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1532918340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sz w:val="24"/>
          <w:lang w:eastAsia="en-US"/>
        </w:rPr>
      </w:sdtEndPr>
      <w:sdtContent>
        <w:p w:rsidR="000B1C43" w:rsidRDefault="000B1C43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b/>
              <w:i/>
              <w:caps/>
              <w:color w:val="5B9BD5" w:themeColor="accent1"/>
              <w:sz w:val="80"/>
              <w:szCs w:val="80"/>
            </w:rPr>
            <w:alias w:val="Título"/>
            <w:tag w:val=""/>
            <w:id w:val="1735040861"/>
            <w:placeholder>
              <w:docPart w:val="61EB2399380044E1B9460A681E3FBB7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0B1C43" w:rsidRPr="000B1C43" w:rsidRDefault="000B1C43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0"/>
                  <w:szCs w:val="80"/>
                </w:rPr>
              </w:pPr>
              <w:r w:rsidRPr="000B1C43">
                <w:rPr>
                  <w:rFonts w:ascii="Times New Roman" w:eastAsiaTheme="majorEastAsia" w:hAnsi="Times New Roman" w:cs="Times New Roman"/>
                  <w:b/>
                  <w:i/>
                  <w:caps/>
                  <w:color w:val="5B9BD5" w:themeColor="accent1"/>
                  <w:sz w:val="80"/>
                  <w:szCs w:val="80"/>
                </w:rPr>
                <w:t>ESTUDIO PARA IMPLANTACIÓN DE SERVIDOR DE CORREO</w:t>
              </w:r>
            </w:p>
          </w:sdtContent>
        </w:sdt>
        <w:sdt>
          <w:sdtPr>
            <w:rPr>
              <w:b/>
              <w:i/>
              <w:color w:val="5B9BD5" w:themeColor="accent1"/>
              <w:sz w:val="40"/>
              <w:szCs w:val="28"/>
            </w:rPr>
            <w:alias w:val="Subtítulo"/>
            <w:tag w:val=""/>
            <w:id w:val="328029620"/>
            <w:placeholder>
              <w:docPart w:val="B97EBF1478184ED492EB8A3139F28F3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0B1C43" w:rsidRPr="000B1C43" w:rsidRDefault="000B1C43">
              <w:pPr>
                <w:pStyle w:val="Sinespaciado"/>
                <w:jc w:val="center"/>
                <w:rPr>
                  <w:b/>
                  <w:i/>
                  <w:color w:val="5B9BD5" w:themeColor="accent1"/>
                  <w:sz w:val="40"/>
                  <w:szCs w:val="28"/>
                </w:rPr>
              </w:pPr>
              <w:r>
                <w:rPr>
                  <w:b/>
                  <w:i/>
                  <w:color w:val="5B9BD5" w:themeColor="accent1"/>
                  <w:sz w:val="40"/>
                  <w:szCs w:val="28"/>
                </w:rPr>
                <w:t>ACTIVIDAD 3</w:t>
              </w:r>
            </w:p>
          </w:sdtContent>
        </w:sdt>
        <w:p w:rsidR="000B1C43" w:rsidRDefault="000B1C43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-1159377463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5-1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80DCF" w:rsidRPr="000B1C43" w:rsidRDefault="00080DC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0B1C43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12 de mayo de 2025</w:t>
                                    </w:r>
                                  </w:p>
                                </w:sdtContent>
                              </w:sdt>
                              <w:p w:rsidR="00080DCF" w:rsidRPr="000B1C43" w:rsidRDefault="00080DCF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B9BD5" w:themeColor="accent1"/>
                                      <w:sz w:val="28"/>
                                      <w:szCs w:val="28"/>
                                    </w:rPr>
                                    <w:alias w:val="Compañía"/>
                                    <w:tag w:val=""/>
                                    <w:id w:val="176086361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0B1C43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  <w:p w:rsidR="00080DCF" w:rsidRPr="000B1C43" w:rsidRDefault="00080DCF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B9BD5" w:themeColor="accent1"/>
                                      <w:sz w:val="28"/>
                                      <w:szCs w:val="28"/>
                                    </w:rPr>
                                    <w:alias w:val="Dirección"/>
                                    <w:tag w:val=""/>
                                    <w:id w:val="-1513837690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0B1C43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Francisco Javier Otero Herrero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-1159377463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5-1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80DCF" w:rsidRPr="000B1C43" w:rsidRDefault="00080DC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0B1C43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12 de mayo de 2025</w:t>
                              </w:r>
                            </w:p>
                          </w:sdtContent>
                        </w:sdt>
                        <w:p w:rsidR="00080DCF" w:rsidRPr="000B1C43" w:rsidRDefault="00080DCF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B9BD5" w:themeColor="accent1"/>
                                <w:sz w:val="28"/>
                                <w:szCs w:val="28"/>
                              </w:rPr>
                              <w:alias w:val="Compañía"/>
                              <w:tag w:val=""/>
                              <w:id w:val="176086361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0B1C43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Grupo atu</w:t>
                              </w:r>
                            </w:sdtContent>
                          </w:sdt>
                        </w:p>
                        <w:p w:rsidR="00080DCF" w:rsidRPr="000B1C43" w:rsidRDefault="00080DCF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B9BD5" w:themeColor="accent1"/>
                                <w:sz w:val="28"/>
                                <w:szCs w:val="28"/>
                              </w:rPr>
                              <w:alias w:val="Dirección"/>
                              <w:tag w:val=""/>
                              <w:id w:val="-1513837690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0B1C43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5B9BD5" w:themeColor="accent1"/>
                                  <w:sz w:val="28"/>
                                  <w:szCs w:val="28"/>
                                </w:rPr>
                                <w:t>Francisco Javier Otero Herrero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0B1C43" w:rsidRDefault="000B1C43">
          <w:pPr>
            <w:spacing w:before="0"/>
            <w:jc w:val="left"/>
          </w:pPr>
          <w:r>
            <w:br w:type="page"/>
          </w:r>
        </w:p>
      </w:sdtContent>
    </w:sdt>
    <w:p w:rsidR="000B1C43" w:rsidRDefault="000B1C43" w:rsidP="00EA2AC4"/>
    <w:p w:rsidR="004E3763" w:rsidRDefault="000B1C43" w:rsidP="000B1C43">
      <w:pPr>
        <w:spacing w:before="0"/>
        <w:jc w:val="left"/>
      </w:pPr>
      <w:r>
        <w:br w:type="page"/>
      </w:r>
    </w:p>
    <w:p w:rsidR="000B1C43" w:rsidRDefault="000B1C43" w:rsidP="000B1C43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0B1C43">
        <w:rPr>
          <w:b/>
          <w:i/>
          <w:sz w:val="26"/>
          <w:szCs w:val="26"/>
        </w:rPr>
        <w:lastRenderedPageBreak/>
        <w:t>Realiza la instalación de un gestor de correos como Mozilla Thunderbird. (Adjunta imágenes de la instalación)</w:t>
      </w:r>
    </w:p>
    <w:p w:rsidR="000B1C43" w:rsidRDefault="00E82989" w:rsidP="000B1C43">
      <w:r>
        <w:t>Vamos a realizar la instalación de un gestor de correos, en concreto Mozilla Thunderbird, para ello lo primero será descargar desde su página oficial:</w:t>
      </w:r>
    </w:p>
    <w:p w:rsidR="00E82989" w:rsidRDefault="00BC7DAC" w:rsidP="00BC7DAC">
      <w:pPr>
        <w:jc w:val="center"/>
        <w:rPr>
          <w:b/>
          <w:i/>
        </w:rPr>
      </w:pPr>
      <w:hyperlink r:id="rId10" w:history="1">
        <w:r w:rsidRPr="007B5C8D">
          <w:rPr>
            <w:rStyle w:val="Hipervnculo"/>
            <w:b/>
            <w:i/>
          </w:rPr>
          <w:t>https://www.thunderbird.net/es-ES/</w:t>
        </w:r>
      </w:hyperlink>
    </w:p>
    <w:p w:rsidR="00BC7DAC" w:rsidRDefault="00BC7DAC" w:rsidP="00BC7DAC">
      <w:r>
        <w:t>Una vez descargado comenzamos a instalar:</w:t>
      </w:r>
    </w:p>
    <w:p w:rsidR="00BC7DAC" w:rsidRDefault="00BC7DAC" w:rsidP="00BC7DAC">
      <w:pPr>
        <w:jc w:val="center"/>
      </w:pPr>
      <w:r w:rsidRPr="00BC7DAC">
        <w:drawing>
          <wp:inline distT="0" distB="0" distL="0" distR="0" wp14:anchorId="73A1C079" wp14:editId="04D8AD62">
            <wp:extent cx="3085187" cy="1533525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943" cy="154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AC" w:rsidRDefault="00BC7DAC" w:rsidP="00BC7DAC">
      <w:r>
        <w:t>Es una instalación bastante sencilla, pulsar siguiente e instalar.</w:t>
      </w:r>
    </w:p>
    <w:p w:rsidR="00BC7DAC" w:rsidRDefault="00BC7DAC" w:rsidP="00BC7DAC">
      <w:pPr>
        <w:jc w:val="center"/>
      </w:pPr>
      <w:r w:rsidRPr="00BC7DAC">
        <w:drawing>
          <wp:inline distT="0" distB="0" distL="0" distR="0" wp14:anchorId="40B561ED" wp14:editId="25FF6048">
            <wp:extent cx="2638425" cy="235298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7137" cy="238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AC" w:rsidRDefault="00BC7DAC" w:rsidP="00BC7DAC">
      <w:r>
        <w:t>Una vez finalizada la instalación ya podemos configurar o crear una cuenta nueva.</w:t>
      </w:r>
    </w:p>
    <w:p w:rsidR="00BC7DAC" w:rsidRDefault="00BC7DAC" w:rsidP="00BC7DAC">
      <w:pPr>
        <w:jc w:val="center"/>
      </w:pPr>
      <w:r w:rsidRPr="00BC7DAC">
        <w:drawing>
          <wp:inline distT="0" distB="0" distL="0" distR="0" wp14:anchorId="46EE451A" wp14:editId="6F09F1D2">
            <wp:extent cx="3028950" cy="2032717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9411" cy="203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DAC" w:rsidRPr="00BC7DAC" w:rsidRDefault="00BC7DAC" w:rsidP="00BC7DAC">
      <w:pPr>
        <w:jc w:val="center"/>
      </w:pPr>
    </w:p>
    <w:p w:rsidR="000B1C43" w:rsidRDefault="000B1C43" w:rsidP="00E26B82">
      <w:pPr>
        <w:pStyle w:val="Prrafodelista"/>
        <w:numPr>
          <w:ilvl w:val="0"/>
          <w:numId w:val="1"/>
        </w:numPr>
        <w:rPr>
          <w:b/>
          <w:i/>
          <w:sz w:val="26"/>
          <w:szCs w:val="26"/>
        </w:rPr>
      </w:pPr>
      <w:r w:rsidRPr="000B1C43">
        <w:rPr>
          <w:b/>
          <w:i/>
          <w:sz w:val="26"/>
          <w:szCs w:val="26"/>
        </w:rPr>
        <w:t>Crea una cuenta gratuita en Yahoo o Outlook y configúral</w:t>
      </w:r>
      <w:r w:rsidR="00635625">
        <w:rPr>
          <w:b/>
          <w:i/>
          <w:sz w:val="26"/>
          <w:szCs w:val="26"/>
        </w:rPr>
        <w:t>a en el gestor instalado</w:t>
      </w:r>
      <w:r w:rsidRPr="000B1C43">
        <w:rPr>
          <w:b/>
          <w:i/>
          <w:sz w:val="26"/>
          <w:szCs w:val="26"/>
        </w:rPr>
        <w:t xml:space="preserve"> en la pregunta anterior. (Adjunta imágenes de la instalación)</w:t>
      </w:r>
      <w:r w:rsidR="00E26B82">
        <w:rPr>
          <w:b/>
          <w:i/>
          <w:sz w:val="26"/>
          <w:szCs w:val="26"/>
        </w:rPr>
        <w:t>.</w:t>
      </w:r>
    </w:p>
    <w:p w:rsidR="00E26B82" w:rsidRDefault="00E26B82" w:rsidP="00E26B82">
      <w:pPr>
        <w:rPr>
          <w:b/>
          <w:i/>
        </w:rPr>
      </w:pPr>
      <w:r>
        <w:t xml:space="preserve">Pasos para crear una cuenta en </w:t>
      </w:r>
      <w:r w:rsidRPr="00E26B82">
        <w:rPr>
          <w:b/>
          <w:i/>
        </w:rPr>
        <w:t>Yahoo</w:t>
      </w:r>
      <w:r>
        <w:rPr>
          <w:b/>
          <w:i/>
        </w:rPr>
        <w:t>:</w:t>
      </w:r>
    </w:p>
    <w:p w:rsidR="00E26B82" w:rsidRDefault="00E26B82" w:rsidP="00E26B82">
      <w:r>
        <w:t>Abrir el navegador y escribir la siguiente dirección:</w:t>
      </w:r>
    </w:p>
    <w:p w:rsidR="00E26B82" w:rsidRDefault="00E26B82" w:rsidP="00E26B82">
      <w:pPr>
        <w:jc w:val="center"/>
        <w:rPr>
          <w:b/>
          <w:i/>
        </w:rPr>
      </w:pPr>
      <w:hyperlink r:id="rId14" w:history="1">
        <w:r w:rsidRPr="007B5C8D">
          <w:rPr>
            <w:rStyle w:val="Hipervnculo"/>
            <w:b/>
            <w:i/>
          </w:rPr>
          <w:t>https://login.yahoo.com/account/create</w:t>
        </w:r>
      </w:hyperlink>
    </w:p>
    <w:p w:rsidR="00E26B82" w:rsidRDefault="00E26B82" w:rsidP="00E26B82">
      <w:r>
        <w:t>Rellenar los datos de nombre y apellidos, nombre del correo electrónico, contraseña y fecha de nacimiento.</w:t>
      </w:r>
    </w:p>
    <w:p w:rsidR="00E26B82" w:rsidRDefault="00E26B82" w:rsidP="00E26B82">
      <w:pPr>
        <w:jc w:val="center"/>
      </w:pPr>
      <w:r w:rsidRPr="00E26B82">
        <w:drawing>
          <wp:inline distT="0" distB="0" distL="0" distR="0" wp14:anchorId="7FB86B50" wp14:editId="2BD44B8F">
            <wp:extent cx="1725366" cy="2152650"/>
            <wp:effectExtent l="0" t="0" r="825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36218" cy="21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B82" w:rsidRDefault="00E26B82" w:rsidP="00E26B82">
      <w:r>
        <w:t xml:space="preserve">Aceptamos las condiciones, verificar el teléfono en caso de que lo pida y una vez creada, podemos probar a entrar en </w:t>
      </w:r>
      <w:hyperlink r:id="rId16" w:tgtFrame="_new" w:history="1">
        <w:r w:rsidRPr="00E26B82">
          <w:rPr>
            <w:rStyle w:val="Hipervnculo"/>
            <w:b/>
            <w:i/>
          </w:rPr>
          <w:t>https://mail.yahoo.com</w:t>
        </w:r>
      </w:hyperlink>
      <w:r>
        <w:rPr>
          <w:b/>
          <w:i/>
        </w:rPr>
        <w:t xml:space="preserve"> </w:t>
      </w:r>
      <w:r>
        <w:t>para comprobar que podemos enviar y recibir correos.</w:t>
      </w:r>
    </w:p>
    <w:p w:rsidR="00E26B82" w:rsidRPr="00E26B82" w:rsidRDefault="00E26B82" w:rsidP="00E26B82">
      <w:r>
        <w:t>El siguiente paso sería configurar la cuenta que acabamos de crear en el gestor que instalamos anteriormente, Thunderbird. Para ello abrimos el gestor:</w:t>
      </w:r>
    </w:p>
    <w:p w:rsidR="00E26B82" w:rsidRDefault="0098234A" w:rsidP="0098234A">
      <w:pPr>
        <w:jc w:val="center"/>
      </w:pPr>
      <w:r w:rsidRPr="0098234A">
        <w:drawing>
          <wp:inline distT="0" distB="0" distL="0" distR="0" wp14:anchorId="6E1F10F0" wp14:editId="2A314975">
            <wp:extent cx="3354090" cy="235267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977" cy="235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34A" w:rsidRDefault="0098234A" w:rsidP="0098234A">
      <w:r>
        <w:t>En mi caso he pulsado en configurar manualmente.</w:t>
      </w:r>
    </w:p>
    <w:p w:rsidR="0098234A" w:rsidRDefault="0098234A" w:rsidP="0098234A"/>
    <w:p w:rsidR="0098234A" w:rsidRDefault="0098234A" w:rsidP="0098234A">
      <w:r>
        <w:t>Se ha configurado protocolo, nombre del servidor, puerto, seguridad de la conexión, método de autenticación y nombre de usuario tanto para el servidor de entrada como el de salida como se puede ver en la imagen.</w:t>
      </w:r>
    </w:p>
    <w:p w:rsidR="0098234A" w:rsidRDefault="0098234A" w:rsidP="0098234A">
      <w:pPr>
        <w:jc w:val="center"/>
      </w:pPr>
      <w:r w:rsidRPr="0098234A">
        <w:drawing>
          <wp:inline distT="0" distB="0" distL="0" distR="0" wp14:anchorId="2B30C074" wp14:editId="1AC9A171">
            <wp:extent cx="3371850" cy="2342928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74943" cy="23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34A" w:rsidRDefault="0098234A" w:rsidP="0098234A">
      <w:r>
        <w:t>Solo nos quedaría verificar que se pueden enviar y recibir correos.</w:t>
      </w:r>
    </w:p>
    <w:p w:rsidR="0098234A" w:rsidRDefault="00080DCF" w:rsidP="00080DCF">
      <w:pPr>
        <w:jc w:val="center"/>
      </w:pPr>
      <w:r w:rsidRPr="00080DCF">
        <w:drawing>
          <wp:inline distT="0" distB="0" distL="0" distR="0" wp14:anchorId="07F05168" wp14:editId="75D83222">
            <wp:extent cx="3362325" cy="7259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3257" cy="73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DCF" w:rsidRDefault="00080DCF" w:rsidP="00080DCF">
      <w:r>
        <w:t xml:space="preserve">Podemos confirmar que todo funciona correctamente, ya que están llegando </w:t>
      </w:r>
      <w:r w:rsidR="00731CF8">
        <w:t>correos nuevos, y se están descargando todos los que ya había en mi correo personal.</w:t>
      </w:r>
    </w:p>
    <w:p w:rsidR="00731CF8" w:rsidRPr="00E26B82" w:rsidRDefault="00731CF8" w:rsidP="00731CF8">
      <w:pPr>
        <w:jc w:val="center"/>
      </w:pPr>
      <w:r w:rsidRPr="00731CF8">
        <w:drawing>
          <wp:inline distT="0" distB="0" distL="0" distR="0" wp14:anchorId="6D90D48E" wp14:editId="423AC643">
            <wp:extent cx="3676650" cy="61652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1930" cy="62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1CF8" w:rsidRPr="00E26B82" w:rsidSect="000B1C43">
      <w:headerReference w:type="default" r:id="rId21"/>
      <w:footerReference w:type="default" r:id="rId22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50B" w:rsidRDefault="00D4750B" w:rsidP="00604736">
      <w:pPr>
        <w:spacing w:before="0" w:after="0"/>
      </w:pPr>
      <w:r>
        <w:separator/>
      </w:r>
    </w:p>
  </w:endnote>
  <w:endnote w:type="continuationSeparator" w:id="0">
    <w:p w:rsidR="00D4750B" w:rsidRDefault="00D4750B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DCF" w:rsidRDefault="00080DCF">
    <w:pPr>
      <w:pStyle w:val="Piedepgina"/>
    </w:pPr>
    <w:r>
      <w:fldChar w:fldCharType="begin"/>
    </w:r>
    <w:r>
      <w:instrText>PAGE   \* MERGEFORMAT</w:instrText>
    </w:r>
    <w:r>
      <w:fldChar w:fldCharType="separate"/>
    </w:r>
    <w:r w:rsidR="00731CF8">
      <w:rPr>
        <w:noProof/>
      </w:rPr>
      <w:t>3</w:t>
    </w:r>
    <w:r>
      <w:fldChar w:fldCharType="end"/>
    </w: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0DCF" w:rsidRPr="00EA2AC4" w:rsidRDefault="00080DCF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J. Otero Herrero</w:t>
                                </w:r>
                              </w:sdtContent>
                            </w:sdt>
                            <w:r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28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29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0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080DCF" w:rsidRPr="00EA2AC4" w:rsidRDefault="00080DCF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J. Otero Herrero</w:t>
                          </w:r>
                        </w:sdtContent>
                      </w:sdt>
                      <w:r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50B" w:rsidRDefault="00D4750B" w:rsidP="00604736">
      <w:pPr>
        <w:spacing w:before="0" w:after="0"/>
      </w:pPr>
      <w:r>
        <w:separator/>
      </w:r>
    </w:p>
  </w:footnote>
  <w:footnote w:type="continuationSeparator" w:id="0">
    <w:p w:rsidR="00D4750B" w:rsidRDefault="00D4750B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DCF" w:rsidRDefault="00080DCF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247650</wp:posOffset>
              </wp:positionV>
              <wp:extent cx="5400675" cy="5619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61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080DCF" w:rsidRPr="000B1C43" w:rsidRDefault="00080DCF" w:rsidP="00EA2AC4">
                              <w:pPr>
                                <w:spacing w:after="0"/>
                                <w:jc w:val="center"/>
                                <w:rPr>
                                  <w:sz w:val="16"/>
                                </w:rPr>
                              </w:pPr>
                              <w:r w:rsidRPr="000B1C43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44"/>
                                  <w:u w:val="single"/>
                                </w:rPr>
                                <w:t>ESTUDIO PARA IMPLANTACIÓN DE SERVIDOR DE CORREO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7" type="#_x0000_t202" style="position:absolute;left:0;text-align:left;margin-left:374.05pt;margin-top:19.5pt;width:425.25pt;height:44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28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080DCF" w:rsidRPr="000B1C43" w:rsidRDefault="00080DCF" w:rsidP="00EA2AC4">
                        <w:pPr>
                          <w:spacing w:after="0"/>
                          <w:jc w:val="center"/>
                          <w:rPr>
                            <w:sz w:val="16"/>
                          </w:rPr>
                        </w:pPr>
                        <w:r w:rsidRPr="000B1C43"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44"/>
                            <w:u w:val="single"/>
                          </w:rPr>
                          <w:t>ESTUDIO PARA IMPLANTACIÓN DE SERVIDOR DE CORREO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A3232"/>
    <w:multiLevelType w:val="hybridMultilevel"/>
    <w:tmpl w:val="B1E07E38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C43"/>
    <w:rsid w:val="00080DCF"/>
    <w:rsid w:val="000B1C43"/>
    <w:rsid w:val="001C0E7C"/>
    <w:rsid w:val="004E3763"/>
    <w:rsid w:val="00604736"/>
    <w:rsid w:val="00635625"/>
    <w:rsid w:val="00731CF8"/>
    <w:rsid w:val="00950B4B"/>
    <w:rsid w:val="0098234A"/>
    <w:rsid w:val="00A04660"/>
    <w:rsid w:val="00BC7DAC"/>
    <w:rsid w:val="00D4750B"/>
    <w:rsid w:val="00E26B82"/>
    <w:rsid w:val="00E82989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2C213A"/>
  <w15:chartTrackingRefBased/>
  <w15:docId w15:val="{A780EEC3-B9A3-4951-8FF9-E418F812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1C43"/>
    <w:pPr>
      <w:spacing w:before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0B1C43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B1C43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0B1C4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C7D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mail.yahoo.com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www.thunderbird.net/es-ES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login.yahoo.com/account/create" TargetMode="External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1EB2399380044E1B9460A681E3FB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FC68C3-64EB-436C-B8BC-B96E8AF1D778}"/>
      </w:docPartPr>
      <w:docPartBody>
        <w:p w:rsidR="009B6131" w:rsidRDefault="009B6131" w:rsidP="009B6131">
          <w:pPr>
            <w:pStyle w:val="61EB2399380044E1B9460A681E3FBB79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B97EBF1478184ED492EB8A3139F28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C27D91-E02C-4B19-9197-E3F81610C033}"/>
      </w:docPartPr>
      <w:docPartBody>
        <w:p w:rsidR="009B6131" w:rsidRDefault="009B6131" w:rsidP="009B6131">
          <w:pPr>
            <w:pStyle w:val="B97EBF1478184ED492EB8A3139F28F31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131"/>
    <w:rsid w:val="009B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1EB2399380044E1B9460A681E3FBB79">
    <w:name w:val="61EB2399380044E1B9460A681E3FBB79"/>
    <w:rsid w:val="009B6131"/>
  </w:style>
  <w:style w:type="paragraph" w:customStyle="1" w:styleId="B97EBF1478184ED492EB8A3139F28F31">
    <w:name w:val="B97EBF1478184ED492EB8A3139F28F31"/>
    <w:rsid w:val="009B61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2025-05-12T00:00:00</PublishDate>
  <Abstract/>
  <CompanyAddress>Francisco Javier Otero Herrero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43</TotalTime>
  <Pages>5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ESTUDIO PARA IMPLANTACIÓN DE SERVIDOR DE CORREO</vt:lpstr>
    </vt:vector>
  </TitlesOfParts>
  <Company>Grupo atu</Company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ESTUDIO PARA IMPLANTACIÓN DE SERVIDOR DE CORREO</dc:title>
  <dc:subject>ACTIVIDAD 3</dc:subject>
  <dc:creator>Francisco J. Otero Herrero</dc:creator>
  <cp:keywords/>
  <dc:description/>
  <cp:lastModifiedBy>Usuario</cp:lastModifiedBy>
  <cp:revision>4</cp:revision>
  <dcterms:created xsi:type="dcterms:W3CDTF">2025-05-12T18:41:00Z</dcterms:created>
  <dcterms:modified xsi:type="dcterms:W3CDTF">2025-05-12T19:24:00Z</dcterms:modified>
</cp:coreProperties>
</file>