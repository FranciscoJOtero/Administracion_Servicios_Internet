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4"/>
          <w:lang w:eastAsia="en-US"/>
        </w:rPr>
        <w:id w:val="2059583870"/>
        <w:docPartObj>
          <w:docPartGallery w:val="Cover Pages"/>
          <w:docPartUnique/>
        </w:docPartObj>
      </w:sdtPr>
      <w:sdtContent>
        <w:p w:rsidR="009F5AAA" w:rsidRDefault="009F5AA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4-1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D41D7" w:rsidRPr="009F5AAA" w:rsidRDefault="007D41D7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FFFFFF" w:themeColor="background1"/>
                                          <w:sz w:val="32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FFFFFF" w:themeColor="background1"/>
                                          <w:sz w:val="32"/>
                                          <w:szCs w:val="28"/>
                                        </w:rPr>
                                        <w:t>17-</w:t>
                                      </w:r>
                                      <w:r w:rsidR="00922D3A"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FFFFFF" w:themeColor="background1"/>
                                          <w:sz w:val="32"/>
                                          <w:szCs w:val="28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FFFFFF" w:themeColor="background1"/>
                                          <w:sz w:val="32"/>
                                          <w:szCs w:val="28"/>
                                        </w:rPr>
                                        <w:t>4-2025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FFFFFF" w:themeColor="background1"/>
                                <w:sz w:val="32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1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D41D7" w:rsidRPr="009F5AAA" w:rsidRDefault="007D41D7">
                                <w:pPr>
                                  <w:pStyle w:val="Sinespaciad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2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2"/>
                                    <w:szCs w:val="28"/>
                                  </w:rPr>
                                  <w:t>17-</w:t>
                                </w:r>
                                <w:r w:rsidR="00922D3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2"/>
                                    <w:szCs w:val="28"/>
                                  </w:rPr>
                                  <w:t>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2"/>
                                    <w:szCs w:val="28"/>
                                  </w:rPr>
                                  <w:t>4-2025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D41D7" w:rsidRPr="009F5AAA" w:rsidRDefault="007D41D7" w:rsidP="009F5AAA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262626" w:themeColor="text1" w:themeTint="D9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F5AAA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14:shadow w14:blurRad="0" w14:dist="38100" w14:dir="2700000" w14:sx="100000" w14:sy="100000" w14:kx="0" w14:ky="0" w14:algn="bl">
                                          <w14:schemeClr w14:val="accent5"/>
                                        </w14:shadow>
                                        <w14:textOutline w14:w="6731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Francisco J. Otero Herrero</w:t>
                                    </w:r>
                                  </w:sdtContent>
                                </w:sdt>
                              </w:p>
                              <w:p w:rsidR="007D41D7" w:rsidRPr="009F5AAA" w:rsidRDefault="007D41D7" w:rsidP="009F5AAA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262626" w:themeColor="text1" w:themeTint="D9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9F5AAA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14:shadow w14:blurRad="0" w14:dist="38100" w14:dir="2700000" w14:sx="100000" w14:sy="100000" w14:kx="0" w14:ky="0" w14:algn="bl">
                                          <w14:schemeClr w14:val="accent5"/>
                                        </w14:shadow>
                                        <w14:textOutline w14:w="6731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Grupo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14:shadow w14:blurRad="0" w14:dist="38100" w14:dir="2700000" w14:sx="100000" w14:sy="100000" w14:kx="0" w14:ky="0" w14:algn="bl">
                                          <w14:schemeClr w14:val="accent5"/>
                                        </w14:shadow>
                                        <w14:textOutline w14:w="6731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ATU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7D41D7" w:rsidRPr="009F5AAA" w:rsidRDefault="007D41D7" w:rsidP="009F5AAA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color w:val="262626" w:themeColor="text1" w:themeTint="D9"/>
                              <w:sz w:val="36"/>
                              <w:szCs w:val="36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F5AA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Francisco J. Otero Herrero</w:t>
                              </w:r>
                            </w:sdtContent>
                          </w:sdt>
                        </w:p>
                        <w:p w:rsidR="007D41D7" w:rsidRPr="009F5AAA" w:rsidRDefault="007D41D7" w:rsidP="009F5AAA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color w:val="262626" w:themeColor="text1" w:themeTint="D9"/>
                              <w:sz w:val="36"/>
                              <w:szCs w:val="36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F5AA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Grupo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ATU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F5AAA" w:rsidRDefault="009F5AAA">
          <w:pPr>
            <w:spacing w:before="0" w:after="160"/>
            <w:jc w:val="left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488CC9" wp14:editId="064DEAF7">
                    <wp:simplePos x="0" y="0"/>
                    <wp:positionH relativeFrom="page">
                      <wp:posOffset>1265274</wp:posOffset>
                    </wp:positionH>
                    <wp:positionV relativeFrom="page">
                      <wp:posOffset>2892056</wp:posOffset>
                    </wp:positionV>
                    <wp:extent cx="5592726" cy="3030264"/>
                    <wp:effectExtent l="0" t="0" r="825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92726" cy="3030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D41D7" w:rsidRPr="009F5AAA" w:rsidRDefault="007D41D7" w:rsidP="009F5AAA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color w:val="262626" w:themeColor="text1" w:themeTint="D9"/>
                                    <w:sz w:val="112"/>
                                    <w:szCs w:val="112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i/>
                                      <w:color w:val="262626" w:themeColor="text1" w:themeTint="D9"/>
                                      <w:sz w:val="112"/>
                                      <w:szCs w:val="112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9F5AAA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i/>
                                        <w:color w:val="262626" w:themeColor="text1" w:themeTint="D9"/>
                                        <w:sz w:val="112"/>
                                        <w:szCs w:val="112"/>
                                        <w14:shadow w14:blurRad="0" w14:dist="38100" w14:dir="2700000" w14:sx="100000" w14:sy="100000" w14:kx="0" w14:ky="0" w14:algn="bl">
                                          <w14:schemeClr w14:val="accent5"/>
                                        </w14:shadow>
                                        <w14:textOutline w14:w="6731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NUEVA PÁGINA WEB</w:t>
                                    </w:r>
                                  </w:sdtContent>
                                </w:sdt>
                              </w:p>
                              <w:p w:rsidR="007D41D7" w:rsidRPr="009F5AAA" w:rsidRDefault="007D41D7" w:rsidP="009F5AAA">
                                <w:pPr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262626" w:themeColor="text1" w:themeTint="D9"/>
                                    <w:sz w:val="44"/>
                                    <w:szCs w:val="36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262626" w:themeColor="text1" w:themeTint="D9"/>
                                      <w:sz w:val="44"/>
                                      <w:szCs w:val="3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9F5AAA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262626" w:themeColor="text1" w:themeTint="D9"/>
                                        <w:sz w:val="44"/>
                                        <w:szCs w:val="36"/>
                                        <w14:shadow w14:blurRad="0" w14:dist="38100" w14:dir="2700000" w14:sx="100000" w14:sy="100000" w14:kx="0" w14:ky="0" w14:algn="bl">
                                          <w14:schemeClr w14:val="accent5"/>
                                        </w14:shadow>
                                        <w14:textOutline w14:w="6731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ACTIVIDAD 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488CC9" id="Cuadro de texto 1" o:spid="_x0000_s1056" type="#_x0000_t202" style="position:absolute;margin-left:99.65pt;margin-top:227.7pt;width:440.35pt;height:238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" filled="f" stroked="f" strokeweight=".5pt">
                    <v:textbox inset="0,0,0,0">
                      <w:txbxContent>
                        <w:p w:rsidR="007D41D7" w:rsidRPr="009F5AAA" w:rsidRDefault="007D41D7" w:rsidP="009F5AAA">
                          <w:pPr>
                            <w:pStyle w:val="Sinespaciado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color w:val="262626" w:themeColor="text1" w:themeTint="D9"/>
                              <w:sz w:val="112"/>
                              <w:szCs w:val="112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i/>
                                <w:color w:val="262626" w:themeColor="text1" w:themeTint="D9"/>
                                <w:sz w:val="112"/>
                                <w:szCs w:val="11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9F5AAA">
                                <w:rPr>
                                  <w:rFonts w:ascii="Times New Roman" w:eastAsiaTheme="majorEastAsia" w:hAnsi="Times New Roman" w:cs="Times New Roman"/>
                                  <w:b/>
                                  <w:i/>
                                  <w:color w:val="262626" w:themeColor="text1" w:themeTint="D9"/>
                                  <w:sz w:val="112"/>
                                  <w:szCs w:val="112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NUEVA PÁGINA WEB</w:t>
                              </w:r>
                            </w:sdtContent>
                          </w:sdt>
                        </w:p>
                        <w:p w:rsidR="007D41D7" w:rsidRPr="009F5AAA" w:rsidRDefault="007D41D7" w:rsidP="009F5AAA">
                          <w:pPr>
                            <w:spacing w:before="120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color w:val="262626" w:themeColor="text1" w:themeTint="D9"/>
                              <w:sz w:val="44"/>
                              <w:szCs w:val="36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262626" w:themeColor="text1" w:themeTint="D9"/>
                                <w:sz w:val="44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9F5AA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262626" w:themeColor="text1" w:themeTint="D9"/>
                                  <w:sz w:val="44"/>
                                  <w:szCs w:val="36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ACTIVIDAD 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4E3763" w:rsidRDefault="004E3763" w:rsidP="00EA2AC4"/>
    <w:p w:rsidR="009F5AAA" w:rsidRDefault="009F5AAA" w:rsidP="00EA2AC4"/>
    <w:p w:rsidR="009F5AAA" w:rsidRDefault="009F5AAA">
      <w:pPr>
        <w:spacing w:before="0" w:after="160"/>
        <w:jc w:val="left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1497999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26EE" w:rsidRDefault="002226EE" w:rsidP="002226EE">
          <w:pPr>
            <w:pStyle w:val="TtuloTDC"/>
            <w:spacing w:before="480" w:after="240"/>
          </w:pPr>
        </w:p>
        <w:p w:rsidR="009F5AAA" w:rsidRDefault="009F5AAA" w:rsidP="002226EE">
          <w:pPr>
            <w:pStyle w:val="TtuloTDC"/>
            <w:spacing w:before="480" w:after="240"/>
            <w:rPr>
              <w:rFonts w:ascii="Times New Roman" w:hAnsi="Times New Roman" w:cs="Times New Roman"/>
              <w:b/>
              <w:i/>
              <w:color w:val="595959" w:themeColor="text1" w:themeTint="A6"/>
              <w:sz w:val="52"/>
            </w:rPr>
          </w:pPr>
          <w:r w:rsidRPr="002226EE">
            <w:rPr>
              <w:rFonts w:ascii="Times New Roman" w:hAnsi="Times New Roman" w:cs="Times New Roman"/>
              <w:b/>
              <w:i/>
              <w:color w:val="595959" w:themeColor="text1" w:themeTint="A6"/>
              <w:sz w:val="52"/>
            </w:rPr>
            <w:t>Contenido</w:t>
          </w:r>
        </w:p>
        <w:p w:rsidR="002226EE" w:rsidRPr="002226EE" w:rsidRDefault="002226EE" w:rsidP="002226EE">
          <w:pPr>
            <w:rPr>
              <w:lang w:eastAsia="es-ES"/>
            </w:rPr>
          </w:pPr>
        </w:p>
        <w:p w:rsidR="002226EE" w:rsidRPr="002226EE" w:rsidRDefault="009F5AAA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r w:rsidRPr="002226EE">
            <w:rPr>
              <w:rFonts w:ascii="Times New Roman" w:hAnsi="Times New Roman" w:cs="Times New Roman"/>
              <w:b/>
              <w:i/>
              <w:color w:val="7F7F7F" w:themeColor="text1" w:themeTint="80"/>
              <w:sz w:val="28"/>
              <w:szCs w:val="28"/>
            </w:rPr>
            <w:fldChar w:fldCharType="begin"/>
          </w:r>
          <w:r w:rsidRPr="002226EE">
            <w:rPr>
              <w:rFonts w:ascii="Times New Roman" w:hAnsi="Times New Roman" w:cs="Times New Roman"/>
              <w:b/>
              <w:i/>
              <w:color w:val="7F7F7F" w:themeColor="text1" w:themeTint="80"/>
              <w:sz w:val="28"/>
              <w:szCs w:val="28"/>
            </w:rPr>
            <w:instrText xml:space="preserve"> TOC \o "1-3" \h \z \u </w:instrText>
          </w:r>
          <w:r w:rsidRPr="002226EE">
            <w:rPr>
              <w:rFonts w:ascii="Times New Roman" w:hAnsi="Times New Roman" w:cs="Times New Roman"/>
              <w:b/>
              <w:i/>
              <w:color w:val="7F7F7F" w:themeColor="text1" w:themeTint="80"/>
              <w:sz w:val="28"/>
              <w:szCs w:val="28"/>
            </w:rPr>
            <w:fldChar w:fldCharType="separate"/>
          </w:r>
          <w:hyperlink w:anchor="_Toc195792307" w:history="1"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WordPress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_Toc195792307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3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hyperlink w:anchor="_Toc195792308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INSTALAR WAMP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_Toc195792308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3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hyperlink w:anchor="_Toc195792309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INSTALAR WordPress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_Toc195792309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4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hyperlink w:anchor="_Toc195792310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PLUGINS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_Toc195792310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7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3"/>
            <w:tabs>
              <w:tab w:val="left" w:pos="88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hyperlink w:anchor="_Toc195792311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WP Performance Pack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_Toc195792311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7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3"/>
            <w:tabs>
              <w:tab w:val="left" w:pos="88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hyperlink w:anchor="_Toc195792312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WPDBSpringClean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_Toc195792312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8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hyperlink w:anchor="_Toc195792313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ERRO</w:t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R</w:t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ES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_Toc195792313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9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3"/>
            <w:tabs>
              <w:tab w:val="left" w:pos="88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hyperlink w:anchor="_Toc195792314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Error interno del servidor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_Toc195792314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9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3"/>
            <w:tabs>
              <w:tab w:val="left" w:pos="88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30"/>
              <w:szCs w:val="30"/>
            </w:rPr>
          </w:pPr>
          <w:hyperlink w:anchor="_Toc195792315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Error “Sidebar Below Content”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_Toc195792315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9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2226EE" w:rsidRPr="002226EE" w:rsidRDefault="007D41D7">
          <w:pPr>
            <w:pStyle w:val="TDC3"/>
            <w:tabs>
              <w:tab w:val="left" w:pos="880"/>
              <w:tab w:val="right" w:leader="dot" w:pos="8494"/>
            </w:tabs>
            <w:rPr>
              <w:rFonts w:ascii="Times New Roman" w:hAnsi="Times New Roman" w:cs="Times New Roman"/>
              <w:b/>
              <w:i/>
              <w:noProof/>
              <w:color w:val="7F7F7F" w:themeColor="text1" w:themeTint="80"/>
              <w:sz w:val="28"/>
              <w:szCs w:val="28"/>
            </w:rPr>
          </w:pPr>
          <w:hyperlink w:anchor="_Toc195792316" w:history="1">
            <w:r w:rsidR="002226EE" w:rsidRPr="002226EE">
              <w:rPr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Style w:val="Hipervnculo"/>
                <w:rFonts w:ascii="Times New Roman" w:hAnsi="Times New Roman" w:cs="Times New Roman"/>
                <w:b/>
                <w:i/>
                <w:noProof/>
                <w:color w:val="7F7F7F" w:themeColor="text1" w:themeTint="80"/>
                <w:sz w:val="30"/>
                <w:szCs w:val="30"/>
              </w:rPr>
              <w:t>Error Fatal “Undefined Function is_network_admin”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ab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begin"/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instrText xml:space="preserve"> PAGEREF _Toc195792316 \h </w:instrTex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separate"/>
            </w:r>
            <w:r w:rsidR="00062D2D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t>10</w:t>
            </w:r>
            <w:r w:rsidR="002226EE" w:rsidRPr="002226EE">
              <w:rPr>
                <w:rFonts w:ascii="Times New Roman" w:hAnsi="Times New Roman" w:cs="Times New Roman"/>
                <w:b/>
                <w:i/>
                <w:noProof/>
                <w:webHidden/>
                <w:color w:val="7F7F7F" w:themeColor="text1" w:themeTint="80"/>
                <w:sz w:val="30"/>
                <w:szCs w:val="30"/>
              </w:rPr>
              <w:fldChar w:fldCharType="end"/>
            </w:r>
          </w:hyperlink>
        </w:p>
        <w:p w:rsidR="009F5AAA" w:rsidRDefault="009F5AAA">
          <w:r w:rsidRPr="002226EE">
            <w:rPr>
              <w:rFonts w:ascii="Times New Roman" w:hAnsi="Times New Roman" w:cs="Times New Roman"/>
              <w:b/>
              <w:bCs/>
              <w:i/>
              <w:color w:val="7F7F7F" w:themeColor="text1" w:themeTint="80"/>
              <w:sz w:val="28"/>
              <w:szCs w:val="28"/>
            </w:rPr>
            <w:fldChar w:fldCharType="end"/>
          </w:r>
        </w:p>
      </w:sdtContent>
    </w:sdt>
    <w:p w:rsidR="009F5AAA" w:rsidRDefault="009F5AAA" w:rsidP="00EA2AC4"/>
    <w:p w:rsidR="009F5AAA" w:rsidRDefault="009F5AAA">
      <w:pPr>
        <w:spacing w:before="0" w:after="160"/>
        <w:jc w:val="left"/>
      </w:pPr>
      <w:r>
        <w:br w:type="page"/>
      </w:r>
    </w:p>
    <w:p w:rsidR="009F5AAA" w:rsidRPr="009F5AAA" w:rsidRDefault="009F5AAA" w:rsidP="009F5AAA">
      <w:pPr>
        <w:pStyle w:val="Ttulo1"/>
        <w:spacing w:before="360" w:after="240"/>
        <w:rPr>
          <w:sz w:val="72"/>
        </w:rPr>
      </w:pPr>
      <w:bookmarkStart w:id="1" w:name="_Toc195792307"/>
      <w:r w:rsidRPr="009F5AAA">
        <w:rPr>
          <w:sz w:val="72"/>
        </w:rPr>
        <w:lastRenderedPageBreak/>
        <w:t>WordPress</w:t>
      </w:r>
      <w:bookmarkEnd w:id="1"/>
    </w:p>
    <w:p w:rsidR="009F5AAA" w:rsidRDefault="009F5AAA" w:rsidP="009F5AAA">
      <w:r>
        <w:t>Como responsable técnico de la empresa “Difusiones Tecnológicas”, habéis decidido montar una nueva web para la empresa desechándola anterior que tenía muchos años y era bastante complicada de mantener.</w:t>
      </w:r>
    </w:p>
    <w:p w:rsidR="009F5AAA" w:rsidRDefault="009F5AAA" w:rsidP="009F5AAA">
      <w:r>
        <w:t xml:space="preserve">Para la nueva web habéis decidido instalar el </w:t>
      </w:r>
      <w:r w:rsidRPr="009F5AAA">
        <w:rPr>
          <w:b/>
          <w:i/>
        </w:rPr>
        <w:t>CMS WordPress,</w:t>
      </w:r>
      <w:r>
        <w:t xml:space="preserve"> pero para no dejar la web sin servicio mientras se crea la nueva vais a instalar en un equipo local un </w:t>
      </w:r>
      <w:r w:rsidRPr="009F5AAA">
        <w:rPr>
          <w:b/>
          <w:i/>
        </w:rPr>
        <w:t>servidor WAMP</w:t>
      </w:r>
      <w:r>
        <w:rPr>
          <w:b/>
          <w:i/>
        </w:rPr>
        <w:t xml:space="preserve"> </w:t>
      </w:r>
      <w:r>
        <w:t>y construir la nueva web dentro de ese equipo, para una vez terminada solo hace falta subirla para ponerla en producción en el menor tiempo posible.</w:t>
      </w:r>
    </w:p>
    <w:p w:rsidR="002226EE" w:rsidRDefault="002226EE" w:rsidP="009F5AAA"/>
    <w:p w:rsidR="009F5AAA" w:rsidRDefault="009F5AAA" w:rsidP="002226EE">
      <w:pPr>
        <w:pStyle w:val="Ttulo2"/>
      </w:pPr>
      <w:bookmarkStart w:id="2" w:name="_Toc195792308"/>
      <w:r>
        <w:t>INSTALAR WAMP</w:t>
      </w:r>
      <w:bookmarkEnd w:id="2"/>
    </w:p>
    <w:p w:rsidR="002226EE" w:rsidRDefault="00CC5D05" w:rsidP="002226EE">
      <w:r>
        <w:t>Podemos</w:t>
      </w:r>
      <w:r w:rsidR="00E93C9F">
        <w:t xml:space="preserve"> descarg</w:t>
      </w:r>
      <w:r>
        <w:t>ar</w:t>
      </w:r>
      <w:r w:rsidR="00E93C9F">
        <w:t xml:space="preserve"> </w:t>
      </w:r>
      <w:r w:rsidR="00E93C9F">
        <w:rPr>
          <w:b/>
          <w:i/>
        </w:rPr>
        <w:t>WAMP</w:t>
      </w:r>
      <w:r w:rsidR="00E93C9F">
        <w:t xml:space="preserve"> desde </w:t>
      </w:r>
      <w:r w:rsidR="00383A2D">
        <w:t>el siguiente enlace:</w:t>
      </w:r>
    </w:p>
    <w:p w:rsidR="00383A2D" w:rsidRDefault="00383A2D" w:rsidP="00383A2D">
      <w:pPr>
        <w:jc w:val="center"/>
        <w:rPr>
          <w:b/>
          <w:i/>
        </w:rPr>
      </w:pPr>
      <w:hyperlink r:id="rId9" w:history="1">
        <w:r w:rsidRPr="00112803">
          <w:rPr>
            <w:rStyle w:val="Hipervnculo"/>
            <w:b/>
            <w:i/>
          </w:rPr>
          <w:t>https://wampserver.aviatechno.net/</w:t>
        </w:r>
      </w:hyperlink>
    </w:p>
    <w:p w:rsidR="00383A2D" w:rsidRDefault="00383A2D" w:rsidP="00383A2D">
      <w:pPr>
        <w:jc w:val="center"/>
      </w:pPr>
      <w:r w:rsidRPr="00383A2D">
        <w:drawing>
          <wp:inline distT="0" distB="0" distL="0" distR="0" wp14:anchorId="38B80E0E" wp14:editId="3DA13C66">
            <wp:extent cx="1703048" cy="114831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2853" cy="11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2D" w:rsidRPr="00CC5D05" w:rsidRDefault="00CC5D05" w:rsidP="00CC5D05">
      <w:r>
        <w:t xml:space="preserve">La instalación es bastante sencilla, pero en este caso particular hemos decidido usar una herramienta similar, llamada </w:t>
      </w:r>
      <w:r>
        <w:rPr>
          <w:b/>
          <w:i/>
        </w:rPr>
        <w:t xml:space="preserve">XAMPP, </w:t>
      </w:r>
      <w:r>
        <w:t xml:space="preserve">simplemente se ha elegido esta herramienta porque ya está instalada en el equipo local que vamos a utilizar para la creación de esta nueva página web. Apariencia de la interfaz de </w:t>
      </w:r>
      <w:r w:rsidRPr="00CC5D05">
        <w:rPr>
          <w:b/>
          <w:i/>
        </w:rPr>
        <w:t>XAMPP.</w:t>
      </w:r>
    </w:p>
    <w:p w:rsidR="00383A2D" w:rsidRDefault="00CC5D05" w:rsidP="00CC5D05">
      <w:pPr>
        <w:jc w:val="center"/>
      </w:pPr>
      <w:r w:rsidRPr="00CC5D05">
        <w:drawing>
          <wp:inline distT="0" distB="0" distL="0" distR="0" wp14:anchorId="39C224F6" wp14:editId="132B6E38">
            <wp:extent cx="2952918" cy="198828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8771" cy="20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05" w:rsidRPr="00383A2D" w:rsidRDefault="00CC5D05" w:rsidP="00CC5D05"/>
    <w:p w:rsidR="009F5AAA" w:rsidRDefault="009F5AAA" w:rsidP="002226EE">
      <w:pPr>
        <w:pStyle w:val="Ttulo2"/>
      </w:pPr>
      <w:bookmarkStart w:id="3" w:name="_Toc195792309"/>
      <w:r>
        <w:t>INSTALAR WordPress</w:t>
      </w:r>
      <w:bookmarkEnd w:id="3"/>
    </w:p>
    <w:p w:rsidR="002226EE" w:rsidRDefault="008A5F83" w:rsidP="002226EE">
      <w:r>
        <w:t>Para comenzar con la creación de la nueva página web se ha elegido WordPress como CMS para crear dicha web. Antes de comenzar a instalar y configurar esta herramienta, vamos a crear la base de datos con PhpMyAdmin que ya conocemos.</w:t>
      </w:r>
    </w:p>
    <w:p w:rsidR="008A5F83" w:rsidRDefault="008A5F83" w:rsidP="008A5F83">
      <w:pPr>
        <w:jc w:val="center"/>
      </w:pPr>
      <w:r w:rsidRPr="008A5F83">
        <w:drawing>
          <wp:inline distT="0" distB="0" distL="0" distR="0" wp14:anchorId="75246FBB" wp14:editId="0F581362">
            <wp:extent cx="2872343" cy="1796903"/>
            <wp:effectExtent l="0" t="0" r="444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863" cy="18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83" w:rsidRDefault="008A5F83" w:rsidP="008A5F83">
      <w:r>
        <w:t xml:space="preserve">Posteriormente crearemos un usuario </w:t>
      </w:r>
      <w:r w:rsidR="006B3466">
        <w:t>para dicha BBDD con todos los privilegios.</w:t>
      </w:r>
    </w:p>
    <w:p w:rsidR="006B3466" w:rsidRDefault="006B3466" w:rsidP="006B3466">
      <w:pPr>
        <w:jc w:val="center"/>
      </w:pPr>
      <w:r w:rsidRPr="006B3466">
        <w:drawing>
          <wp:inline distT="0" distB="0" distL="0" distR="0" wp14:anchorId="34F51D20" wp14:editId="75D7328F">
            <wp:extent cx="2977116" cy="19517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144" cy="196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66" w:rsidRDefault="006B3466" w:rsidP="006B3466">
      <w:r>
        <w:t>Ahora descargamos WordPress.</w:t>
      </w:r>
    </w:p>
    <w:p w:rsidR="006B3466" w:rsidRDefault="006B3466" w:rsidP="006B3466">
      <w:pPr>
        <w:jc w:val="center"/>
        <w:rPr>
          <w:b/>
          <w:i/>
        </w:rPr>
      </w:pPr>
      <w:hyperlink r:id="rId14" w:history="1">
        <w:r w:rsidRPr="00112803">
          <w:rPr>
            <w:rStyle w:val="Hipervnculo"/>
            <w:b/>
            <w:i/>
          </w:rPr>
          <w:t>https://wordpress.org/download/</w:t>
        </w:r>
      </w:hyperlink>
    </w:p>
    <w:p w:rsidR="006B3466" w:rsidRDefault="006B3466" w:rsidP="006B3466">
      <w:pPr>
        <w:jc w:val="center"/>
      </w:pPr>
      <w:r w:rsidRPr="006B3466">
        <w:drawing>
          <wp:inline distT="0" distB="0" distL="0" distR="0" wp14:anchorId="33B29271" wp14:editId="60284636">
            <wp:extent cx="2503247" cy="158425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9746" cy="15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D7" w:rsidRDefault="007D41D7" w:rsidP="006B3466">
      <w:r>
        <w:lastRenderedPageBreak/>
        <w:t xml:space="preserve">Extraemos el Zip en una carpeta que creamos previamente en:  </w:t>
      </w:r>
    </w:p>
    <w:p w:rsidR="006B3466" w:rsidRDefault="007D41D7" w:rsidP="007D41D7">
      <w:pPr>
        <w:jc w:val="center"/>
        <w:rPr>
          <w:rFonts w:ascii="Courier New" w:hAnsi="Courier New" w:cs="Courier New"/>
        </w:rPr>
      </w:pPr>
      <w:r w:rsidRPr="007D41D7">
        <w:rPr>
          <w:rFonts w:ascii="Courier New" w:hAnsi="Courier New" w:cs="Courier New"/>
        </w:rPr>
        <w:t>C:\xampp\htdocs\difusiones_tec</w:t>
      </w:r>
    </w:p>
    <w:p w:rsidR="007D41D7" w:rsidRDefault="007D41D7" w:rsidP="007D41D7">
      <w:r>
        <w:t xml:space="preserve">El siguiente paso será editar el archivo </w:t>
      </w:r>
      <w:r>
        <w:rPr>
          <w:b/>
          <w:i/>
        </w:rPr>
        <w:t xml:space="preserve">wp-config.php </w:t>
      </w:r>
      <w:r>
        <w:t xml:space="preserve">para </w:t>
      </w:r>
      <w:r w:rsidR="00C03FBA">
        <w:t>definir el nombre de la BBDD que va utilizar, al igual que nombre de usuario y contraseña.</w:t>
      </w:r>
    </w:p>
    <w:p w:rsidR="007548CC" w:rsidRDefault="007548CC" w:rsidP="007548CC">
      <w:pPr>
        <w:jc w:val="center"/>
      </w:pPr>
      <w:r w:rsidRPr="007548CC">
        <w:drawing>
          <wp:inline distT="0" distB="0" distL="0" distR="0" wp14:anchorId="038F4FB6" wp14:editId="7EA18142">
            <wp:extent cx="3611838" cy="2179675"/>
            <wp:effectExtent l="0" t="0" r="825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1796" cy="21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CC" w:rsidRDefault="007548CC" w:rsidP="007548CC">
      <w:r>
        <w:t>Desde el navegador iniciamos instalación. El primer paso será elegir el idioma.</w:t>
      </w:r>
    </w:p>
    <w:p w:rsidR="007548CC" w:rsidRDefault="007548CC" w:rsidP="007548CC">
      <w:pPr>
        <w:jc w:val="center"/>
      </w:pPr>
      <w:r w:rsidRPr="007548CC">
        <w:drawing>
          <wp:inline distT="0" distB="0" distL="0" distR="0" wp14:anchorId="7CB6FD60" wp14:editId="6FA9FFB6">
            <wp:extent cx="2492762" cy="1754372"/>
            <wp:effectExtent l="0" t="0" r="317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147" cy="17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CC" w:rsidRDefault="007548CC" w:rsidP="007548CC">
      <w:r>
        <w:t>Configuración del sitio web.</w:t>
      </w:r>
    </w:p>
    <w:p w:rsidR="007548CC" w:rsidRDefault="007548CC" w:rsidP="007548CC">
      <w:pPr>
        <w:jc w:val="center"/>
      </w:pPr>
      <w:r w:rsidRPr="007548CC">
        <w:drawing>
          <wp:inline distT="0" distB="0" distL="0" distR="0" wp14:anchorId="4E0C5924" wp14:editId="42C8E570">
            <wp:extent cx="2739457" cy="198791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934" cy="19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CC" w:rsidRDefault="002D4201" w:rsidP="007548CC">
      <w:r>
        <w:lastRenderedPageBreak/>
        <w:t>Instalación de WordPress completada.</w:t>
      </w:r>
    </w:p>
    <w:p w:rsidR="002D4201" w:rsidRDefault="002D4201" w:rsidP="002D4201">
      <w:pPr>
        <w:jc w:val="center"/>
      </w:pPr>
      <w:r w:rsidRPr="002D4201">
        <w:drawing>
          <wp:inline distT="0" distB="0" distL="0" distR="0" wp14:anchorId="69C21DE5" wp14:editId="1865C6E9">
            <wp:extent cx="4226732" cy="2466753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103" cy="24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01" w:rsidRDefault="002D4201" w:rsidP="002D4201">
      <w:r>
        <w:t>Ahora comenzaríamos a crear el sitio web para la empresa mediante esta herramienta que es muy intuitiva. Apariencia inicial al acceder a la herramienta.</w:t>
      </w:r>
    </w:p>
    <w:p w:rsidR="002D4201" w:rsidRDefault="002D4201" w:rsidP="002D4201">
      <w:pPr>
        <w:jc w:val="center"/>
      </w:pPr>
      <w:r w:rsidRPr="002D4201">
        <w:drawing>
          <wp:inline distT="0" distB="0" distL="0" distR="0" wp14:anchorId="54B59E5C" wp14:editId="775ED9AD">
            <wp:extent cx="5059710" cy="2626242"/>
            <wp:effectExtent l="0" t="0" r="762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080" cy="26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6D" w:rsidRDefault="002F106D">
      <w:pPr>
        <w:spacing w:before="0" w:after="160"/>
        <w:jc w:val="left"/>
      </w:pPr>
      <w:r>
        <w:br w:type="page"/>
      </w:r>
    </w:p>
    <w:p w:rsidR="002F106D" w:rsidRPr="007D41D7" w:rsidRDefault="002F106D" w:rsidP="002F106D"/>
    <w:p w:rsidR="002226EE" w:rsidRDefault="002226EE" w:rsidP="002226EE">
      <w:pPr>
        <w:pStyle w:val="Ttulo2"/>
      </w:pPr>
      <w:bookmarkStart w:id="4" w:name="_Toc195792310"/>
      <w:r>
        <w:t>PLUGINS</w:t>
      </w:r>
      <w:bookmarkEnd w:id="4"/>
    </w:p>
    <w:p w:rsidR="002F106D" w:rsidRPr="002F106D" w:rsidRDefault="002F106D" w:rsidP="002F106D">
      <w:r>
        <w:t>En este apartado detallaremos la instalación de varios plugins disponibles en WordPress.</w:t>
      </w:r>
    </w:p>
    <w:p w:rsidR="002226EE" w:rsidRDefault="002226EE" w:rsidP="002226EE">
      <w:pPr>
        <w:pStyle w:val="Ttulo3"/>
      </w:pPr>
      <w:bookmarkStart w:id="5" w:name="_Toc195792311"/>
      <w:r>
        <w:t>WP Performance Pack</w:t>
      </w:r>
      <w:bookmarkEnd w:id="5"/>
    </w:p>
    <w:p w:rsidR="002226EE" w:rsidRDefault="0035633A" w:rsidP="002226EE">
      <w:r>
        <w:t>Para instalar este plugin deberemos ir al apartado de plugins del menú que tiene WordPress en el lateral izquierdo.</w:t>
      </w:r>
    </w:p>
    <w:p w:rsidR="0035633A" w:rsidRDefault="0035633A" w:rsidP="0035633A">
      <w:pPr>
        <w:jc w:val="center"/>
      </w:pPr>
      <w:r w:rsidRPr="0035633A">
        <w:drawing>
          <wp:inline distT="0" distB="0" distL="0" distR="0" wp14:anchorId="5098E2F1" wp14:editId="564DE450">
            <wp:extent cx="4072270" cy="1379132"/>
            <wp:effectExtent l="0" t="0" r="444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966" cy="138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3A" w:rsidRDefault="0035633A" w:rsidP="0035633A">
      <w:r>
        <w:t xml:space="preserve">A la hora de buscar dicho plugin no aparece, por lo que la recomendación de una IA de las que utilizo me recomendó </w:t>
      </w:r>
      <w:r w:rsidRPr="0035633A">
        <w:rPr>
          <w:b/>
          <w:i/>
        </w:rPr>
        <w:t>LiteSpedd Cache</w:t>
      </w:r>
      <w:r>
        <w:t xml:space="preserve"> que parece ser similar.</w:t>
      </w:r>
    </w:p>
    <w:p w:rsidR="0035633A" w:rsidRDefault="0035633A" w:rsidP="0035633A">
      <w:pPr>
        <w:jc w:val="center"/>
      </w:pPr>
      <w:r w:rsidRPr="0035633A">
        <w:drawing>
          <wp:inline distT="0" distB="0" distL="0" distR="0" wp14:anchorId="40633DF3" wp14:editId="4FFF2238">
            <wp:extent cx="3030101" cy="1515051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7456" cy="15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3A" w:rsidRDefault="0035633A" w:rsidP="0035633A">
      <w:r>
        <w:t>Ajustes del plugin para que configurar según las necesidades de la empresa.</w:t>
      </w:r>
    </w:p>
    <w:p w:rsidR="0035633A" w:rsidRPr="002226EE" w:rsidRDefault="0035633A" w:rsidP="0035633A">
      <w:pPr>
        <w:jc w:val="center"/>
      </w:pPr>
      <w:r w:rsidRPr="0035633A">
        <w:drawing>
          <wp:inline distT="0" distB="0" distL="0" distR="0" wp14:anchorId="15BC8C19" wp14:editId="6590535C">
            <wp:extent cx="3512499" cy="1840097"/>
            <wp:effectExtent l="0" t="0" r="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499" cy="18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EE" w:rsidRDefault="002226EE" w:rsidP="002226EE">
      <w:pPr>
        <w:pStyle w:val="Ttulo3"/>
      </w:pPr>
      <w:bookmarkStart w:id="6" w:name="_Toc195792312"/>
      <w:r>
        <w:lastRenderedPageBreak/>
        <w:t>WPDBSpringClean</w:t>
      </w:r>
      <w:bookmarkEnd w:id="6"/>
    </w:p>
    <w:p w:rsidR="002226EE" w:rsidRDefault="00EF4D67" w:rsidP="002226EE">
      <w:pPr>
        <w:rPr>
          <w:b/>
          <w:i/>
        </w:rPr>
      </w:pPr>
      <w:r>
        <w:t xml:space="preserve">Este plugin tampoco le encontramos por lo que buscamos algo similar como: </w:t>
      </w:r>
      <w:r>
        <w:rPr>
          <w:b/>
          <w:i/>
        </w:rPr>
        <w:t>WP Optimize.</w:t>
      </w:r>
    </w:p>
    <w:p w:rsidR="00EF4D67" w:rsidRDefault="00EF4D67" w:rsidP="00EF4D67">
      <w:pPr>
        <w:jc w:val="center"/>
        <w:rPr>
          <w:b/>
          <w:i/>
        </w:rPr>
      </w:pPr>
      <w:r w:rsidRPr="00EF4D67">
        <w:rPr>
          <w:b/>
          <w:i/>
        </w:rPr>
        <w:drawing>
          <wp:inline distT="0" distB="0" distL="0" distR="0" wp14:anchorId="29FEABD2" wp14:editId="5420C634">
            <wp:extent cx="3615070" cy="1913385"/>
            <wp:effectExtent l="0" t="0" r="444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1630" cy="19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7" w:rsidRDefault="00EF4D67" w:rsidP="00EF4D67">
      <w:r>
        <w:t>Desde sus ajustes podremos configurar y realizar tareas de optimización para aumentar el rendimiento del sitio web.</w:t>
      </w:r>
    </w:p>
    <w:p w:rsidR="00EF4D67" w:rsidRDefault="00EF4D67" w:rsidP="00EF4D67">
      <w:pPr>
        <w:jc w:val="center"/>
      </w:pPr>
      <w:r w:rsidRPr="00EF4D67">
        <w:drawing>
          <wp:inline distT="0" distB="0" distL="0" distR="0" wp14:anchorId="050C9ECF" wp14:editId="38C68C56">
            <wp:extent cx="3997842" cy="2097175"/>
            <wp:effectExtent l="0" t="0" r="317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3598" cy="2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7" w:rsidRDefault="00EF4D67" w:rsidP="00EF4D67">
      <w:r>
        <w:t>Resumen de los plugins instalados:</w:t>
      </w:r>
    </w:p>
    <w:p w:rsidR="00EF4D67" w:rsidRDefault="00EF4D67" w:rsidP="00EF4D67">
      <w:pPr>
        <w:jc w:val="center"/>
      </w:pPr>
      <w:r w:rsidRPr="00EF4D67">
        <w:drawing>
          <wp:inline distT="0" distB="0" distL="0" distR="0" wp14:anchorId="2CB3A42F" wp14:editId="640CDCF6">
            <wp:extent cx="3405430" cy="1754373"/>
            <wp:effectExtent l="0" t="0" r="508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3599" cy="17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7" w:rsidRPr="00EF4D67" w:rsidRDefault="00EF4D67" w:rsidP="00EF4D67"/>
    <w:p w:rsidR="002226EE" w:rsidRPr="002226EE" w:rsidRDefault="002226EE" w:rsidP="002226EE">
      <w:pPr>
        <w:pStyle w:val="Ttulo2"/>
      </w:pPr>
      <w:bookmarkStart w:id="7" w:name="_Toc195792313"/>
      <w:r>
        <w:lastRenderedPageBreak/>
        <w:t>ERRORES</w:t>
      </w:r>
      <w:bookmarkEnd w:id="7"/>
    </w:p>
    <w:p w:rsidR="007F3AAF" w:rsidRDefault="002226EE" w:rsidP="007F3AAF">
      <w:pPr>
        <w:pStyle w:val="Ttulo3"/>
      </w:pPr>
      <w:bookmarkStart w:id="8" w:name="_Toc195792314"/>
      <w:r>
        <w:t>Error</w:t>
      </w:r>
      <w:r w:rsidR="007F3AAF">
        <w:t xml:space="preserve"> </w:t>
      </w:r>
      <w:r w:rsidR="007F3AAF">
        <w:t>500</w:t>
      </w:r>
      <w:r>
        <w:t xml:space="preserve"> interno del servidor</w:t>
      </w:r>
      <w:bookmarkEnd w:id="8"/>
    </w:p>
    <w:p w:rsidR="007F3AAF" w:rsidRDefault="007F3AAF" w:rsidP="007F3AAF">
      <w:pPr>
        <w:pStyle w:val="Prrafodelista"/>
        <w:numPr>
          <w:ilvl w:val="0"/>
          <w:numId w:val="3"/>
        </w:numPr>
      </w:pPr>
      <w:r w:rsidRPr="007F3AAF">
        <w:rPr>
          <w:b/>
          <w:i/>
        </w:rPr>
        <w:t xml:space="preserve">Causa: </w:t>
      </w:r>
      <w:r>
        <w:t xml:space="preserve">Permisos incorrectos, conflicto de </w:t>
      </w:r>
      <w:r>
        <w:t>plugins o memoria insuficiente.</w:t>
      </w:r>
    </w:p>
    <w:p w:rsidR="007F3AAF" w:rsidRDefault="007F3AAF" w:rsidP="007F3AAF">
      <w:pPr>
        <w:pStyle w:val="Prrafodelista"/>
      </w:pPr>
    </w:p>
    <w:p w:rsidR="007F3AAF" w:rsidRDefault="007F3AAF" w:rsidP="007F3AAF">
      <w:pPr>
        <w:pStyle w:val="Prrafodelista"/>
        <w:numPr>
          <w:ilvl w:val="0"/>
          <w:numId w:val="3"/>
        </w:numPr>
        <w:rPr>
          <w:b/>
          <w:i/>
        </w:rPr>
      </w:pPr>
      <w:r w:rsidRPr="007F3AAF">
        <w:rPr>
          <w:b/>
          <w:i/>
        </w:rPr>
        <w:t>Pasos para Resolverlo:</w:t>
      </w:r>
    </w:p>
    <w:p w:rsidR="007F3AAF" w:rsidRPr="007F3AAF" w:rsidRDefault="007F3AAF" w:rsidP="007F3AAF">
      <w:pPr>
        <w:pStyle w:val="Prrafodelista"/>
        <w:rPr>
          <w:b/>
          <w:i/>
        </w:rPr>
      </w:pPr>
    </w:p>
    <w:p w:rsidR="007F3AAF" w:rsidRPr="007F3AAF" w:rsidRDefault="007F3AAF" w:rsidP="007F3AAF">
      <w:pPr>
        <w:pStyle w:val="Prrafodelista"/>
        <w:rPr>
          <w:b/>
          <w:i/>
        </w:rPr>
      </w:pPr>
    </w:p>
    <w:p w:rsidR="007F3AAF" w:rsidRDefault="007F3AAF" w:rsidP="007F3AAF">
      <w:pPr>
        <w:pStyle w:val="Prrafodelista"/>
        <w:numPr>
          <w:ilvl w:val="0"/>
          <w:numId w:val="4"/>
        </w:numPr>
      </w:pPr>
      <w:r>
        <w:t>Verifica los logs de error: Ubicación del archivo error_log en:</w:t>
      </w:r>
    </w:p>
    <w:p w:rsidR="007F3AAF" w:rsidRPr="007F3AAF" w:rsidRDefault="007F3AAF" w:rsidP="007F3AAF">
      <w:pPr>
        <w:jc w:val="center"/>
        <w:rPr>
          <w:rFonts w:ascii="Courier New" w:hAnsi="Courier New" w:cs="Courier New"/>
        </w:rPr>
      </w:pPr>
      <w:r w:rsidRPr="007F3AAF">
        <w:rPr>
          <w:rFonts w:ascii="Courier New" w:hAnsi="Courier New" w:cs="Courier New"/>
        </w:rPr>
        <w:t>C:\wamp64\logs\apache_error.log</w:t>
      </w:r>
    </w:p>
    <w:p w:rsidR="007F3AAF" w:rsidRDefault="007F3AAF" w:rsidP="007F3AAF">
      <w:pPr>
        <w:pStyle w:val="Prrafodelista"/>
        <w:numPr>
          <w:ilvl w:val="0"/>
          <w:numId w:val="4"/>
        </w:numPr>
      </w:pPr>
      <w:r>
        <w:t xml:space="preserve">Desactiva plugins manualmente: </w:t>
      </w:r>
      <w:r>
        <w:t>Renombra la ca</w:t>
      </w:r>
      <w:r>
        <w:t>rpeta plugins a plugins_old en:</w:t>
      </w:r>
    </w:p>
    <w:p w:rsidR="007F3AAF" w:rsidRPr="007F3AAF" w:rsidRDefault="007F3AAF" w:rsidP="007F3AAF">
      <w:pPr>
        <w:jc w:val="center"/>
        <w:rPr>
          <w:rFonts w:ascii="Courier New" w:hAnsi="Courier New" w:cs="Courier New"/>
        </w:rPr>
      </w:pPr>
      <w:r w:rsidRPr="007F3AAF">
        <w:rPr>
          <w:rFonts w:ascii="Courier New" w:hAnsi="Courier New" w:cs="Courier New"/>
        </w:rPr>
        <w:t>C:\</w:t>
      </w:r>
      <w:r>
        <w:rPr>
          <w:rFonts w:ascii="Courier New" w:hAnsi="Courier New" w:cs="Courier New"/>
        </w:rPr>
        <w:t>wamp64\www\tu_sitio\wp-content\</w:t>
      </w:r>
    </w:p>
    <w:p w:rsidR="007F3AAF" w:rsidRDefault="007F3AAF" w:rsidP="007F3AAF">
      <w:pPr>
        <w:pStyle w:val="Prrafodelista"/>
        <w:numPr>
          <w:ilvl w:val="0"/>
          <w:numId w:val="4"/>
        </w:numPr>
      </w:pPr>
      <w:r>
        <w:t>Aumenta la m</w:t>
      </w:r>
      <w:r>
        <w:t xml:space="preserve">emoria PHP: </w:t>
      </w:r>
      <w:r>
        <w:t>Edita wp-config.php y añade:</w:t>
      </w:r>
    </w:p>
    <w:p w:rsidR="002226EE" w:rsidRPr="007F3AAF" w:rsidRDefault="007F3AAF" w:rsidP="007F3AAF">
      <w:pPr>
        <w:jc w:val="center"/>
        <w:rPr>
          <w:rFonts w:ascii="Courier New" w:hAnsi="Courier New" w:cs="Courier New"/>
        </w:rPr>
      </w:pPr>
      <w:r w:rsidRPr="007F3AAF">
        <w:rPr>
          <w:rFonts w:ascii="Courier New" w:hAnsi="Courier New" w:cs="Courier New"/>
        </w:rPr>
        <w:t>def</w:t>
      </w:r>
      <w:r>
        <w:rPr>
          <w:rFonts w:ascii="Courier New" w:hAnsi="Courier New" w:cs="Courier New"/>
        </w:rPr>
        <w:t>ine('WP_MEMORY_LIMIT', '256M');</w:t>
      </w:r>
    </w:p>
    <w:p w:rsidR="002226EE" w:rsidRDefault="002226EE" w:rsidP="002226EE">
      <w:pPr>
        <w:pStyle w:val="Ttulo3"/>
      </w:pPr>
      <w:bookmarkStart w:id="9" w:name="_Toc195792315"/>
      <w:r>
        <w:t>Error “Sidebar Below Content”</w:t>
      </w:r>
      <w:bookmarkEnd w:id="9"/>
    </w:p>
    <w:p w:rsidR="00B60B32" w:rsidRDefault="00B60B32" w:rsidP="00B60B32">
      <w:pPr>
        <w:pStyle w:val="Prrafodelista"/>
        <w:numPr>
          <w:ilvl w:val="0"/>
          <w:numId w:val="3"/>
        </w:numPr>
      </w:pPr>
      <w:r w:rsidRPr="00B60B32">
        <w:rPr>
          <w:b/>
          <w:i/>
        </w:rPr>
        <w:t xml:space="preserve">Causa: </w:t>
      </w:r>
      <w:r w:rsidRPr="00B60B32">
        <w:t>CSS mal co</w:t>
      </w:r>
      <w:r w:rsidRPr="00B60B32">
        <w:t>nfigurado o tema no compatible.</w:t>
      </w:r>
    </w:p>
    <w:p w:rsidR="00B60B32" w:rsidRPr="00B60B32" w:rsidRDefault="00B60B32" w:rsidP="00B60B32">
      <w:pPr>
        <w:pStyle w:val="Prrafodelista"/>
      </w:pPr>
    </w:p>
    <w:p w:rsidR="00B60B32" w:rsidRDefault="00B60B32" w:rsidP="00B60B32">
      <w:pPr>
        <w:pStyle w:val="Prrafodelista"/>
        <w:numPr>
          <w:ilvl w:val="0"/>
          <w:numId w:val="3"/>
        </w:numPr>
        <w:rPr>
          <w:b/>
          <w:i/>
        </w:rPr>
      </w:pPr>
      <w:r w:rsidRPr="00B60B32">
        <w:rPr>
          <w:b/>
          <w:i/>
        </w:rPr>
        <w:t>Pasos para Resolverlo:</w:t>
      </w:r>
    </w:p>
    <w:p w:rsidR="00B60B32" w:rsidRPr="00B60B32" w:rsidRDefault="00B60B32" w:rsidP="00B60B32">
      <w:pPr>
        <w:pStyle w:val="Prrafodelista"/>
        <w:rPr>
          <w:b/>
          <w:i/>
        </w:rPr>
      </w:pPr>
    </w:p>
    <w:p w:rsidR="002226EE" w:rsidRDefault="00B60B32" w:rsidP="00B60B32">
      <w:pPr>
        <w:pStyle w:val="Prrafodelista"/>
        <w:numPr>
          <w:ilvl w:val="0"/>
          <w:numId w:val="4"/>
        </w:numPr>
      </w:pPr>
      <w:r>
        <w:t xml:space="preserve">Añade CSS personalizado: </w:t>
      </w:r>
      <w:r>
        <w:t>Ve a Apariencia → Personalizar → CSS Adicional y escribe:</w:t>
      </w:r>
    </w:p>
    <w:p w:rsidR="00B60B32" w:rsidRPr="00B60B32" w:rsidRDefault="00B60B32" w:rsidP="00B60B32">
      <w:pPr>
        <w:spacing w:before="80" w:after="80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 w:rsidRPr="00B60B32">
        <w:rPr>
          <w:rFonts w:ascii="Courier New" w:hAnsi="Courier New" w:cs="Courier New"/>
          <w:sz w:val="28"/>
        </w:rPr>
        <w:t xml:space="preserve">#sidebar { </w:t>
      </w:r>
    </w:p>
    <w:p w:rsidR="00B60B32" w:rsidRPr="00B60B32" w:rsidRDefault="00B60B32" w:rsidP="00B60B32">
      <w:pPr>
        <w:spacing w:before="80" w:after="80"/>
        <w:rPr>
          <w:rFonts w:ascii="Courier New" w:hAnsi="Courier New" w:cs="Courier New"/>
          <w:sz w:val="28"/>
        </w:rPr>
      </w:pPr>
      <w:r w:rsidRPr="00B60B32">
        <w:rPr>
          <w:rFonts w:ascii="Courier New" w:hAnsi="Courier New" w:cs="Courier New"/>
          <w:sz w:val="28"/>
        </w:rPr>
        <w:t xml:space="preserve">  </w:t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 w:rsidRPr="00B60B32">
        <w:rPr>
          <w:rFonts w:ascii="Courier New" w:hAnsi="Courier New" w:cs="Courier New"/>
          <w:sz w:val="28"/>
        </w:rPr>
        <w:t xml:space="preserve">float: right; </w:t>
      </w:r>
    </w:p>
    <w:p w:rsidR="00B60B32" w:rsidRPr="00B60B32" w:rsidRDefault="00B60B32" w:rsidP="00B60B32">
      <w:pPr>
        <w:spacing w:before="80" w:after="80"/>
        <w:rPr>
          <w:rFonts w:ascii="Courier New" w:hAnsi="Courier New" w:cs="Courier New"/>
          <w:sz w:val="28"/>
        </w:rPr>
      </w:pPr>
      <w:r w:rsidRPr="00B60B32">
        <w:rPr>
          <w:rFonts w:ascii="Courier New" w:hAnsi="Courier New" w:cs="Courier New"/>
          <w:sz w:val="28"/>
        </w:rPr>
        <w:t xml:space="preserve">  </w:t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 w:rsidRPr="00B60B32">
        <w:rPr>
          <w:rFonts w:ascii="Courier New" w:hAnsi="Courier New" w:cs="Courier New"/>
          <w:sz w:val="28"/>
        </w:rPr>
        <w:t xml:space="preserve">width: 30%; </w:t>
      </w:r>
    </w:p>
    <w:p w:rsidR="00B60B32" w:rsidRPr="00B60B32" w:rsidRDefault="00B60B32" w:rsidP="00B60B32">
      <w:pPr>
        <w:spacing w:before="80" w:after="80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 w:rsidRPr="00B60B32">
        <w:rPr>
          <w:rFonts w:ascii="Courier New" w:hAnsi="Courier New" w:cs="Courier New"/>
          <w:sz w:val="28"/>
        </w:rPr>
        <w:t>}</w:t>
      </w:r>
    </w:p>
    <w:p w:rsidR="00B60B32" w:rsidRPr="00B60B32" w:rsidRDefault="00B60B32" w:rsidP="00B60B32">
      <w:pPr>
        <w:spacing w:before="80" w:after="80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 w:rsidRPr="00B60B32">
        <w:rPr>
          <w:rFonts w:ascii="Courier New" w:hAnsi="Courier New" w:cs="Courier New"/>
          <w:sz w:val="28"/>
        </w:rPr>
        <w:t xml:space="preserve">#content { </w:t>
      </w:r>
    </w:p>
    <w:p w:rsidR="00B60B32" w:rsidRPr="00B60B32" w:rsidRDefault="00B60B32" w:rsidP="00B60B32">
      <w:pPr>
        <w:spacing w:before="80" w:after="80"/>
        <w:rPr>
          <w:rFonts w:ascii="Courier New" w:hAnsi="Courier New" w:cs="Courier New"/>
          <w:sz w:val="28"/>
        </w:rPr>
      </w:pPr>
      <w:r w:rsidRPr="00B60B32">
        <w:rPr>
          <w:rFonts w:ascii="Courier New" w:hAnsi="Courier New" w:cs="Courier New"/>
          <w:sz w:val="28"/>
        </w:rPr>
        <w:t xml:space="preserve">  </w:t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 w:rsidRPr="00B60B32">
        <w:rPr>
          <w:rFonts w:ascii="Courier New" w:hAnsi="Courier New" w:cs="Courier New"/>
          <w:sz w:val="28"/>
        </w:rPr>
        <w:t xml:space="preserve">float: left; </w:t>
      </w:r>
    </w:p>
    <w:p w:rsidR="00B60B32" w:rsidRPr="00B60B32" w:rsidRDefault="00B60B32" w:rsidP="00B60B32">
      <w:pPr>
        <w:spacing w:before="80" w:after="80"/>
        <w:rPr>
          <w:rFonts w:ascii="Courier New" w:hAnsi="Courier New" w:cs="Courier New"/>
          <w:sz w:val="28"/>
        </w:rPr>
      </w:pPr>
      <w:r w:rsidRPr="00B60B32">
        <w:rPr>
          <w:rFonts w:ascii="Courier New" w:hAnsi="Courier New" w:cs="Courier New"/>
          <w:sz w:val="28"/>
        </w:rPr>
        <w:t xml:space="preserve">  </w:t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 w:rsidRPr="00B60B32">
        <w:rPr>
          <w:rFonts w:ascii="Courier New" w:hAnsi="Courier New" w:cs="Courier New"/>
          <w:sz w:val="28"/>
        </w:rPr>
        <w:t xml:space="preserve">width: 70%; </w:t>
      </w:r>
    </w:p>
    <w:p w:rsidR="00B60B32" w:rsidRDefault="00B60B32" w:rsidP="00B60B32">
      <w:pPr>
        <w:spacing w:before="80" w:after="80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>
        <w:rPr>
          <w:rFonts w:ascii="Courier New" w:hAnsi="Courier New" w:cs="Courier New"/>
          <w:sz w:val="28"/>
        </w:rPr>
        <w:tab/>
      </w:r>
      <w:r w:rsidRPr="00B60B32">
        <w:rPr>
          <w:rFonts w:ascii="Courier New" w:hAnsi="Courier New" w:cs="Courier New"/>
          <w:sz w:val="28"/>
        </w:rPr>
        <w:t>}</w:t>
      </w:r>
    </w:p>
    <w:p w:rsidR="00B60B32" w:rsidRPr="00B60B32" w:rsidRDefault="00B60B32" w:rsidP="00B60B32">
      <w:pPr>
        <w:spacing w:before="120"/>
      </w:pPr>
      <w:r w:rsidRPr="00B60B32">
        <w:t xml:space="preserve">Si </w:t>
      </w:r>
      <w:r>
        <w:t>usas</w:t>
      </w:r>
      <w:r w:rsidRPr="00B60B32">
        <w:t xml:space="preserve"> un tema como Astra, ve a Personalizar → Diseño → Contenedor y </w:t>
      </w:r>
      <w:r w:rsidRPr="00B60B32">
        <w:rPr>
          <w:b/>
          <w:i/>
        </w:rPr>
        <w:t>ajusta el ancho.</w:t>
      </w:r>
    </w:p>
    <w:p w:rsidR="002226EE" w:rsidRPr="002226EE" w:rsidRDefault="002226EE" w:rsidP="002226EE">
      <w:pPr>
        <w:pStyle w:val="Ttulo3"/>
      </w:pPr>
      <w:bookmarkStart w:id="10" w:name="_Toc195792316"/>
      <w:r>
        <w:lastRenderedPageBreak/>
        <w:t>Error Fatal “Undefined Function is_network_admin”</w:t>
      </w:r>
      <w:bookmarkEnd w:id="10"/>
    </w:p>
    <w:p w:rsidR="00B60B32" w:rsidRPr="00B60B32" w:rsidRDefault="00B60B32" w:rsidP="00B60B32">
      <w:pPr>
        <w:pStyle w:val="Prrafodelista"/>
        <w:numPr>
          <w:ilvl w:val="0"/>
          <w:numId w:val="3"/>
        </w:numPr>
      </w:pPr>
      <w:r w:rsidRPr="00B60B32">
        <w:rPr>
          <w:b/>
          <w:i/>
        </w:rPr>
        <w:t>Causa:</w:t>
      </w:r>
      <w:r w:rsidRPr="00B60B32">
        <w:t xml:space="preserve"> Plugin diseñado para redes multisitio, per</w:t>
      </w:r>
      <w:r w:rsidRPr="00B60B32">
        <w:t>o instalado en un sitio simple.</w:t>
      </w:r>
    </w:p>
    <w:p w:rsidR="00B60B32" w:rsidRPr="00B60B32" w:rsidRDefault="00B60B32" w:rsidP="00B60B32">
      <w:pPr>
        <w:pStyle w:val="Prrafodelista"/>
        <w:rPr>
          <w:b/>
          <w:i/>
        </w:rPr>
      </w:pPr>
    </w:p>
    <w:p w:rsidR="00B60B32" w:rsidRDefault="00B60B32" w:rsidP="00B60B32">
      <w:pPr>
        <w:pStyle w:val="Prrafodelista"/>
        <w:numPr>
          <w:ilvl w:val="0"/>
          <w:numId w:val="3"/>
        </w:numPr>
        <w:rPr>
          <w:b/>
          <w:i/>
        </w:rPr>
      </w:pPr>
      <w:r w:rsidRPr="00B60B32">
        <w:rPr>
          <w:b/>
          <w:i/>
        </w:rPr>
        <w:t>Pasos para Resolverlo:</w:t>
      </w:r>
    </w:p>
    <w:p w:rsidR="00B60B32" w:rsidRPr="00B60B32" w:rsidRDefault="00B60B32" w:rsidP="00B60B32">
      <w:pPr>
        <w:pStyle w:val="Prrafodelista"/>
        <w:rPr>
          <w:b/>
          <w:i/>
        </w:rPr>
      </w:pPr>
    </w:p>
    <w:p w:rsidR="00B60B32" w:rsidRDefault="00B60B32" w:rsidP="00B60B32">
      <w:pPr>
        <w:pStyle w:val="Prrafodelista"/>
        <w:numPr>
          <w:ilvl w:val="0"/>
          <w:numId w:val="4"/>
        </w:numPr>
      </w:pPr>
      <w:r>
        <w:t>D</w:t>
      </w:r>
      <w:r>
        <w:t xml:space="preserve">esactiva el plugin conflictivo: </w:t>
      </w:r>
      <w:r>
        <w:t>Ve a Plugins → Pl</w:t>
      </w:r>
      <w:r>
        <w:t>ugins instalados y desactívalo.</w:t>
      </w:r>
    </w:p>
    <w:p w:rsidR="00B60B32" w:rsidRDefault="00B60B32" w:rsidP="00B60B32">
      <w:pPr>
        <w:pStyle w:val="Prrafodelista"/>
        <w:numPr>
          <w:ilvl w:val="0"/>
          <w:numId w:val="4"/>
        </w:numPr>
      </w:pPr>
      <w:r>
        <w:t xml:space="preserve">Elimínalo vía FTP: </w:t>
      </w:r>
      <w:r>
        <w:t>Si no puedes acceder</w:t>
      </w:r>
      <w:r>
        <w:t xml:space="preserve"> al panel, borra su carpeta en:</w:t>
      </w:r>
    </w:p>
    <w:p w:rsidR="002226EE" w:rsidRDefault="00B60B32" w:rsidP="00B60B32">
      <w:pPr>
        <w:jc w:val="center"/>
        <w:rPr>
          <w:rFonts w:ascii="Courier New" w:hAnsi="Courier New" w:cs="Courier New"/>
        </w:rPr>
      </w:pPr>
      <w:r w:rsidRPr="00B60B32">
        <w:rPr>
          <w:rFonts w:ascii="Courier New" w:hAnsi="Courier New" w:cs="Courier New"/>
        </w:rPr>
        <w:t>C:\wamp64\www\tu_sitio\wp-content\plugins\nombre_del_plugin</w:t>
      </w:r>
    </w:p>
    <w:p w:rsidR="00B60B32" w:rsidRPr="00B60B32" w:rsidRDefault="00B60B32" w:rsidP="00B60B32">
      <w:pPr>
        <w:jc w:val="center"/>
        <w:rPr>
          <w:rFonts w:ascii="Courier New" w:hAnsi="Courier New" w:cs="Courier New"/>
        </w:rPr>
      </w:pPr>
    </w:p>
    <w:p w:rsidR="00B60B32" w:rsidRPr="00B60B32" w:rsidRDefault="00B60B32" w:rsidP="00B60B32">
      <w:pPr>
        <w:jc w:val="center"/>
        <w:rPr>
          <w:b/>
          <w:i/>
          <w:sz w:val="28"/>
        </w:rPr>
      </w:pPr>
      <w:r w:rsidRPr="00B60B32">
        <w:rPr>
          <w:b/>
          <w:i/>
          <w:sz w:val="28"/>
        </w:rPr>
        <w:t>Herramientas Útiles para Diagnóstico</w:t>
      </w:r>
    </w:p>
    <w:p w:rsidR="00B60B32" w:rsidRDefault="00B60B32" w:rsidP="00B60B32">
      <w:pPr>
        <w:pStyle w:val="Prrafodelista"/>
        <w:numPr>
          <w:ilvl w:val="0"/>
          <w:numId w:val="5"/>
        </w:numPr>
        <w:rPr>
          <w:i/>
        </w:rPr>
      </w:pPr>
      <w:r w:rsidRPr="00B60B32">
        <w:rPr>
          <w:b/>
          <w:i/>
        </w:rPr>
        <w:t>Query Monitor:</w:t>
      </w:r>
      <w:r w:rsidRPr="00B60B32">
        <w:rPr>
          <w:i/>
        </w:rPr>
        <w:t xml:space="preserve"> Plugin para depurar PHP y SQL.</w:t>
      </w:r>
    </w:p>
    <w:p w:rsidR="00B60B32" w:rsidRPr="00B60B32" w:rsidRDefault="00B60B32" w:rsidP="00B60B32">
      <w:pPr>
        <w:pStyle w:val="Prrafodelista"/>
        <w:rPr>
          <w:i/>
        </w:rPr>
      </w:pPr>
    </w:p>
    <w:p w:rsidR="00B60B32" w:rsidRPr="00B60B32" w:rsidRDefault="00B60B32" w:rsidP="00B60B32">
      <w:pPr>
        <w:pStyle w:val="Prrafodelista"/>
        <w:numPr>
          <w:ilvl w:val="0"/>
          <w:numId w:val="5"/>
        </w:numPr>
        <w:rPr>
          <w:i/>
        </w:rPr>
      </w:pPr>
      <w:r w:rsidRPr="00B60B32">
        <w:rPr>
          <w:b/>
          <w:i/>
        </w:rPr>
        <w:t>Health Check:</w:t>
      </w:r>
      <w:r>
        <w:rPr>
          <w:i/>
        </w:rPr>
        <w:t xml:space="preserve"> Analiza el estado técnico de</w:t>
      </w:r>
      <w:r w:rsidRPr="00B60B32">
        <w:rPr>
          <w:i/>
        </w:rPr>
        <w:t xml:space="preserve"> WordPress.</w:t>
      </w:r>
    </w:p>
    <w:p w:rsidR="009F5AAA" w:rsidRPr="009F5AAA" w:rsidRDefault="009F5AAA" w:rsidP="00B60B32"/>
    <w:sectPr w:rsidR="009F5AAA" w:rsidRPr="009F5AAA" w:rsidSect="009F5AAA">
      <w:headerReference w:type="default" r:id="rId27"/>
      <w:footerReference w:type="default" r:id="rId28"/>
      <w:pgSz w:w="11906" w:h="16838" w:code="9"/>
      <w:pgMar w:top="1418" w:right="1701" w:bottom="1418" w:left="1701" w:header="680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201" w:rsidRDefault="007B6201" w:rsidP="00604736">
      <w:pPr>
        <w:spacing w:before="0" w:after="0" w:line="240" w:lineRule="auto"/>
      </w:pPr>
      <w:r>
        <w:separator/>
      </w:r>
    </w:p>
  </w:endnote>
  <w:endnote w:type="continuationSeparator" w:id="0">
    <w:p w:rsidR="007B6201" w:rsidRDefault="007B6201" w:rsidP="0060473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1D7" w:rsidRPr="009F5AAA" w:rsidRDefault="007D41D7">
    <w:pPr>
      <w:pStyle w:val="Piedepgina"/>
      <w:rPr>
        <w:rFonts w:ascii="Times New Roman" w:hAnsi="Times New Roman" w:cs="Times New Roman"/>
        <w:b/>
        <w:i/>
        <w:szCs w:val="24"/>
      </w:rPr>
    </w:pPr>
    <w:r w:rsidRPr="009F5AAA">
      <w:rPr>
        <w:rFonts w:ascii="Times New Roman" w:hAnsi="Times New Roman" w:cs="Times New Roman"/>
        <w:b/>
        <w:i/>
        <w:szCs w:val="24"/>
      </w:rPr>
      <w:fldChar w:fldCharType="begin"/>
    </w:r>
    <w:r w:rsidRPr="009F5AAA">
      <w:rPr>
        <w:rFonts w:ascii="Times New Roman" w:hAnsi="Times New Roman" w:cs="Times New Roman"/>
        <w:b/>
        <w:i/>
        <w:szCs w:val="24"/>
      </w:rPr>
      <w:instrText>PAGE  \* ROMAN  \* MERGEFORMAT</w:instrText>
    </w:r>
    <w:r w:rsidRPr="009F5AAA">
      <w:rPr>
        <w:rFonts w:ascii="Times New Roman" w:hAnsi="Times New Roman" w:cs="Times New Roman"/>
        <w:b/>
        <w:i/>
        <w:szCs w:val="24"/>
      </w:rPr>
      <w:fldChar w:fldCharType="separate"/>
    </w:r>
    <w:r w:rsidR="00062D2D" w:rsidRPr="00062D2D">
      <w:rPr>
        <w:rFonts w:ascii="Times New Roman" w:hAnsi="Times New Roman" w:cs="Times New Roman"/>
        <w:b/>
        <w:i/>
        <w:noProof/>
        <w:color w:val="5B9BD5" w:themeColor="accent1"/>
        <w:szCs w:val="24"/>
      </w:rPr>
      <w:t>VIII</w:t>
    </w:r>
    <w:r w:rsidRPr="009F5AAA">
      <w:rPr>
        <w:rFonts w:ascii="Times New Roman" w:hAnsi="Times New Roman" w:cs="Times New Roman"/>
        <w:b/>
        <w:i/>
        <w:color w:val="5B9BD5" w:themeColor="accent1"/>
        <w:szCs w:val="24"/>
      </w:rPr>
      <w:fldChar w:fldCharType="end"/>
    </w:r>
    <w:r w:rsidRPr="009F5AAA">
      <w:rPr>
        <w:rFonts w:ascii="Times New Roman" w:hAnsi="Times New Roman" w:cs="Times New Roman"/>
        <w:b/>
        <w:i/>
        <w:noProof/>
        <w:szCs w:val="24"/>
        <w:lang w:eastAsia="es-E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38EADF3" wp14:editId="53B41BEB">
              <wp:simplePos x="0" y="0"/>
              <wp:positionH relativeFrom="page">
                <wp:align>left</wp:align>
              </wp:positionH>
              <wp:positionV relativeFrom="bottomMargin">
                <wp:posOffset>104775</wp:posOffset>
              </wp:positionV>
              <wp:extent cx="7362825" cy="628650"/>
              <wp:effectExtent l="0" t="0" r="0" b="0"/>
              <wp:wrapNone/>
              <wp:docPr id="155" name="Grupo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62825" cy="628650"/>
                        <a:chOff x="0" y="0"/>
                        <a:chExt cx="5943600" cy="274320"/>
                      </a:xfrm>
                    </wpg:grpSpPr>
                    <wps:wsp>
                      <wps:cNvPr id="156" name="Rectángulo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Cuadro de texto 157"/>
                      <wps:cNvSpPr txBox="1"/>
                      <wps:spPr>
                        <a:xfrm>
                          <a:off x="228600" y="0"/>
                          <a:ext cx="535305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1D7" w:rsidRPr="00EA2AC4" w:rsidRDefault="007D41D7" w:rsidP="00EA2AC4">
                            <w:pPr>
                              <w:pStyle w:val="Piedepgina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8"/>
                                  <w:szCs w:val="28"/>
                                </w:rPr>
                                <w:alias w:val="Aut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Francisco J. Otero Herrero</w:t>
                                </w:r>
                              </w:sdtContent>
                            </w:sdt>
                            <w:r w:rsidRPr="00EA2AC4"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sz w:val="28"/>
                                <w:szCs w:val="28"/>
                              </w:rPr>
                              <w:t> | 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aps/>
                                  <w:sz w:val="28"/>
                                  <w:szCs w:val="28"/>
                                </w:rPr>
                                <w:alias w:val="Escolar"/>
                                <w:tag w:val="Escolar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aps/>
                                    <w:sz w:val="28"/>
                                    <w:szCs w:val="28"/>
                                  </w:rPr>
                                  <w:t>Grupo ATU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8EADF3" id="Grupo 155" o:spid="_x0000_s1058" style="position:absolute;left:0;text-align:left;margin-left:0;margin-top:8.25pt;width:579.75pt;height:49.5pt;z-index:251662336;mso-position-horizontal:left;mso-position-horizontal-relative:page;mso-position-vertical-relative:bottom-margin-area;mso-width-relative:margin;mso-height-relative:margin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">
              <v:rect id="Rectángulo 156" o:spid="_x0000_s105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7" o:spid="_x0000_s1060" type="#_x0000_t202" style="position:absolute;left:2286;width:5353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" filled="f" stroked="f" strokeweight=".5pt">
                <v:textbox inset="0,,0">
                  <w:txbxContent>
                    <w:p w:rsidR="007D41D7" w:rsidRPr="00EA2AC4" w:rsidRDefault="007D41D7" w:rsidP="00EA2AC4">
                      <w:pPr>
                        <w:pStyle w:val="Piedepgina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caps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sz w:val="28"/>
                            <w:szCs w:val="28"/>
                          </w:rPr>
                          <w:alias w:val="Aut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sz w:val="28"/>
                              <w:szCs w:val="28"/>
                            </w:rPr>
                            <w:t>Francisco J. Otero Herrero</w:t>
                          </w:r>
                        </w:sdtContent>
                      </w:sdt>
                      <w:r w:rsidRPr="00EA2AC4">
                        <w:rPr>
                          <w:rFonts w:ascii="Times New Roman" w:hAnsi="Times New Roman" w:cs="Times New Roman"/>
                          <w:b/>
                          <w:i/>
                          <w:caps/>
                          <w:sz w:val="28"/>
                          <w:szCs w:val="28"/>
                        </w:rPr>
                        <w:t> | 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caps/>
                            <w:sz w:val="28"/>
                            <w:szCs w:val="28"/>
                          </w:rPr>
                          <w:alias w:val="Escolar"/>
                          <w:tag w:val="Escolar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caps/>
                              <w:sz w:val="28"/>
                              <w:szCs w:val="28"/>
                            </w:rPr>
                            <w:t>Grupo ATU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201" w:rsidRDefault="007B6201" w:rsidP="00604736">
      <w:pPr>
        <w:spacing w:before="0" w:after="0" w:line="240" w:lineRule="auto"/>
      </w:pPr>
      <w:r>
        <w:separator/>
      </w:r>
    </w:p>
  </w:footnote>
  <w:footnote w:type="continuationSeparator" w:id="0">
    <w:p w:rsidR="007B6201" w:rsidRDefault="007B6201" w:rsidP="0060473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1D7" w:rsidRDefault="007D41D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posOffset>63796</wp:posOffset>
              </wp:positionV>
              <wp:extent cx="5400675" cy="712382"/>
              <wp:effectExtent l="0" t="0" r="0" b="1206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675" cy="7123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/>
                              <w:sz w:val="44"/>
                              <w:szCs w:val="44"/>
                              <w:u w:val="single"/>
                            </w:r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4"/>
                              <w:szCs w:val="22"/>
                              <w:u w:val="none"/>
                            </w:rPr>
                          </w:sdtEndPr>
                          <w:sdtContent>
                            <w:p w:rsidR="007D41D7" w:rsidRDefault="007D41D7" w:rsidP="00EA2AC4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44"/>
                                  <w:szCs w:val="44"/>
                                  <w:u w:val="single"/>
                                </w:rPr>
                                <w:t>NUEVA PÁGINA WEB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7" type="#_x0000_t202" style="position:absolute;left:0;text-align:left;margin-left:0;margin-top:5pt;width:425.25pt;height:56.1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" o:allowincell="f" filled="f" stroked="f">
              <v:textbox inset=",0,,0">
                <w:txbxContent>
                  <w:sdt>
                    <w:sdtPr>
                      <w:rPr>
                        <w:rFonts w:ascii="Times New Roman" w:hAnsi="Times New Roman" w:cs="Times New Roman"/>
                        <w:b/>
                        <w:i/>
                        <w:sz w:val="44"/>
                        <w:szCs w:val="44"/>
                        <w:u w:val="single"/>
                      </w:r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>
                      <w:rPr>
                        <w:rFonts w:asciiTheme="minorHAnsi" w:hAnsiTheme="minorHAnsi" w:cstheme="minorBidi"/>
                        <w:b w:val="0"/>
                        <w:i w:val="0"/>
                        <w:sz w:val="24"/>
                        <w:szCs w:val="22"/>
                        <w:u w:val="none"/>
                      </w:rPr>
                    </w:sdtEndPr>
                    <w:sdtContent>
                      <w:p w:rsidR="007D41D7" w:rsidRDefault="007D41D7" w:rsidP="00EA2AC4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44"/>
                            <w:szCs w:val="44"/>
                            <w:u w:val="single"/>
                          </w:rPr>
                          <w:t>NUEVA PÁGINA WEB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C210E"/>
    <w:multiLevelType w:val="hybridMultilevel"/>
    <w:tmpl w:val="BC9C56D2"/>
    <w:lvl w:ilvl="0" w:tplc="33BE4BC4">
      <w:start w:val="1"/>
      <w:numFmt w:val="bullet"/>
      <w:pStyle w:val="Ttulo3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F5EFF"/>
    <w:multiLevelType w:val="hybridMultilevel"/>
    <w:tmpl w:val="2C529E7E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4D7972F7"/>
    <w:multiLevelType w:val="hybridMultilevel"/>
    <w:tmpl w:val="5FF4A9B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62F3F"/>
    <w:multiLevelType w:val="hybridMultilevel"/>
    <w:tmpl w:val="824E5BCA"/>
    <w:lvl w:ilvl="0" w:tplc="90C2E71C">
      <w:start w:val="1"/>
      <w:numFmt w:val="bullet"/>
      <w:pStyle w:val="Ttulo2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7D661546"/>
    <w:multiLevelType w:val="hybridMultilevel"/>
    <w:tmpl w:val="51C2FEE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AAA"/>
    <w:rsid w:val="00062D2D"/>
    <w:rsid w:val="001C0E7C"/>
    <w:rsid w:val="001F096C"/>
    <w:rsid w:val="002226EE"/>
    <w:rsid w:val="002D4201"/>
    <w:rsid w:val="002F106D"/>
    <w:rsid w:val="0035633A"/>
    <w:rsid w:val="00383A2D"/>
    <w:rsid w:val="004E3763"/>
    <w:rsid w:val="00524991"/>
    <w:rsid w:val="00604736"/>
    <w:rsid w:val="006B3466"/>
    <w:rsid w:val="007548CC"/>
    <w:rsid w:val="007B6201"/>
    <w:rsid w:val="007D41D7"/>
    <w:rsid w:val="007F3AAF"/>
    <w:rsid w:val="008A5F83"/>
    <w:rsid w:val="00922D3A"/>
    <w:rsid w:val="00950B4B"/>
    <w:rsid w:val="009F5AAA"/>
    <w:rsid w:val="00A04660"/>
    <w:rsid w:val="00B60B32"/>
    <w:rsid w:val="00C03FBA"/>
    <w:rsid w:val="00CB14D2"/>
    <w:rsid w:val="00CC5D05"/>
    <w:rsid w:val="00D37DE5"/>
    <w:rsid w:val="00D60092"/>
    <w:rsid w:val="00E93C9F"/>
    <w:rsid w:val="00EA2AC4"/>
    <w:rsid w:val="00EF4D67"/>
    <w:rsid w:val="00F7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1C30B4"/>
  <w15:chartTrackingRefBased/>
  <w15:docId w15:val="{DC62B21B-F8B2-4773-8DD0-A0ABFF59B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6EE"/>
    <w:pPr>
      <w:spacing w:before="360" w:after="240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A2AC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26EE"/>
    <w:pPr>
      <w:keepNext/>
      <w:keepLines/>
      <w:numPr>
        <w:numId w:val="1"/>
      </w:numPr>
      <w:spacing w:before="240"/>
      <w:jc w:val="left"/>
      <w:outlineLvl w:val="1"/>
    </w:pPr>
    <w:rPr>
      <w:rFonts w:eastAsiaTheme="majorEastAsia" w:cstheme="majorBidi"/>
      <w:b/>
      <w:i/>
      <w:color w:val="7F7F7F" w:themeColor="text1" w:themeTint="8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226EE"/>
    <w:pPr>
      <w:keepNext/>
      <w:keepLines/>
      <w:numPr>
        <w:numId w:val="2"/>
      </w:numPr>
      <w:spacing w:before="240" w:after="120"/>
      <w:jc w:val="left"/>
      <w:outlineLvl w:val="2"/>
    </w:pPr>
    <w:rPr>
      <w:rFonts w:eastAsiaTheme="majorEastAsia" w:cstheme="majorBidi"/>
      <w:b/>
      <w:i/>
      <w:color w:val="7F7F7F" w:themeColor="text1" w:themeTint="80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04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4736"/>
  </w:style>
  <w:style w:type="paragraph" w:styleId="Piedepgina">
    <w:name w:val="footer"/>
    <w:basedOn w:val="Normal"/>
    <w:link w:val="PiedepginaCar"/>
    <w:uiPriority w:val="99"/>
    <w:unhideWhenUsed/>
    <w:rsid w:val="00604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4736"/>
  </w:style>
  <w:style w:type="character" w:customStyle="1" w:styleId="Ttulo1Car">
    <w:name w:val="Título 1 Car"/>
    <w:basedOn w:val="Fuentedeprrafopredeter"/>
    <w:link w:val="Ttulo1"/>
    <w:uiPriority w:val="9"/>
    <w:rsid w:val="00EA2AC4"/>
    <w:rPr>
      <w:rFonts w:eastAsiaTheme="majorEastAsia" w:cstheme="majorBidi"/>
      <w:b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226EE"/>
    <w:rPr>
      <w:rFonts w:eastAsiaTheme="majorEastAsia" w:cstheme="majorBidi"/>
      <w:b/>
      <w:i/>
      <w:color w:val="7F7F7F" w:themeColor="text1" w:themeTint="80"/>
      <w:sz w:val="36"/>
      <w:szCs w:val="26"/>
    </w:rPr>
  </w:style>
  <w:style w:type="paragraph" w:styleId="Sinespaciado">
    <w:name w:val="No Spacing"/>
    <w:link w:val="SinespaciadoCar"/>
    <w:uiPriority w:val="1"/>
    <w:qFormat/>
    <w:rsid w:val="009F5AA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5AAA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9F5AAA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2226EE"/>
    <w:rPr>
      <w:rFonts w:eastAsiaTheme="majorEastAsia" w:cstheme="majorBidi"/>
      <w:b/>
      <w:i/>
      <w:color w:val="7F7F7F" w:themeColor="text1" w:themeTint="80"/>
      <w:sz w:val="28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2226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226E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226EE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2226E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F3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ampserver.aviatechno.net/" TargetMode="External"/><Relationship Id="rId14" Type="http://schemas.openxmlformats.org/officeDocument/2006/relationships/hyperlink" Target="https://wordpress.org/download/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lantillas%20personalizadas%20de%20Office\Doc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F5CD27-F531-48C3-99D6-A83FD78DB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Doc1.dotx</Template>
  <TotalTime>120</TotalTime>
  <Pages>11</Pages>
  <Words>770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NUEVA PÁGINA WEB</vt:lpstr>
    </vt:vector>
  </TitlesOfParts>
  <Company>Grupo ATU</Company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NUEVA PÁGINA WEB</dc:title>
  <dc:subject>ACTIVIDAD 3</dc:subject>
  <dc:creator>Francisco J. Otero Herrero</dc:creator>
  <cp:keywords/>
  <dc:description/>
  <cp:lastModifiedBy>Usuario</cp:lastModifiedBy>
  <cp:revision>17</cp:revision>
  <cp:lastPrinted>2025-04-17T19:53:00Z</cp:lastPrinted>
  <dcterms:created xsi:type="dcterms:W3CDTF">2025-04-17T12:06:00Z</dcterms:created>
  <dcterms:modified xsi:type="dcterms:W3CDTF">2025-04-17T19:54:00Z</dcterms:modified>
</cp:coreProperties>
</file>