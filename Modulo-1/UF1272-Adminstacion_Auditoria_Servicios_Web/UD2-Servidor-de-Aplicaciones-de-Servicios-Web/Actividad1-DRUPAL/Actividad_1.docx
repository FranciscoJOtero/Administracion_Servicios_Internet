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eastAsia="en-US"/>
        </w:rPr>
        <w:id w:val="502632441"/>
        <w:docPartObj>
          <w:docPartGallery w:val="Cover Pages"/>
          <w:docPartUnique/>
        </w:docPartObj>
      </w:sdtPr>
      <w:sdtContent>
        <w:p w:rsidR="005B5679" w:rsidRDefault="005B5679">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i/>
                                      <w:color w:val="FFFFFF" w:themeColor="background1"/>
                                      <w:sz w:val="32"/>
                                      <w:szCs w:val="28"/>
                                    </w:rPr>
                                    <w:alias w:val="Fecha"/>
                                    <w:tag w:val=""/>
                                    <w:id w:val="-650599894"/>
                                    <w:dataBinding w:prefixMappings="xmlns:ns0='http://schemas.microsoft.com/office/2006/coverPageProps' " w:xpath="/ns0:CoverPageProperties[1]/ns0:PublishDate[1]" w:storeItemID="{55AF091B-3C7A-41E3-B477-F2FDAA23CFDA}"/>
                                    <w:date w:fullDate="2025-04-16T00:00:00Z">
                                      <w:dateFormat w:val="d-M-yyyy"/>
                                      <w:lid w:val="es-ES"/>
                                      <w:storeMappedDataAs w:val="dateTime"/>
                                      <w:calendar w:val="gregorian"/>
                                    </w:date>
                                  </w:sdtPr>
                                  <w:sdtContent>
                                    <w:p w:rsidR="00CA47D4" w:rsidRPr="007A25DD" w:rsidRDefault="00CA47D4">
                                      <w:pPr>
                                        <w:pStyle w:val="Sinespaciado"/>
                                        <w:jc w:val="right"/>
                                        <w:rPr>
                                          <w:rFonts w:ascii="Times New Roman" w:hAnsi="Times New Roman" w:cs="Times New Roman"/>
                                          <w:b/>
                                          <w:i/>
                                          <w:color w:val="FFFFFF" w:themeColor="background1"/>
                                          <w:sz w:val="32"/>
                                          <w:szCs w:val="28"/>
                                        </w:rPr>
                                      </w:pPr>
                                      <w:r>
                                        <w:rPr>
                                          <w:rFonts w:ascii="Times New Roman" w:hAnsi="Times New Roman" w:cs="Times New Roman"/>
                                          <w:b/>
                                          <w:i/>
                                          <w:color w:val="FFFFFF" w:themeColor="background1"/>
                                          <w:sz w:val="32"/>
                                          <w:szCs w:val="28"/>
                                        </w:rPr>
                                        <w:t>16-4-2025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rFonts w:ascii="Times New Roman" w:hAnsi="Times New Roman" w:cs="Times New Roman"/>
                                <w:b/>
                                <w:i/>
                                <w:color w:val="FFFFFF" w:themeColor="background1"/>
                                <w:sz w:val="32"/>
                                <w:szCs w:val="28"/>
                              </w:rPr>
                              <w:alias w:val="Fecha"/>
                              <w:tag w:val=""/>
                              <w:id w:val="-650599894"/>
                              <w:dataBinding w:prefixMappings="xmlns:ns0='http://schemas.microsoft.com/office/2006/coverPageProps' " w:xpath="/ns0:CoverPageProperties[1]/ns0:PublishDate[1]" w:storeItemID="{55AF091B-3C7A-41E3-B477-F2FDAA23CFDA}"/>
                              <w:date w:fullDate="2025-04-16T00:00:00Z">
                                <w:dateFormat w:val="d-M-yyyy"/>
                                <w:lid w:val="es-ES"/>
                                <w:storeMappedDataAs w:val="dateTime"/>
                                <w:calendar w:val="gregorian"/>
                              </w:date>
                            </w:sdtPr>
                            <w:sdtContent>
                              <w:p w:rsidR="00CA47D4" w:rsidRPr="007A25DD" w:rsidRDefault="00CA47D4">
                                <w:pPr>
                                  <w:pStyle w:val="Sinespaciado"/>
                                  <w:jc w:val="right"/>
                                  <w:rPr>
                                    <w:rFonts w:ascii="Times New Roman" w:hAnsi="Times New Roman" w:cs="Times New Roman"/>
                                    <w:b/>
                                    <w:i/>
                                    <w:color w:val="FFFFFF" w:themeColor="background1"/>
                                    <w:sz w:val="32"/>
                                    <w:szCs w:val="28"/>
                                  </w:rPr>
                                </w:pPr>
                                <w:r>
                                  <w:rPr>
                                    <w:rFonts w:ascii="Times New Roman" w:hAnsi="Times New Roman" w:cs="Times New Roman"/>
                                    <w:b/>
                                    <w:i/>
                                    <w:color w:val="FFFFFF" w:themeColor="background1"/>
                                    <w:sz w:val="32"/>
                                    <w:szCs w:val="28"/>
                                  </w:rPr>
                                  <w:t>16-4-2025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7D4" w:rsidRPr="005B5679" w:rsidRDefault="00CA47D4" w:rsidP="005B5679">
                                <w:pPr>
                                  <w:pStyle w:val="Sinespaciado"/>
                                  <w:jc w:val="center"/>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B5679">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Francisco Javier Otero Herrero</w:t>
                                    </w:r>
                                  </w:sdtContent>
                                </w:sdt>
                              </w:p>
                              <w:p w:rsidR="00CA47D4" w:rsidRPr="005B5679" w:rsidRDefault="00CA47D4" w:rsidP="005B5679">
                                <w:pPr>
                                  <w:pStyle w:val="Sinespaciado"/>
                                  <w:jc w:val="center"/>
                                  <w:rPr>
                                    <w:b/>
                                    <w:i/>
                                    <w:color w:val="595959" w:themeColor="text1" w:themeTint="A6"/>
                                    <w:sz w:val="32"/>
                                    <w:szCs w:val="32"/>
                                  </w:rPr>
                                </w:pPr>
                                <w:sdt>
                                  <w:sdtPr>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Compañía"/>
                                    <w:tag w:val=""/>
                                    <w:id w:val="1558814826"/>
                                    <w:dataBinding w:prefixMappings="xmlns:ns0='http://schemas.openxmlformats.org/officeDocument/2006/extended-properties' " w:xpath="/ns0:Properties[1]/ns0:Company[1]" w:storeItemID="{6668398D-A668-4E3E-A5EB-62B293D839F1}"/>
                                    <w:text/>
                                  </w:sdtPr>
                                  <w:sdtContent>
                                    <w:r w:rsidRPr="005B5679">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Grupo atu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CA47D4" w:rsidRPr="005B5679" w:rsidRDefault="00CA47D4" w:rsidP="005B5679">
                          <w:pPr>
                            <w:pStyle w:val="Sinespaciado"/>
                            <w:jc w:val="center"/>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B5679">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Francisco Javier Otero Herrero</w:t>
                              </w:r>
                            </w:sdtContent>
                          </w:sdt>
                        </w:p>
                        <w:p w:rsidR="00CA47D4" w:rsidRPr="005B5679" w:rsidRDefault="00CA47D4" w:rsidP="005B5679">
                          <w:pPr>
                            <w:pStyle w:val="Sinespaciado"/>
                            <w:jc w:val="center"/>
                            <w:rPr>
                              <w:b/>
                              <w:i/>
                              <w:color w:val="595959" w:themeColor="text1" w:themeTint="A6"/>
                              <w:sz w:val="32"/>
                              <w:szCs w:val="32"/>
                            </w:rPr>
                          </w:pPr>
                          <w:sdt>
                            <w:sdtPr>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Compañía"/>
                              <w:tag w:val=""/>
                              <w:id w:val="1558814826"/>
                              <w:dataBinding w:prefixMappings="xmlns:ns0='http://schemas.openxmlformats.org/officeDocument/2006/extended-properties' " w:xpath="/ns0:Properties[1]/ns0:Company[1]" w:storeItemID="{6668398D-A668-4E3E-A5EB-62B293D839F1}"/>
                              <w:text/>
                            </w:sdtPr>
                            <w:sdtContent>
                              <w:r w:rsidRPr="005B5679">
                                <w:rPr>
                                  <w:b/>
                                  <w:i/>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Grupo atu</w:t>
                              </w:r>
                            </w:sdtContent>
                          </w:sdt>
                        </w:p>
                      </w:txbxContent>
                    </v:textbox>
                    <w10:wrap anchorx="page" anchory="page"/>
                  </v:shape>
                </w:pict>
              </mc:Fallback>
            </mc:AlternateContent>
          </w:r>
        </w:p>
        <w:p w:rsidR="005B5679" w:rsidRDefault="005B5679">
          <w:pPr>
            <w:spacing w:before="0"/>
            <w:jc w:val="left"/>
          </w:pPr>
          <w:r>
            <w:rPr>
              <w:noProof/>
              <w:lang w:eastAsia="es-ES"/>
            </w:rPr>
            <mc:AlternateContent>
              <mc:Choice Requires="wps">
                <w:drawing>
                  <wp:anchor distT="0" distB="0" distL="114300" distR="114300" simplePos="0" relativeHeight="251660288" behindDoc="0" locked="0" layoutInCell="1" allowOverlap="1" wp14:anchorId="3A9DE7EE" wp14:editId="56D758D2">
                    <wp:simplePos x="0" y="0"/>
                    <wp:positionH relativeFrom="page">
                      <wp:posOffset>1892595</wp:posOffset>
                    </wp:positionH>
                    <wp:positionV relativeFrom="page">
                      <wp:posOffset>3157870</wp:posOffset>
                    </wp:positionV>
                    <wp:extent cx="4681250" cy="3232224"/>
                    <wp:effectExtent l="0" t="0" r="5080" b="6350"/>
                    <wp:wrapNone/>
                    <wp:docPr id="1" name="Cuadro de texto 1"/>
                    <wp:cNvGraphicFramePr/>
                    <a:graphic xmlns:a="http://schemas.openxmlformats.org/drawingml/2006/main">
                      <a:graphicData uri="http://schemas.microsoft.com/office/word/2010/wordprocessingShape">
                        <wps:wsp>
                          <wps:cNvSpPr txBox="1"/>
                          <wps:spPr>
                            <a:xfrm>
                              <a:off x="0" y="0"/>
                              <a:ext cx="4681250" cy="3232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7D4" w:rsidRPr="005B5679" w:rsidRDefault="00CA47D4" w:rsidP="005B5679">
                                <w:pPr>
                                  <w:pStyle w:val="Sinespaciado"/>
                                  <w:jc w:val="center"/>
                                  <w:rPr>
                                    <w:rFonts w:ascii="Times New Roman" w:eastAsiaTheme="majorEastAsia" w:hAnsi="Times New Roman" w:cs="Times New Roman"/>
                                    <w:b/>
                                    <w:i/>
                                    <w:color w:val="262626" w:themeColor="text1" w:themeTint="D9"/>
                                    <w:sz w:val="1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eastAsiaTheme="majorEastAsia" w:hAnsi="Times New Roman" w:cs="Times New Roman"/>
                                      <w:b/>
                                      <w:i/>
                                      <w:color w:val="262626" w:themeColor="text1" w:themeTint="D9"/>
                                      <w:sz w:val="160"/>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5B5679">
                                      <w:rPr>
                                        <w:rFonts w:ascii="Times New Roman" w:eastAsiaTheme="majorEastAsia" w:hAnsi="Times New Roman" w:cs="Times New Roman"/>
                                        <w:b/>
                                        <w:i/>
                                        <w:color w:val="262626" w:themeColor="text1" w:themeTint="D9"/>
                                        <w:sz w:val="160"/>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DRUPAL</w:t>
                                    </w:r>
                                  </w:sdtContent>
                                </w:sdt>
                              </w:p>
                              <w:p w:rsidR="00CA47D4" w:rsidRPr="005B5679" w:rsidRDefault="00CA47D4" w:rsidP="005B5679">
                                <w:pPr>
                                  <w:spacing w:before="120"/>
                                  <w:jc w:val="center"/>
                                  <w:rPr>
                                    <w:b/>
                                    <w:i/>
                                    <w:color w:val="262626" w:themeColor="text1" w:themeTint="D9"/>
                                    <w:sz w:val="48"/>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i/>
                                      <w:color w:val="262626" w:themeColor="text1" w:themeTint="D9"/>
                                      <w:sz w:val="48"/>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b/>
                                        <w:i/>
                                        <w:color w:val="262626" w:themeColor="text1" w:themeTint="D9"/>
                                        <w:sz w:val="48"/>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Actividad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9DE7EE" id="Cuadro de texto 1" o:spid="_x0000_s1056" type="#_x0000_t202" style="position:absolute;margin-left:149pt;margin-top:248.65pt;width:368.6pt;height:25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" filled="f" stroked="f" strokeweight=".5pt">
                    <v:textbox inset="0,0,0,0">
                      <w:txbxContent>
                        <w:p w:rsidR="00CA47D4" w:rsidRPr="005B5679" w:rsidRDefault="00CA47D4" w:rsidP="005B5679">
                          <w:pPr>
                            <w:pStyle w:val="Sinespaciado"/>
                            <w:jc w:val="center"/>
                            <w:rPr>
                              <w:rFonts w:ascii="Times New Roman" w:eastAsiaTheme="majorEastAsia" w:hAnsi="Times New Roman" w:cs="Times New Roman"/>
                              <w:b/>
                              <w:i/>
                              <w:color w:val="262626" w:themeColor="text1" w:themeTint="D9"/>
                              <w:sz w:val="1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eastAsiaTheme="majorEastAsia" w:hAnsi="Times New Roman" w:cs="Times New Roman"/>
                                <w:b/>
                                <w:i/>
                                <w:color w:val="262626" w:themeColor="text1" w:themeTint="D9"/>
                                <w:sz w:val="160"/>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5B5679">
                                <w:rPr>
                                  <w:rFonts w:ascii="Times New Roman" w:eastAsiaTheme="majorEastAsia" w:hAnsi="Times New Roman" w:cs="Times New Roman"/>
                                  <w:b/>
                                  <w:i/>
                                  <w:color w:val="262626" w:themeColor="text1" w:themeTint="D9"/>
                                  <w:sz w:val="160"/>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DRUPAL</w:t>
                              </w:r>
                            </w:sdtContent>
                          </w:sdt>
                        </w:p>
                        <w:p w:rsidR="00CA47D4" w:rsidRPr="005B5679" w:rsidRDefault="00CA47D4" w:rsidP="005B5679">
                          <w:pPr>
                            <w:spacing w:before="120"/>
                            <w:jc w:val="center"/>
                            <w:rPr>
                              <w:b/>
                              <w:i/>
                              <w:color w:val="262626" w:themeColor="text1" w:themeTint="D9"/>
                              <w:sz w:val="48"/>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i/>
                                <w:color w:val="262626" w:themeColor="text1" w:themeTint="D9"/>
                                <w:sz w:val="48"/>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b/>
                                  <w:i/>
                                  <w:color w:val="262626" w:themeColor="text1" w:themeTint="D9"/>
                                  <w:sz w:val="48"/>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Actividad 1</w:t>
                              </w:r>
                            </w:sdtContent>
                          </w:sdt>
                        </w:p>
                      </w:txbxContent>
                    </v:textbox>
                    <w10:wrap anchorx="page" anchory="page"/>
                  </v:shape>
                </w:pict>
              </mc:Fallback>
            </mc:AlternateContent>
          </w:r>
          <w:r>
            <w:br w:type="page"/>
          </w:r>
        </w:p>
      </w:sdtContent>
    </w:sdt>
    <w:p w:rsidR="005B5679" w:rsidRDefault="005B5679">
      <w:pPr>
        <w:spacing w:before="0"/>
        <w:jc w:val="left"/>
      </w:pPr>
      <w:r>
        <w:lastRenderedPageBreak/>
        <w:br w:type="page"/>
      </w:r>
      <w:bookmarkStart w:id="0" w:name="_GoBack"/>
      <w:bookmarkEnd w:id="0"/>
    </w:p>
    <w:p w:rsidR="004E3763" w:rsidRDefault="004E3763" w:rsidP="005B5679"/>
    <w:sdt>
      <w:sdtPr>
        <w:rPr>
          <w:rFonts w:ascii="Times New Roman" w:eastAsiaTheme="minorHAnsi" w:hAnsi="Times New Roman" w:cs="Times New Roman"/>
          <w:b/>
          <w:i/>
          <w:color w:val="auto"/>
          <w:sz w:val="52"/>
          <w:szCs w:val="22"/>
          <w:lang w:eastAsia="en-US"/>
        </w:rPr>
        <w:id w:val="-346862187"/>
        <w:docPartObj>
          <w:docPartGallery w:val="Table of Contents"/>
          <w:docPartUnique/>
        </w:docPartObj>
      </w:sdtPr>
      <w:sdtEndPr>
        <w:rPr>
          <w:bCs/>
          <w:sz w:val="32"/>
          <w:szCs w:val="32"/>
        </w:rPr>
      </w:sdtEndPr>
      <w:sdtContent>
        <w:p w:rsidR="005B5679" w:rsidRPr="00E86DE0" w:rsidRDefault="005B5679">
          <w:pPr>
            <w:pStyle w:val="TtuloTDC"/>
            <w:rPr>
              <w:rFonts w:ascii="Times New Roman" w:hAnsi="Times New Roman" w:cs="Times New Roman"/>
              <w:b/>
              <w:i/>
              <w:color w:val="auto"/>
              <w:sz w:val="52"/>
            </w:rPr>
          </w:pPr>
          <w:r w:rsidRPr="00E86DE0">
            <w:rPr>
              <w:rFonts w:ascii="Times New Roman" w:hAnsi="Times New Roman" w:cs="Times New Roman"/>
              <w:b/>
              <w:i/>
              <w:color w:val="auto"/>
              <w:sz w:val="52"/>
            </w:rPr>
            <w:t>Contenido</w:t>
          </w:r>
        </w:p>
        <w:p w:rsidR="005B5679" w:rsidRPr="005B5679" w:rsidRDefault="005B5679" w:rsidP="005B5679">
          <w:pPr>
            <w:rPr>
              <w:lang w:eastAsia="es-ES"/>
            </w:rPr>
          </w:pPr>
        </w:p>
        <w:p w:rsidR="00E57BAA" w:rsidRPr="00E57BAA" w:rsidRDefault="005B5679" w:rsidP="00E57BAA">
          <w:pPr>
            <w:pStyle w:val="TDC1"/>
            <w:tabs>
              <w:tab w:val="left" w:pos="440"/>
              <w:tab w:val="right" w:leader="dot" w:pos="8494"/>
            </w:tabs>
            <w:spacing w:before="360" w:after="360"/>
            <w:rPr>
              <w:rFonts w:ascii="Times New Roman" w:eastAsiaTheme="minorEastAsia" w:hAnsi="Times New Roman" w:cs="Times New Roman"/>
              <w:b/>
              <w:i/>
              <w:noProof/>
              <w:sz w:val="32"/>
              <w:szCs w:val="32"/>
              <w:lang w:eastAsia="es-ES"/>
            </w:rPr>
          </w:pPr>
          <w:r w:rsidRPr="00E57BAA">
            <w:rPr>
              <w:rFonts w:ascii="Times New Roman" w:hAnsi="Times New Roman" w:cs="Times New Roman"/>
              <w:b/>
              <w:i/>
              <w:sz w:val="32"/>
              <w:szCs w:val="32"/>
            </w:rPr>
            <w:fldChar w:fldCharType="begin"/>
          </w:r>
          <w:r w:rsidRPr="00E57BAA">
            <w:rPr>
              <w:rFonts w:ascii="Times New Roman" w:hAnsi="Times New Roman" w:cs="Times New Roman"/>
              <w:b/>
              <w:i/>
              <w:sz w:val="32"/>
              <w:szCs w:val="32"/>
            </w:rPr>
            <w:instrText xml:space="preserve"> TOC \o "1-3" \h \z \u </w:instrText>
          </w:r>
          <w:r w:rsidRPr="00E57BAA">
            <w:rPr>
              <w:rFonts w:ascii="Times New Roman" w:hAnsi="Times New Roman" w:cs="Times New Roman"/>
              <w:b/>
              <w:i/>
              <w:sz w:val="32"/>
              <w:szCs w:val="32"/>
            </w:rPr>
            <w:fldChar w:fldCharType="separate"/>
          </w:r>
          <w:hyperlink w:anchor="_Toc195740882" w:history="1">
            <w:r w:rsidR="00E57BAA" w:rsidRPr="00E57BAA">
              <w:rPr>
                <w:rFonts w:ascii="Times New Roman" w:eastAsiaTheme="minorEastAsia" w:hAnsi="Times New Roman" w:cs="Times New Roman"/>
                <w:b/>
                <w:i/>
                <w:noProof/>
                <w:sz w:val="32"/>
                <w:szCs w:val="32"/>
                <w:lang w:eastAsia="es-ES"/>
              </w:rPr>
              <w:tab/>
            </w:r>
            <w:r w:rsidR="00E57BAA" w:rsidRPr="00E57BAA">
              <w:rPr>
                <w:rStyle w:val="Hipervnculo"/>
                <w:rFonts w:ascii="Times New Roman" w:hAnsi="Times New Roman" w:cs="Times New Roman"/>
                <w:b/>
                <w:i/>
                <w:noProof/>
                <w:sz w:val="32"/>
                <w:szCs w:val="32"/>
              </w:rPr>
              <w:t>Actividad 1:</w:t>
            </w:r>
            <w:r w:rsidR="00E57BAA" w:rsidRPr="00E57BAA">
              <w:rPr>
                <w:rFonts w:ascii="Times New Roman" w:hAnsi="Times New Roman" w:cs="Times New Roman"/>
                <w:b/>
                <w:i/>
                <w:noProof/>
                <w:webHidden/>
                <w:sz w:val="32"/>
                <w:szCs w:val="32"/>
              </w:rPr>
              <w:tab/>
            </w:r>
            <w:r w:rsidR="00E57BAA" w:rsidRPr="00E57BAA">
              <w:rPr>
                <w:rFonts w:ascii="Times New Roman" w:hAnsi="Times New Roman" w:cs="Times New Roman"/>
                <w:b/>
                <w:i/>
                <w:noProof/>
                <w:webHidden/>
                <w:sz w:val="32"/>
                <w:szCs w:val="32"/>
              </w:rPr>
              <w:fldChar w:fldCharType="begin"/>
            </w:r>
            <w:r w:rsidR="00E57BAA" w:rsidRPr="00E57BAA">
              <w:rPr>
                <w:rFonts w:ascii="Times New Roman" w:hAnsi="Times New Roman" w:cs="Times New Roman"/>
                <w:b/>
                <w:i/>
                <w:noProof/>
                <w:webHidden/>
                <w:sz w:val="32"/>
                <w:szCs w:val="32"/>
              </w:rPr>
              <w:instrText xml:space="preserve"> PAGEREF _Toc195740882 \h </w:instrText>
            </w:r>
            <w:r w:rsidR="00E57BAA" w:rsidRPr="00E57BAA">
              <w:rPr>
                <w:rFonts w:ascii="Times New Roman" w:hAnsi="Times New Roman" w:cs="Times New Roman"/>
                <w:b/>
                <w:i/>
                <w:noProof/>
                <w:webHidden/>
                <w:sz w:val="32"/>
                <w:szCs w:val="32"/>
              </w:rPr>
            </w:r>
            <w:r w:rsidR="00E57BAA" w:rsidRPr="00E57BAA">
              <w:rPr>
                <w:rFonts w:ascii="Times New Roman" w:hAnsi="Times New Roman" w:cs="Times New Roman"/>
                <w:b/>
                <w:i/>
                <w:noProof/>
                <w:webHidden/>
                <w:sz w:val="32"/>
                <w:szCs w:val="32"/>
              </w:rPr>
              <w:fldChar w:fldCharType="separate"/>
            </w:r>
            <w:r w:rsidR="00533C98">
              <w:rPr>
                <w:rFonts w:ascii="Times New Roman" w:hAnsi="Times New Roman" w:cs="Times New Roman"/>
                <w:b/>
                <w:i/>
                <w:noProof/>
                <w:webHidden/>
                <w:sz w:val="32"/>
                <w:szCs w:val="32"/>
              </w:rPr>
              <w:t>3</w:t>
            </w:r>
            <w:r w:rsidR="00E57BAA" w:rsidRPr="00E57BAA">
              <w:rPr>
                <w:rFonts w:ascii="Times New Roman" w:hAnsi="Times New Roman" w:cs="Times New Roman"/>
                <w:b/>
                <w:i/>
                <w:noProof/>
                <w:webHidden/>
                <w:sz w:val="32"/>
                <w:szCs w:val="32"/>
              </w:rPr>
              <w:fldChar w:fldCharType="end"/>
            </w:r>
          </w:hyperlink>
        </w:p>
        <w:p w:rsidR="00E57BAA" w:rsidRPr="00E57BAA" w:rsidRDefault="00E57BAA" w:rsidP="00E57BAA">
          <w:pPr>
            <w:pStyle w:val="TDC2"/>
            <w:tabs>
              <w:tab w:val="left" w:pos="660"/>
              <w:tab w:val="right" w:leader="dot" w:pos="8494"/>
            </w:tabs>
            <w:spacing w:before="360" w:after="360"/>
            <w:rPr>
              <w:rFonts w:ascii="Times New Roman" w:eastAsiaTheme="minorEastAsia" w:hAnsi="Times New Roman" w:cs="Times New Roman"/>
              <w:b/>
              <w:i/>
              <w:noProof/>
              <w:sz w:val="32"/>
              <w:szCs w:val="32"/>
              <w:lang w:eastAsia="es-ES"/>
            </w:rPr>
          </w:pPr>
          <w:hyperlink w:anchor="_Toc195740883" w:history="1">
            <w:r w:rsidRPr="00E57BAA">
              <w:rPr>
                <w:rFonts w:ascii="Times New Roman" w:eastAsiaTheme="minorEastAsia" w:hAnsi="Times New Roman" w:cs="Times New Roman"/>
                <w:b/>
                <w:i/>
                <w:noProof/>
                <w:sz w:val="32"/>
                <w:szCs w:val="32"/>
                <w:lang w:eastAsia="es-ES"/>
              </w:rPr>
              <w:tab/>
            </w:r>
            <w:r w:rsidRPr="00E57BAA">
              <w:rPr>
                <w:rStyle w:val="Hipervnculo"/>
                <w:rFonts w:ascii="Times New Roman" w:hAnsi="Times New Roman" w:cs="Times New Roman"/>
                <w:b/>
                <w:i/>
                <w:noProof/>
                <w:sz w:val="32"/>
                <w:szCs w:val="32"/>
              </w:rPr>
              <w:t>Requerimientos para instalar Drupal</w:t>
            </w:r>
            <w:r w:rsidRPr="00E57BAA">
              <w:rPr>
                <w:rFonts w:ascii="Times New Roman" w:hAnsi="Times New Roman" w:cs="Times New Roman"/>
                <w:b/>
                <w:i/>
                <w:noProof/>
                <w:webHidden/>
                <w:sz w:val="32"/>
                <w:szCs w:val="32"/>
              </w:rPr>
              <w:tab/>
            </w:r>
            <w:r w:rsidRPr="00E57BAA">
              <w:rPr>
                <w:rFonts w:ascii="Times New Roman" w:hAnsi="Times New Roman" w:cs="Times New Roman"/>
                <w:b/>
                <w:i/>
                <w:noProof/>
                <w:webHidden/>
                <w:sz w:val="32"/>
                <w:szCs w:val="32"/>
              </w:rPr>
              <w:fldChar w:fldCharType="begin"/>
            </w:r>
            <w:r w:rsidRPr="00E57BAA">
              <w:rPr>
                <w:rFonts w:ascii="Times New Roman" w:hAnsi="Times New Roman" w:cs="Times New Roman"/>
                <w:b/>
                <w:i/>
                <w:noProof/>
                <w:webHidden/>
                <w:sz w:val="32"/>
                <w:szCs w:val="32"/>
              </w:rPr>
              <w:instrText xml:space="preserve"> PAGEREF _Toc195740883 \h </w:instrText>
            </w:r>
            <w:r w:rsidRPr="00E57BAA">
              <w:rPr>
                <w:rFonts w:ascii="Times New Roman" w:hAnsi="Times New Roman" w:cs="Times New Roman"/>
                <w:b/>
                <w:i/>
                <w:noProof/>
                <w:webHidden/>
                <w:sz w:val="32"/>
                <w:szCs w:val="32"/>
              </w:rPr>
            </w:r>
            <w:r w:rsidRPr="00E57BAA">
              <w:rPr>
                <w:rFonts w:ascii="Times New Roman" w:hAnsi="Times New Roman" w:cs="Times New Roman"/>
                <w:b/>
                <w:i/>
                <w:noProof/>
                <w:webHidden/>
                <w:sz w:val="32"/>
                <w:szCs w:val="32"/>
              </w:rPr>
              <w:fldChar w:fldCharType="separate"/>
            </w:r>
            <w:r w:rsidR="00533C98">
              <w:rPr>
                <w:rFonts w:ascii="Times New Roman" w:hAnsi="Times New Roman" w:cs="Times New Roman"/>
                <w:b/>
                <w:i/>
                <w:noProof/>
                <w:webHidden/>
                <w:sz w:val="32"/>
                <w:szCs w:val="32"/>
              </w:rPr>
              <w:t>3</w:t>
            </w:r>
            <w:r w:rsidRPr="00E57BAA">
              <w:rPr>
                <w:rFonts w:ascii="Times New Roman" w:hAnsi="Times New Roman" w:cs="Times New Roman"/>
                <w:b/>
                <w:i/>
                <w:noProof/>
                <w:webHidden/>
                <w:sz w:val="32"/>
                <w:szCs w:val="32"/>
              </w:rPr>
              <w:fldChar w:fldCharType="end"/>
            </w:r>
          </w:hyperlink>
        </w:p>
        <w:p w:rsidR="00E57BAA" w:rsidRPr="00E57BAA" w:rsidRDefault="00E57BAA" w:rsidP="00E57BAA">
          <w:pPr>
            <w:pStyle w:val="TDC2"/>
            <w:tabs>
              <w:tab w:val="left" w:pos="660"/>
              <w:tab w:val="right" w:leader="dot" w:pos="8494"/>
            </w:tabs>
            <w:spacing w:before="360" w:after="360"/>
            <w:rPr>
              <w:rFonts w:ascii="Times New Roman" w:eastAsiaTheme="minorEastAsia" w:hAnsi="Times New Roman" w:cs="Times New Roman"/>
              <w:b/>
              <w:i/>
              <w:noProof/>
              <w:sz w:val="32"/>
              <w:szCs w:val="32"/>
              <w:lang w:eastAsia="es-ES"/>
            </w:rPr>
          </w:pPr>
          <w:hyperlink w:anchor="_Toc195740884" w:history="1">
            <w:r w:rsidRPr="00E57BAA">
              <w:rPr>
                <w:rFonts w:ascii="Times New Roman" w:eastAsiaTheme="minorEastAsia" w:hAnsi="Times New Roman" w:cs="Times New Roman"/>
                <w:b/>
                <w:i/>
                <w:noProof/>
                <w:sz w:val="32"/>
                <w:szCs w:val="32"/>
                <w:lang w:eastAsia="es-ES"/>
              </w:rPr>
              <w:tab/>
            </w:r>
            <w:r w:rsidRPr="00E57BAA">
              <w:rPr>
                <w:rStyle w:val="Hipervnculo"/>
                <w:rFonts w:ascii="Times New Roman" w:hAnsi="Times New Roman" w:cs="Times New Roman"/>
                <w:b/>
                <w:i/>
                <w:noProof/>
                <w:sz w:val="32"/>
                <w:szCs w:val="32"/>
              </w:rPr>
              <w:t>Instalación de Drup</w:t>
            </w:r>
            <w:r w:rsidRPr="00E57BAA">
              <w:rPr>
                <w:rStyle w:val="Hipervnculo"/>
                <w:rFonts w:ascii="Times New Roman" w:hAnsi="Times New Roman" w:cs="Times New Roman"/>
                <w:b/>
                <w:i/>
                <w:noProof/>
                <w:sz w:val="32"/>
                <w:szCs w:val="32"/>
              </w:rPr>
              <w:t>a</w:t>
            </w:r>
            <w:r w:rsidRPr="00E57BAA">
              <w:rPr>
                <w:rStyle w:val="Hipervnculo"/>
                <w:rFonts w:ascii="Times New Roman" w:hAnsi="Times New Roman" w:cs="Times New Roman"/>
                <w:b/>
                <w:i/>
                <w:noProof/>
                <w:sz w:val="32"/>
                <w:szCs w:val="32"/>
              </w:rPr>
              <w:t>l en Windows Server 2022</w:t>
            </w:r>
            <w:r w:rsidRPr="00E57BAA">
              <w:rPr>
                <w:rFonts w:ascii="Times New Roman" w:hAnsi="Times New Roman" w:cs="Times New Roman"/>
                <w:b/>
                <w:i/>
                <w:noProof/>
                <w:webHidden/>
                <w:sz w:val="32"/>
                <w:szCs w:val="32"/>
              </w:rPr>
              <w:tab/>
            </w:r>
            <w:r w:rsidRPr="00E57BAA">
              <w:rPr>
                <w:rFonts w:ascii="Times New Roman" w:hAnsi="Times New Roman" w:cs="Times New Roman"/>
                <w:b/>
                <w:i/>
                <w:noProof/>
                <w:webHidden/>
                <w:sz w:val="32"/>
                <w:szCs w:val="32"/>
              </w:rPr>
              <w:fldChar w:fldCharType="begin"/>
            </w:r>
            <w:r w:rsidRPr="00E57BAA">
              <w:rPr>
                <w:rFonts w:ascii="Times New Roman" w:hAnsi="Times New Roman" w:cs="Times New Roman"/>
                <w:b/>
                <w:i/>
                <w:noProof/>
                <w:webHidden/>
                <w:sz w:val="32"/>
                <w:szCs w:val="32"/>
              </w:rPr>
              <w:instrText xml:space="preserve"> PAGEREF _Toc195740884 \h </w:instrText>
            </w:r>
            <w:r w:rsidRPr="00E57BAA">
              <w:rPr>
                <w:rFonts w:ascii="Times New Roman" w:hAnsi="Times New Roman" w:cs="Times New Roman"/>
                <w:b/>
                <w:i/>
                <w:noProof/>
                <w:webHidden/>
                <w:sz w:val="32"/>
                <w:szCs w:val="32"/>
              </w:rPr>
            </w:r>
            <w:r w:rsidRPr="00E57BAA">
              <w:rPr>
                <w:rFonts w:ascii="Times New Roman" w:hAnsi="Times New Roman" w:cs="Times New Roman"/>
                <w:b/>
                <w:i/>
                <w:noProof/>
                <w:webHidden/>
                <w:sz w:val="32"/>
                <w:szCs w:val="32"/>
              </w:rPr>
              <w:fldChar w:fldCharType="separate"/>
            </w:r>
            <w:r w:rsidR="00533C98">
              <w:rPr>
                <w:rFonts w:ascii="Times New Roman" w:hAnsi="Times New Roman" w:cs="Times New Roman"/>
                <w:b/>
                <w:i/>
                <w:noProof/>
                <w:webHidden/>
                <w:sz w:val="32"/>
                <w:szCs w:val="32"/>
              </w:rPr>
              <w:t>5</w:t>
            </w:r>
            <w:r w:rsidRPr="00E57BAA">
              <w:rPr>
                <w:rFonts w:ascii="Times New Roman" w:hAnsi="Times New Roman" w:cs="Times New Roman"/>
                <w:b/>
                <w:i/>
                <w:noProof/>
                <w:webHidden/>
                <w:sz w:val="32"/>
                <w:szCs w:val="32"/>
              </w:rPr>
              <w:fldChar w:fldCharType="end"/>
            </w:r>
          </w:hyperlink>
        </w:p>
        <w:p w:rsidR="00E57BAA" w:rsidRPr="00E57BAA" w:rsidRDefault="00E57BAA" w:rsidP="00E57BAA">
          <w:pPr>
            <w:pStyle w:val="TDC2"/>
            <w:tabs>
              <w:tab w:val="left" w:pos="660"/>
              <w:tab w:val="right" w:leader="dot" w:pos="8494"/>
            </w:tabs>
            <w:spacing w:before="360" w:after="360"/>
            <w:rPr>
              <w:rFonts w:ascii="Times New Roman" w:eastAsiaTheme="minorEastAsia" w:hAnsi="Times New Roman" w:cs="Times New Roman"/>
              <w:b/>
              <w:i/>
              <w:noProof/>
              <w:sz w:val="32"/>
              <w:szCs w:val="32"/>
              <w:lang w:eastAsia="es-ES"/>
            </w:rPr>
          </w:pPr>
          <w:hyperlink w:anchor="_Toc195740885" w:history="1">
            <w:r w:rsidRPr="00E57BAA">
              <w:rPr>
                <w:rFonts w:ascii="Times New Roman" w:eastAsiaTheme="minorEastAsia" w:hAnsi="Times New Roman" w:cs="Times New Roman"/>
                <w:b/>
                <w:i/>
                <w:noProof/>
                <w:sz w:val="32"/>
                <w:szCs w:val="32"/>
                <w:lang w:eastAsia="es-ES"/>
              </w:rPr>
              <w:tab/>
            </w:r>
            <w:r w:rsidRPr="00E57BAA">
              <w:rPr>
                <w:rStyle w:val="Hipervnculo"/>
                <w:rFonts w:ascii="Times New Roman" w:hAnsi="Times New Roman" w:cs="Times New Roman"/>
                <w:b/>
                <w:i/>
                <w:noProof/>
                <w:sz w:val="32"/>
                <w:szCs w:val="32"/>
              </w:rPr>
              <w:t xml:space="preserve">Instalación Drupal en </w:t>
            </w:r>
            <w:r w:rsidRPr="00E57BAA">
              <w:rPr>
                <w:rStyle w:val="Hipervnculo"/>
                <w:rFonts w:ascii="Times New Roman" w:hAnsi="Times New Roman" w:cs="Times New Roman"/>
                <w:b/>
                <w:i/>
                <w:noProof/>
                <w:sz w:val="32"/>
                <w:szCs w:val="32"/>
              </w:rPr>
              <w:t>U</w:t>
            </w:r>
            <w:r w:rsidRPr="00E57BAA">
              <w:rPr>
                <w:rStyle w:val="Hipervnculo"/>
                <w:rFonts w:ascii="Times New Roman" w:hAnsi="Times New Roman" w:cs="Times New Roman"/>
                <w:b/>
                <w:i/>
                <w:noProof/>
                <w:sz w:val="32"/>
                <w:szCs w:val="32"/>
              </w:rPr>
              <w:t>bun</w:t>
            </w:r>
            <w:r w:rsidRPr="00E57BAA">
              <w:rPr>
                <w:rStyle w:val="Hipervnculo"/>
                <w:rFonts w:ascii="Times New Roman" w:hAnsi="Times New Roman" w:cs="Times New Roman"/>
                <w:b/>
                <w:i/>
                <w:noProof/>
                <w:sz w:val="32"/>
                <w:szCs w:val="32"/>
              </w:rPr>
              <w:t>t</w:t>
            </w:r>
            <w:r w:rsidRPr="00E57BAA">
              <w:rPr>
                <w:rStyle w:val="Hipervnculo"/>
                <w:rFonts w:ascii="Times New Roman" w:hAnsi="Times New Roman" w:cs="Times New Roman"/>
                <w:b/>
                <w:i/>
                <w:noProof/>
                <w:sz w:val="32"/>
                <w:szCs w:val="32"/>
              </w:rPr>
              <w:t>u Server 24.04.2</w:t>
            </w:r>
            <w:r w:rsidRPr="00E57BAA">
              <w:rPr>
                <w:rFonts w:ascii="Times New Roman" w:hAnsi="Times New Roman" w:cs="Times New Roman"/>
                <w:b/>
                <w:i/>
                <w:noProof/>
                <w:webHidden/>
                <w:sz w:val="32"/>
                <w:szCs w:val="32"/>
              </w:rPr>
              <w:tab/>
            </w:r>
            <w:r w:rsidRPr="00E57BAA">
              <w:rPr>
                <w:rFonts w:ascii="Times New Roman" w:hAnsi="Times New Roman" w:cs="Times New Roman"/>
                <w:b/>
                <w:i/>
                <w:noProof/>
                <w:webHidden/>
                <w:sz w:val="32"/>
                <w:szCs w:val="32"/>
              </w:rPr>
              <w:fldChar w:fldCharType="begin"/>
            </w:r>
            <w:r w:rsidRPr="00E57BAA">
              <w:rPr>
                <w:rFonts w:ascii="Times New Roman" w:hAnsi="Times New Roman" w:cs="Times New Roman"/>
                <w:b/>
                <w:i/>
                <w:noProof/>
                <w:webHidden/>
                <w:sz w:val="32"/>
                <w:szCs w:val="32"/>
              </w:rPr>
              <w:instrText xml:space="preserve"> PAGEREF _Toc195740885 \h </w:instrText>
            </w:r>
            <w:r w:rsidRPr="00E57BAA">
              <w:rPr>
                <w:rFonts w:ascii="Times New Roman" w:hAnsi="Times New Roman" w:cs="Times New Roman"/>
                <w:b/>
                <w:i/>
                <w:noProof/>
                <w:webHidden/>
                <w:sz w:val="32"/>
                <w:szCs w:val="32"/>
              </w:rPr>
            </w:r>
            <w:r w:rsidRPr="00E57BAA">
              <w:rPr>
                <w:rFonts w:ascii="Times New Roman" w:hAnsi="Times New Roman" w:cs="Times New Roman"/>
                <w:b/>
                <w:i/>
                <w:noProof/>
                <w:webHidden/>
                <w:sz w:val="32"/>
                <w:szCs w:val="32"/>
              </w:rPr>
              <w:fldChar w:fldCharType="separate"/>
            </w:r>
            <w:r w:rsidR="00533C98">
              <w:rPr>
                <w:rFonts w:ascii="Times New Roman" w:hAnsi="Times New Roman" w:cs="Times New Roman"/>
                <w:b/>
                <w:i/>
                <w:noProof/>
                <w:webHidden/>
                <w:sz w:val="32"/>
                <w:szCs w:val="32"/>
              </w:rPr>
              <w:t>14</w:t>
            </w:r>
            <w:r w:rsidRPr="00E57BAA">
              <w:rPr>
                <w:rFonts w:ascii="Times New Roman" w:hAnsi="Times New Roman" w:cs="Times New Roman"/>
                <w:b/>
                <w:i/>
                <w:noProof/>
                <w:webHidden/>
                <w:sz w:val="32"/>
                <w:szCs w:val="32"/>
              </w:rPr>
              <w:fldChar w:fldCharType="end"/>
            </w:r>
          </w:hyperlink>
        </w:p>
        <w:p w:rsidR="005B5679" w:rsidRDefault="005B5679" w:rsidP="00E57BAA">
          <w:pPr>
            <w:spacing w:before="360" w:after="360"/>
          </w:pPr>
          <w:r w:rsidRPr="00E57BAA">
            <w:rPr>
              <w:rFonts w:ascii="Times New Roman" w:hAnsi="Times New Roman" w:cs="Times New Roman"/>
              <w:b/>
              <w:bCs/>
              <w:i/>
              <w:sz w:val="32"/>
              <w:szCs w:val="32"/>
            </w:rPr>
            <w:fldChar w:fldCharType="end"/>
          </w:r>
        </w:p>
      </w:sdtContent>
    </w:sdt>
    <w:p w:rsidR="005B5679" w:rsidRDefault="005B5679" w:rsidP="005B5679"/>
    <w:p w:rsidR="005B5679" w:rsidRDefault="005B5679">
      <w:pPr>
        <w:spacing w:before="0"/>
        <w:jc w:val="left"/>
      </w:pPr>
      <w:r>
        <w:br w:type="page"/>
      </w:r>
    </w:p>
    <w:p w:rsidR="005B5679" w:rsidRDefault="005B5679" w:rsidP="005B5679">
      <w:pPr>
        <w:pStyle w:val="Ttulo1"/>
      </w:pPr>
    </w:p>
    <w:p w:rsidR="005B5679" w:rsidRDefault="005B5679" w:rsidP="005B5679">
      <w:pPr>
        <w:pStyle w:val="Ttulo1"/>
        <w:numPr>
          <w:ilvl w:val="0"/>
          <w:numId w:val="1"/>
        </w:numPr>
        <w:jc w:val="left"/>
        <w:rPr>
          <w:i/>
          <w:sz w:val="52"/>
        </w:rPr>
      </w:pPr>
      <w:bookmarkStart w:id="1" w:name="_Toc195740882"/>
      <w:r w:rsidRPr="005B5679">
        <w:rPr>
          <w:i/>
          <w:sz w:val="52"/>
        </w:rPr>
        <w:t>Actividad 1:</w:t>
      </w:r>
      <w:bookmarkEnd w:id="1"/>
    </w:p>
    <w:p w:rsidR="00D94BD0" w:rsidRPr="00D94BD0" w:rsidRDefault="00D94BD0" w:rsidP="00D94BD0">
      <w:pPr>
        <w:rPr>
          <w:b/>
          <w:i/>
        </w:rPr>
      </w:pPr>
      <w:r>
        <w:t xml:space="preserve">En esta actividad vamos a realizar la configuración del </w:t>
      </w:r>
      <w:r w:rsidRPr="00D94BD0">
        <w:rPr>
          <w:b/>
          <w:i/>
        </w:rPr>
        <w:t>CMS Drupal</w:t>
      </w:r>
      <w:r>
        <w:t xml:space="preserve"> en ambos servidores, tanto </w:t>
      </w:r>
      <w:r w:rsidRPr="00D94BD0">
        <w:rPr>
          <w:b/>
          <w:i/>
        </w:rPr>
        <w:t>Windows como Ubuntu</w:t>
      </w:r>
      <w:r>
        <w:t xml:space="preserve"> y en el caso de este último configuraremos para </w:t>
      </w:r>
      <w:r w:rsidRPr="00D94BD0">
        <w:rPr>
          <w:b/>
          <w:i/>
        </w:rPr>
        <w:t>permitir la actualización de módulos de Drupal mediante FTP</w:t>
      </w:r>
      <w:r>
        <w:rPr>
          <w:b/>
          <w:i/>
        </w:rPr>
        <w:t>.</w:t>
      </w:r>
    </w:p>
    <w:p w:rsidR="005B5679" w:rsidRDefault="005B5679" w:rsidP="005B5679">
      <w:pPr>
        <w:pStyle w:val="Ttulo2"/>
      </w:pPr>
      <w:bookmarkStart w:id="2" w:name="_Toc195740883"/>
      <w:r>
        <w:t>Requerimientos para instalar Drupal</w:t>
      </w:r>
      <w:bookmarkEnd w:id="2"/>
    </w:p>
    <w:p w:rsidR="005B5679" w:rsidRDefault="00932CAB" w:rsidP="005B5679">
      <w:pPr>
        <w:rPr>
          <w:b/>
          <w:i/>
        </w:rPr>
      </w:pPr>
      <w:r>
        <w:t>L</w:t>
      </w:r>
      <w:r w:rsidRPr="00932CAB">
        <w:t xml:space="preserve">os requerimientos para instalar </w:t>
      </w:r>
      <w:r w:rsidRPr="00932CAB">
        <w:rPr>
          <w:b/>
          <w:i/>
        </w:rPr>
        <w:t>Drupal en Windows Server 2022 y Ubuntu 24.04.2.</w:t>
      </w:r>
    </w:p>
    <w:p w:rsidR="00932CAB" w:rsidRPr="00932CAB" w:rsidRDefault="00932CAB" w:rsidP="00932CAB">
      <w:pPr>
        <w:rPr>
          <w:b/>
          <w:i/>
          <w:szCs w:val="26"/>
        </w:rPr>
      </w:pPr>
      <w:r w:rsidRPr="00932CAB">
        <w:rPr>
          <w:b/>
          <w:i/>
          <w:szCs w:val="26"/>
        </w:rPr>
        <w:t>Requerimientos Generales para Drupal (Aplicables a Ambos Sistemas Operativos)</w:t>
      </w:r>
    </w:p>
    <w:p w:rsidR="00932CAB" w:rsidRPr="00932CAB" w:rsidRDefault="00932CAB" w:rsidP="00932CAB">
      <w:r w:rsidRPr="00932CAB">
        <w:t>Drupal, como la mayoría de los sistemas de gestión de contenido (CMS) modernos, tiene ciertos requisitos para funcionar correcta</w:t>
      </w:r>
      <w:r>
        <w:t>mente. Los más importantes son:</w:t>
      </w:r>
    </w:p>
    <w:p w:rsidR="00932CAB" w:rsidRPr="00932CAB" w:rsidRDefault="00932CAB" w:rsidP="00932CAB">
      <w:r w:rsidRPr="00932CAB">
        <w:rPr>
          <w:b/>
          <w:i/>
        </w:rPr>
        <w:t>Servidor Web:</w:t>
      </w:r>
      <w:r w:rsidRPr="00932CAB">
        <w:t xml:space="preserve"> Drupal necesita un servidor web para servir las páginas web a los visitantes. Los más comunes son Apache y Nginx.</w:t>
      </w:r>
    </w:p>
    <w:p w:rsidR="00932CAB" w:rsidRPr="00932CAB" w:rsidRDefault="00932CAB" w:rsidP="00932CAB">
      <w:r w:rsidRPr="00932CAB">
        <w:rPr>
          <w:b/>
          <w:i/>
        </w:rPr>
        <w:t>Base de Datos:</w:t>
      </w:r>
      <w:r w:rsidRPr="00932CAB">
        <w:t xml:space="preserve"> Drupal almacena su contenido y configuración en una base de datos. Los sistemas de bases de datos compatibles incluyen MySQL, MariaDB, PostgreSQL y SQLite.</w:t>
      </w:r>
    </w:p>
    <w:p w:rsidR="00932CAB" w:rsidRDefault="00932CAB" w:rsidP="00932CAB">
      <w:r w:rsidRPr="00932CAB">
        <w:rPr>
          <w:b/>
          <w:i/>
        </w:rPr>
        <w:t xml:space="preserve">PHP: </w:t>
      </w:r>
      <w:r w:rsidRPr="00932CAB">
        <w:t>Drupal está escrito en PHP, por lo que necesita PHP para procesar el código del lado del servidor.</w:t>
      </w:r>
    </w:p>
    <w:p w:rsidR="00932CAB" w:rsidRDefault="00932CAB" w:rsidP="00932CAB">
      <w:pPr>
        <w:rPr>
          <w:b/>
          <w:i/>
          <w:sz w:val="26"/>
          <w:szCs w:val="26"/>
        </w:rPr>
      </w:pPr>
      <w:r w:rsidRPr="00932CAB">
        <w:rPr>
          <w:b/>
          <w:i/>
          <w:sz w:val="26"/>
          <w:szCs w:val="26"/>
        </w:rPr>
        <w:t>Requerimientos Específicos</w:t>
      </w:r>
    </w:p>
    <w:p w:rsidR="00932CAB" w:rsidRDefault="00932CAB" w:rsidP="00932CAB">
      <w:pPr>
        <w:rPr>
          <w:b/>
          <w:i/>
        </w:rPr>
      </w:pPr>
      <w:r w:rsidRPr="00932CAB">
        <w:t xml:space="preserve">Aunque los requerimientos generales son los mismos, la forma de satisfacerlos difiere entre </w:t>
      </w:r>
      <w:r w:rsidRPr="00932CAB">
        <w:rPr>
          <w:b/>
          <w:i/>
        </w:rPr>
        <w:t>Windows Server y Ubuntu.</w:t>
      </w:r>
    </w:p>
    <w:p w:rsidR="00932CAB" w:rsidRDefault="00932CAB" w:rsidP="00932CAB">
      <w:pPr>
        <w:rPr>
          <w:b/>
          <w:i/>
        </w:rPr>
      </w:pPr>
      <w:r w:rsidRPr="00932CAB">
        <w:rPr>
          <w:b/>
          <w:i/>
        </w:rPr>
        <w:t>Windows Server 2022</w:t>
      </w:r>
      <w:r>
        <w:rPr>
          <w:b/>
          <w:i/>
        </w:rPr>
        <w:t>:</w:t>
      </w:r>
    </w:p>
    <w:p w:rsidR="00B30052" w:rsidRDefault="00B30052" w:rsidP="007B788A">
      <w:pPr>
        <w:pStyle w:val="Prrafodelista"/>
        <w:numPr>
          <w:ilvl w:val="0"/>
          <w:numId w:val="3"/>
        </w:numPr>
      </w:pPr>
      <w:r>
        <w:t>Servidor Web:</w:t>
      </w:r>
    </w:p>
    <w:p w:rsidR="00B30052" w:rsidRDefault="00B30052" w:rsidP="007B788A">
      <w:pPr>
        <w:pStyle w:val="Prrafodelista"/>
        <w:numPr>
          <w:ilvl w:val="0"/>
          <w:numId w:val="6"/>
        </w:numPr>
      </w:pPr>
      <w:r w:rsidRPr="00B30052">
        <w:t>IIS (Internet Information Services): Es el servido</w:t>
      </w:r>
      <w:r>
        <w:t>r web nativo de Windows Server.</w:t>
      </w:r>
    </w:p>
    <w:p w:rsidR="00B30052" w:rsidRDefault="00B30052" w:rsidP="007B788A">
      <w:pPr>
        <w:pStyle w:val="Prrafodelista"/>
        <w:numPr>
          <w:ilvl w:val="0"/>
          <w:numId w:val="6"/>
        </w:numPr>
      </w:pPr>
      <w:r w:rsidRPr="00B30052">
        <w:t>Apache: Tambié</w:t>
      </w:r>
      <w:r>
        <w:t>n se puede instalar en Windows.</w:t>
      </w:r>
    </w:p>
    <w:p w:rsidR="00B30052" w:rsidRDefault="00B30052" w:rsidP="007B788A">
      <w:pPr>
        <w:pStyle w:val="Prrafodelista"/>
        <w:numPr>
          <w:ilvl w:val="0"/>
          <w:numId w:val="3"/>
        </w:numPr>
      </w:pPr>
      <w:r>
        <w:t>PHP:</w:t>
      </w:r>
    </w:p>
    <w:p w:rsidR="00B30052" w:rsidRDefault="00B30052" w:rsidP="007B788A">
      <w:pPr>
        <w:pStyle w:val="Prrafodelista"/>
        <w:numPr>
          <w:ilvl w:val="0"/>
          <w:numId w:val="6"/>
        </w:numPr>
      </w:pPr>
      <w:r w:rsidRPr="00B30052">
        <w:t>Se debe descargar e instalar una versió</w:t>
      </w:r>
      <w:r>
        <w:t>n de PHP compatible con Drupal.</w:t>
      </w:r>
    </w:p>
    <w:p w:rsidR="007B788A" w:rsidRDefault="00B30052" w:rsidP="007B788A">
      <w:pPr>
        <w:pStyle w:val="Prrafodelista"/>
        <w:numPr>
          <w:ilvl w:val="0"/>
          <w:numId w:val="6"/>
        </w:numPr>
      </w:pPr>
      <w:r w:rsidRPr="00B30052">
        <w:t>Se debe configurar el servidor web (IIS o Apac</w:t>
      </w:r>
      <w:r>
        <w:t>he) para procesar archivos PHP.</w:t>
      </w:r>
    </w:p>
    <w:p w:rsidR="00B30052" w:rsidRDefault="00B30052" w:rsidP="007B788A">
      <w:pPr>
        <w:pStyle w:val="Prrafodelista"/>
        <w:numPr>
          <w:ilvl w:val="0"/>
          <w:numId w:val="3"/>
        </w:numPr>
      </w:pPr>
      <w:r>
        <w:t>Base de Datos:</w:t>
      </w:r>
    </w:p>
    <w:p w:rsidR="00B30052" w:rsidRDefault="00B30052" w:rsidP="007B788A">
      <w:pPr>
        <w:pStyle w:val="Prrafodelista"/>
        <w:numPr>
          <w:ilvl w:val="0"/>
          <w:numId w:val="6"/>
        </w:numPr>
      </w:pPr>
      <w:r w:rsidRPr="00B30052">
        <w:t>MySQL o MariaDB: Se pue</w:t>
      </w:r>
      <w:r>
        <w:t>den instalar en Windows Server.</w:t>
      </w:r>
    </w:p>
    <w:p w:rsidR="00B30052" w:rsidRPr="00B30052" w:rsidRDefault="00B30052" w:rsidP="007B788A">
      <w:pPr>
        <w:pStyle w:val="Prrafodelista"/>
        <w:numPr>
          <w:ilvl w:val="0"/>
          <w:numId w:val="6"/>
        </w:numPr>
      </w:pPr>
      <w:r w:rsidRPr="00B30052">
        <w:t>PostgreSQL: También es compatible y se puede instalar.</w:t>
      </w:r>
    </w:p>
    <w:p w:rsidR="00B30052" w:rsidRDefault="00B30052" w:rsidP="007B788A">
      <w:pPr>
        <w:pStyle w:val="Prrafodelista"/>
      </w:pPr>
    </w:p>
    <w:p w:rsidR="00B30052" w:rsidRDefault="00B30052" w:rsidP="007B788A">
      <w:pPr>
        <w:pStyle w:val="Prrafodelista"/>
        <w:numPr>
          <w:ilvl w:val="0"/>
          <w:numId w:val="3"/>
        </w:numPr>
      </w:pPr>
      <w:r w:rsidRPr="00B30052">
        <w:t>Extensiones de PHP: Drupal requiere ciertas extens</w:t>
      </w:r>
      <w:r>
        <w:t xml:space="preserve">iones de PHP </w:t>
      </w:r>
      <w:r w:rsidR="007B788A">
        <w:tab/>
      </w:r>
      <w:r>
        <w:t>habilitadas, como:</w:t>
      </w:r>
    </w:p>
    <w:p w:rsidR="00B30052" w:rsidRDefault="00B30052" w:rsidP="007B788A">
      <w:pPr>
        <w:pStyle w:val="Prrafodelista"/>
        <w:numPr>
          <w:ilvl w:val="0"/>
          <w:numId w:val="4"/>
        </w:numPr>
      </w:pPr>
      <w:r w:rsidRPr="00B30052">
        <w:t>GD Library: Pa</w:t>
      </w:r>
      <w:r>
        <w:t>ra la manipulación de imágenes.</w:t>
      </w:r>
    </w:p>
    <w:p w:rsidR="00B30052" w:rsidRDefault="00B30052" w:rsidP="007B788A">
      <w:pPr>
        <w:pStyle w:val="Prrafodelista"/>
        <w:numPr>
          <w:ilvl w:val="0"/>
          <w:numId w:val="4"/>
        </w:numPr>
      </w:pPr>
      <w:r w:rsidRPr="00B30052">
        <w:t>PDO (PHP Data Objects): Par</w:t>
      </w:r>
      <w:r>
        <w:t>a el acceso a la base de datos.</w:t>
      </w:r>
    </w:p>
    <w:p w:rsidR="00B30052" w:rsidRDefault="00B30052" w:rsidP="007B788A">
      <w:pPr>
        <w:pStyle w:val="Prrafodelista"/>
        <w:numPr>
          <w:ilvl w:val="0"/>
          <w:numId w:val="4"/>
        </w:numPr>
      </w:pPr>
      <w:r w:rsidRPr="00B30052">
        <w:t xml:space="preserve">cURL: </w:t>
      </w:r>
      <w:r>
        <w:t>Para realizar solicitudes HTTP.</w:t>
      </w:r>
    </w:p>
    <w:p w:rsidR="00B30052" w:rsidRDefault="00B30052" w:rsidP="007B788A">
      <w:pPr>
        <w:pStyle w:val="Prrafodelista"/>
        <w:numPr>
          <w:ilvl w:val="0"/>
          <w:numId w:val="4"/>
        </w:numPr>
      </w:pPr>
      <w:r w:rsidRPr="00B30052">
        <w:t>mbstring: Para el manejo</w:t>
      </w:r>
      <w:r>
        <w:t xml:space="preserve"> de cadenas de texto multibyte.</w:t>
      </w:r>
    </w:p>
    <w:p w:rsidR="00B30052" w:rsidRDefault="00B30052" w:rsidP="007B788A">
      <w:pPr>
        <w:pStyle w:val="Prrafodelista"/>
        <w:numPr>
          <w:ilvl w:val="0"/>
          <w:numId w:val="4"/>
        </w:numPr>
      </w:pPr>
      <w:r w:rsidRPr="00B30052">
        <w:t>zip: Para l</w:t>
      </w:r>
      <w:r>
        <w:t>a manipulación de archivos ZIP.</w:t>
      </w:r>
    </w:p>
    <w:p w:rsidR="007B788A" w:rsidRDefault="007B788A" w:rsidP="007B788A">
      <w:pPr>
        <w:pStyle w:val="Prrafodelista"/>
        <w:ind w:left="2143"/>
      </w:pPr>
    </w:p>
    <w:p w:rsidR="00932CAB" w:rsidRDefault="00B30052" w:rsidP="007B788A">
      <w:pPr>
        <w:pStyle w:val="Prrafodelista"/>
        <w:numPr>
          <w:ilvl w:val="0"/>
          <w:numId w:val="5"/>
        </w:numPr>
      </w:pPr>
      <w:r w:rsidRPr="00B30052">
        <w:t>Permisos de archivo: Se deben configurar correctamente los permisos de archivo para que el servidor web pueda leer y escribir en los directorios de Drupal.</w:t>
      </w:r>
    </w:p>
    <w:p w:rsidR="007B788A" w:rsidRDefault="007B788A" w:rsidP="007B788A">
      <w:pPr>
        <w:rPr>
          <w:b/>
          <w:i/>
        </w:rPr>
      </w:pPr>
      <w:r w:rsidRPr="007B788A">
        <w:rPr>
          <w:b/>
          <w:i/>
        </w:rPr>
        <w:t>Ubuntu 24.04.2</w:t>
      </w:r>
    </w:p>
    <w:p w:rsidR="007B788A" w:rsidRDefault="007B788A" w:rsidP="007B788A">
      <w:pPr>
        <w:pStyle w:val="Prrafodelista"/>
        <w:numPr>
          <w:ilvl w:val="0"/>
          <w:numId w:val="5"/>
        </w:numPr>
      </w:pPr>
      <w:r>
        <w:t>Servidor Web:</w:t>
      </w:r>
    </w:p>
    <w:p w:rsidR="007B788A" w:rsidRDefault="007B788A" w:rsidP="007B788A">
      <w:pPr>
        <w:pStyle w:val="Prrafodelista"/>
        <w:numPr>
          <w:ilvl w:val="0"/>
          <w:numId w:val="4"/>
        </w:numPr>
      </w:pPr>
      <w:r>
        <w:t>Apache: Es muy común en entornos Linux.</w:t>
      </w:r>
    </w:p>
    <w:p w:rsidR="007B788A" w:rsidRDefault="007B788A" w:rsidP="007B788A">
      <w:pPr>
        <w:pStyle w:val="Prrafodelista"/>
        <w:numPr>
          <w:ilvl w:val="0"/>
          <w:numId w:val="4"/>
        </w:numPr>
      </w:pPr>
      <w:r>
        <w:t>Nginx: También es una opción popular y de alto rendimiento.</w:t>
      </w:r>
    </w:p>
    <w:p w:rsidR="007B788A" w:rsidRDefault="007B788A" w:rsidP="007B788A">
      <w:pPr>
        <w:pStyle w:val="Prrafodelista"/>
        <w:ind w:left="2143"/>
      </w:pPr>
    </w:p>
    <w:p w:rsidR="007B788A" w:rsidRDefault="007B788A" w:rsidP="007B788A">
      <w:pPr>
        <w:pStyle w:val="Prrafodelista"/>
        <w:numPr>
          <w:ilvl w:val="0"/>
          <w:numId w:val="5"/>
        </w:numPr>
      </w:pPr>
      <w:r>
        <w:t>PHP:</w:t>
      </w:r>
    </w:p>
    <w:p w:rsidR="007B788A" w:rsidRDefault="007B788A" w:rsidP="007B788A">
      <w:pPr>
        <w:pStyle w:val="Prrafodelista"/>
        <w:numPr>
          <w:ilvl w:val="0"/>
          <w:numId w:val="4"/>
        </w:numPr>
      </w:pPr>
      <w:r>
        <w:t>Se puede instalar fácilmente desde los repositorios de Ubuntu.</w:t>
      </w:r>
    </w:p>
    <w:p w:rsidR="007B788A" w:rsidRDefault="007B788A" w:rsidP="007B788A">
      <w:pPr>
        <w:pStyle w:val="Prrafodelista"/>
        <w:numPr>
          <w:ilvl w:val="0"/>
          <w:numId w:val="4"/>
        </w:numPr>
      </w:pPr>
      <w:r>
        <w:t>Se debe instalar el módulo PHP para el servidor web (por ejemplo, `libapache2-mod-php` para Apache).</w:t>
      </w:r>
    </w:p>
    <w:p w:rsidR="007B788A" w:rsidRDefault="007B788A" w:rsidP="007B788A">
      <w:pPr>
        <w:pStyle w:val="Prrafodelista"/>
        <w:ind w:left="2143"/>
      </w:pPr>
    </w:p>
    <w:p w:rsidR="007B788A" w:rsidRDefault="007B788A" w:rsidP="007B788A">
      <w:pPr>
        <w:pStyle w:val="Prrafodelista"/>
        <w:numPr>
          <w:ilvl w:val="0"/>
          <w:numId w:val="5"/>
        </w:numPr>
      </w:pPr>
      <w:r>
        <w:t>Base de Datos:</w:t>
      </w:r>
    </w:p>
    <w:p w:rsidR="007B788A" w:rsidRDefault="007B788A" w:rsidP="007B788A">
      <w:pPr>
        <w:pStyle w:val="Prrafodelista"/>
        <w:numPr>
          <w:ilvl w:val="0"/>
          <w:numId w:val="4"/>
        </w:numPr>
      </w:pPr>
      <w:r>
        <w:t>MySQL o MariaDB: Son las opciones más comunes en Linux.</w:t>
      </w:r>
    </w:p>
    <w:p w:rsidR="007B788A" w:rsidRDefault="007B788A" w:rsidP="007B788A">
      <w:pPr>
        <w:pStyle w:val="Prrafodelista"/>
        <w:numPr>
          <w:ilvl w:val="0"/>
          <w:numId w:val="4"/>
        </w:numPr>
      </w:pPr>
      <w:r>
        <w:t>PostgreSQL: También es compatible y se puede instalar.</w:t>
      </w:r>
    </w:p>
    <w:p w:rsidR="007B788A" w:rsidRDefault="007B788A" w:rsidP="007B788A">
      <w:pPr>
        <w:pStyle w:val="Prrafodelista"/>
        <w:ind w:left="2143"/>
      </w:pPr>
    </w:p>
    <w:p w:rsidR="007B788A" w:rsidRDefault="007B788A" w:rsidP="007B788A">
      <w:pPr>
        <w:pStyle w:val="Prrafodelista"/>
        <w:numPr>
          <w:ilvl w:val="0"/>
          <w:numId w:val="5"/>
        </w:numPr>
      </w:pPr>
      <w:r>
        <w:t>Extensiones de PHP: Al igual que en Windows, Drupal necesita ciertas extensiones de PHP habilitadas. Se pueden instalar usando el gestor de paquetes de Ubuntu (apt).</w:t>
      </w:r>
    </w:p>
    <w:p w:rsidR="007B788A" w:rsidRDefault="007B788A" w:rsidP="007B788A">
      <w:pPr>
        <w:pStyle w:val="Prrafodelista"/>
        <w:numPr>
          <w:ilvl w:val="0"/>
          <w:numId w:val="5"/>
        </w:numPr>
      </w:pPr>
      <w:r>
        <w:t>Permisos de archivo: Los permisos de archivo y la propiedad deben configurarse correctamente para que el servidor web pueda acceder a los archivos de Drupal. El usuario `www-data` (o el usuario que ejecute Apache/Nginx) debe tener los permisos adecuados.</w:t>
      </w:r>
    </w:p>
    <w:p w:rsidR="007B788A" w:rsidRDefault="007B788A" w:rsidP="007B788A">
      <w:r w:rsidRPr="007B788A">
        <w:t>Es importante consultar la documentación oficial de Drupal para obtener los requerimientos específicos de la versión de Drupal que se va a instalar, ya que pueden variar ligeramente.</w:t>
      </w:r>
    </w:p>
    <w:p w:rsidR="007B788A" w:rsidRDefault="007B788A">
      <w:pPr>
        <w:spacing w:before="0"/>
        <w:jc w:val="left"/>
      </w:pPr>
      <w:r>
        <w:br w:type="page"/>
      </w:r>
    </w:p>
    <w:p w:rsidR="007B788A" w:rsidRPr="007B788A" w:rsidRDefault="007B788A" w:rsidP="007B788A"/>
    <w:p w:rsidR="005B5679" w:rsidRDefault="005B5679" w:rsidP="005B5679">
      <w:pPr>
        <w:pStyle w:val="Ttulo2"/>
      </w:pPr>
      <w:bookmarkStart w:id="3" w:name="_Toc195740884"/>
      <w:r>
        <w:t>Instalación de Drupal en Windows Server 2022</w:t>
      </w:r>
      <w:bookmarkEnd w:id="3"/>
    </w:p>
    <w:p w:rsidR="007B4FF4" w:rsidRDefault="007B4FF4" w:rsidP="005B5679">
      <w:r>
        <w:t>Vamos a comenzar la instalación de Drupal en el servidor web de Windows Server 2022, en el cual ya tenemos muchas de las herramientas que necesitamos para instalar este CMS. Lo primero que vamos hacer es verificar nuestra versión de PHP para ver si es compatible con la versión de Drupal, para ello desde el CMD lanzamos el siguiente comando para verficar la versión de PHP:</w:t>
      </w:r>
    </w:p>
    <w:p w:rsidR="005B5679" w:rsidRDefault="007B4FF4" w:rsidP="007B4FF4">
      <w:pPr>
        <w:jc w:val="center"/>
      </w:pPr>
      <w:r w:rsidRPr="007B4FF4">
        <w:rPr>
          <w:noProof/>
          <w:lang w:eastAsia="es-ES"/>
        </w:rPr>
        <w:drawing>
          <wp:inline distT="0" distB="0" distL="0" distR="0" wp14:anchorId="45E1BFCA" wp14:editId="00878287">
            <wp:extent cx="4231758" cy="23074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6448" cy="2310021"/>
                    </a:xfrm>
                    <a:prstGeom prst="rect">
                      <a:avLst/>
                    </a:prstGeom>
                  </pic:spPr>
                </pic:pic>
              </a:graphicData>
            </a:graphic>
          </wp:inline>
        </w:drawing>
      </w:r>
    </w:p>
    <w:p w:rsidR="007B4FF4" w:rsidRDefault="007B4FF4" w:rsidP="007B4FF4">
      <w:r>
        <w:t>En principio esta versión de PHP debería ser compatible con Drupal. Ahora vamos al sitio oficial para descargar Drupal:</w:t>
      </w:r>
    </w:p>
    <w:p w:rsidR="007B4FF4" w:rsidRPr="007B4674" w:rsidRDefault="00CA47D4" w:rsidP="007B4674">
      <w:pPr>
        <w:jc w:val="center"/>
        <w:rPr>
          <w:b/>
          <w:i/>
        </w:rPr>
      </w:pPr>
      <w:hyperlink r:id="rId10" w:history="1">
        <w:r w:rsidR="007B4FF4" w:rsidRPr="007B4674">
          <w:rPr>
            <w:rStyle w:val="Hipervnculo"/>
            <w:b/>
            <w:i/>
          </w:rPr>
          <w:t>https://new.drupal.org/download</w:t>
        </w:r>
      </w:hyperlink>
    </w:p>
    <w:p w:rsidR="007B4FF4" w:rsidRDefault="007B4FF4" w:rsidP="007B4FF4">
      <w:pPr>
        <w:jc w:val="center"/>
      </w:pPr>
      <w:r w:rsidRPr="007B4FF4">
        <w:rPr>
          <w:noProof/>
          <w:lang w:eastAsia="es-ES"/>
        </w:rPr>
        <w:drawing>
          <wp:inline distT="0" distB="0" distL="0" distR="0" wp14:anchorId="69A715DC" wp14:editId="49FE8831">
            <wp:extent cx="4199860" cy="2147341"/>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881" cy="2152976"/>
                    </a:xfrm>
                    <a:prstGeom prst="rect">
                      <a:avLst/>
                    </a:prstGeom>
                  </pic:spPr>
                </pic:pic>
              </a:graphicData>
            </a:graphic>
          </wp:inline>
        </w:drawing>
      </w:r>
    </w:p>
    <w:p w:rsidR="007B4FF4" w:rsidRDefault="007B4FF4">
      <w:pPr>
        <w:spacing w:before="0"/>
        <w:jc w:val="left"/>
      </w:pPr>
      <w:r>
        <w:br w:type="page"/>
      </w:r>
    </w:p>
    <w:p w:rsidR="007B4FF4" w:rsidRDefault="007B4FF4" w:rsidP="007B4FF4"/>
    <w:p w:rsidR="007B4FF4" w:rsidRDefault="002F105E" w:rsidP="007B4FF4">
      <w:pPr>
        <w:rPr>
          <w:b/>
          <w:i/>
        </w:rPr>
      </w:pPr>
      <w:r>
        <w:t xml:space="preserve">Antes de continuar, debo decir que debemos activar todas estas extensiones en el fichero de configuración </w:t>
      </w:r>
      <w:r w:rsidRPr="002F105E">
        <w:rPr>
          <w:b/>
          <w:i/>
        </w:rPr>
        <w:t>php.ini</w:t>
      </w:r>
    </w:p>
    <w:p w:rsidR="002F105E" w:rsidRDefault="006F130B" w:rsidP="002F105E">
      <w:pPr>
        <w:jc w:val="center"/>
      </w:pPr>
      <w:r w:rsidRPr="006F130B">
        <w:rPr>
          <w:noProof/>
          <w:lang w:eastAsia="es-ES"/>
        </w:rPr>
        <w:drawing>
          <wp:inline distT="0" distB="0" distL="0" distR="0" wp14:anchorId="44BB9AFD" wp14:editId="6C35B7EB">
            <wp:extent cx="2817571" cy="3381153"/>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0233" cy="3420348"/>
                    </a:xfrm>
                    <a:prstGeom prst="rect">
                      <a:avLst/>
                    </a:prstGeom>
                  </pic:spPr>
                </pic:pic>
              </a:graphicData>
            </a:graphic>
          </wp:inline>
        </w:drawing>
      </w:r>
    </w:p>
    <w:p w:rsidR="002F105E" w:rsidRDefault="002F105E" w:rsidP="002F105E">
      <w:r>
        <w:t xml:space="preserve">En mi caso tuve que añadir algunas de ellas manualmente ya que no venían definidas en el fichero, </w:t>
      </w:r>
      <w:r w:rsidRPr="002F105E">
        <w:t>pero sí están disponibles como archivos .dll en l</w:t>
      </w:r>
      <w:r>
        <w:t>a carpeta ext/, y solo necesitamos</w:t>
      </w:r>
      <w:r w:rsidRPr="002F105E">
        <w:t xml:space="preserve"> agregarlas al </w:t>
      </w:r>
      <w:r w:rsidRPr="002F105E">
        <w:rPr>
          <w:b/>
          <w:i/>
        </w:rPr>
        <w:t>php.ini</w:t>
      </w:r>
      <w:r w:rsidR="006F130B">
        <w:rPr>
          <w:b/>
          <w:i/>
        </w:rPr>
        <w:t>.</w:t>
      </w:r>
      <w:r w:rsidR="006F130B">
        <w:t xml:space="preserve"> </w:t>
      </w:r>
    </w:p>
    <w:p w:rsidR="006F130B" w:rsidRDefault="006F130B" w:rsidP="002F105E">
      <w:r>
        <w:t>Tuve problemas con dos de las extensiones, en concreto con la extensión de XML y la de JSON, ya que ninguna de ellas venía traía su fichero .dll.  Lo curiosos del caso es que si compruebo la versión de PHP desde CMD dan error ambas extensiones.</w:t>
      </w:r>
    </w:p>
    <w:p w:rsidR="006F130B" w:rsidRDefault="006F130B" w:rsidP="006F130B">
      <w:pPr>
        <w:jc w:val="center"/>
      </w:pPr>
      <w:r w:rsidRPr="006F130B">
        <w:rPr>
          <w:noProof/>
          <w:lang w:eastAsia="es-ES"/>
        </w:rPr>
        <w:drawing>
          <wp:inline distT="0" distB="0" distL="0" distR="0" wp14:anchorId="63DDB4AB" wp14:editId="4B68FF87">
            <wp:extent cx="4550735" cy="2420923"/>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4811" cy="2423091"/>
                    </a:xfrm>
                    <a:prstGeom prst="rect">
                      <a:avLst/>
                    </a:prstGeom>
                  </pic:spPr>
                </pic:pic>
              </a:graphicData>
            </a:graphic>
          </wp:inline>
        </w:drawing>
      </w:r>
    </w:p>
    <w:p w:rsidR="006F130B" w:rsidRDefault="006F130B" w:rsidP="006F130B">
      <w:pPr>
        <w:jc w:val="center"/>
      </w:pPr>
    </w:p>
    <w:p w:rsidR="006F130B" w:rsidRDefault="006F130B" w:rsidP="006F130B">
      <w:pPr>
        <w:jc w:val="center"/>
      </w:pPr>
    </w:p>
    <w:p w:rsidR="006F130B" w:rsidRDefault="006F130B" w:rsidP="006F130B">
      <w:r>
        <w:t xml:space="preserve">En cambio, desde el navegador con el fichero info.php, ambas extensiones si aparecen como habilitadas. </w:t>
      </w:r>
    </w:p>
    <w:p w:rsidR="006F130B" w:rsidRDefault="006F130B" w:rsidP="006F130B">
      <w:r>
        <w:t>Extensión XML:</w:t>
      </w:r>
    </w:p>
    <w:p w:rsidR="006F130B" w:rsidRDefault="006F130B" w:rsidP="006F130B">
      <w:pPr>
        <w:jc w:val="center"/>
      </w:pPr>
      <w:r w:rsidRPr="006F130B">
        <w:rPr>
          <w:noProof/>
          <w:lang w:eastAsia="es-ES"/>
        </w:rPr>
        <w:drawing>
          <wp:inline distT="0" distB="0" distL="0" distR="0" wp14:anchorId="161FBE1B" wp14:editId="5ACCC00A">
            <wp:extent cx="4104167" cy="124804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952" cy="1252237"/>
                    </a:xfrm>
                    <a:prstGeom prst="rect">
                      <a:avLst/>
                    </a:prstGeom>
                  </pic:spPr>
                </pic:pic>
              </a:graphicData>
            </a:graphic>
          </wp:inline>
        </w:drawing>
      </w:r>
    </w:p>
    <w:p w:rsidR="006F130B" w:rsidRDefault="006F130B" w:rsidP="006F130B">
      <w:r>
        <w:t>Extensión JSON:</w:t>
      </w:r>
    </w:p>
    <w:p w:rsidR="006F130B" w:rsidRDefault="006F130B" w:rsidP="006F130B">
      <w:pPr>
        <w:jc w:val="center"/>
      </w:pPr>
      <w:r w:rsidRPr="006F130B">
        <w:rPr>
          <w:noProof/>
          <w:lang w:eastAsia="es-ES"/>
        </w:rPr>
        <w:drawing>
          <wp:inline distT="0" distB="0" distL="0" distR="0" wp14:anchorId="7BF01C3E" wp14:editId="457863D8">
            <wp:extent cx="4146698" cy="1615964"/>
            <wp:effectExtent l="0" t="0" r="635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9607" cy="1620995"/>
                    </a:xfrm>
                    <a:prstGeom prst="rect">
                      <a:avLst/>
                    </a:prstGeom>
                  </pic:spPr>
                </pic:pic>
              </a:graphicData>
            </a:graphic>
          </wp:inline>
        </w:drawing>
      </w:r>
    </w:p>
    <w:p w:rsidR="006F130B" w:rsidRDefault="006F130B" w:rsidP="006F130B">
      <w:r>
        <w:t>Una vez que hemos descargado Drupal, descomprimir el zip en una carpeta, en mi caso ha quedado así:</w:t>
      </w:r>
    </w:p>
    <w:p w:rsidR="006F130B" w:rsidRDefault="006F130B" w:rsidP="006F130B">
      <w:pPr>
        <w:jc w:val="center"/>
      </w:pPr>
      <w:r w:rsidRPr="006F130B">
        <w:rPr>
          <w:noProof/>
          <w:lang w:eastAsia="es-ES"/>
        </w:rPr>
        <w:drawing>
          <wp:inline distT="0" distB="0" distL="0" distR="0" wp14:anchorId="369B2FE8" wp14:editId="7A89BA55">
            <wp:extent cx="3519376" cy="2294382"/>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1017" cy="2301971"/>
                    </a:xfrm>
                    <a:prstGeom prst="rect">
                      <a:avLst/>
                    </a:prstGeom>
                  </pic:spPr>
                </pic:pic>
              </a:graphicData>
            </a:graphic>
          </wp:inline>
        </w:drawing>
      </w:r>
    </w:p>
    <w:p w:rsidR="006F130B" w:rsidRDefault="006F130B" w:rsidP="006F130B">
      <w:pPr>
        <w:rPr>
          <w:i/>
        </w:rPr>
      </w:pPr>
      <w:r>
        <w:t xml:space="preserve">Hemos </w:t>
      </w:r>
      <w:r w:rsidR="00B46009">
        <w:t>dejado D</w:t>
      </w:r>
      <w:r>
        <w:t xml:space="preserve">rupal en la </w:t>
      </w:r>
      <w:r w:rsidR="00B46009">
        <w:t xml:space="preserve">siguiente </w:t>
      </w:r>
      <w:r>
        <w:t>ruta</w:t>
      </w:r>
      <w:r w:rsidR="00B46009">
        <w:t xml:space="preserve">: </w:t>
      </w:r>
      <w:r w:rsidR="00B46009">
        <w:rPr>
          <w:i/>
        </w:rPr>
        <w:t>C:\Apache24\htdocs/drupal</w:t>
      </w:r>
    </w:p>
    <w:p w:rsidR="005A25FD" w:rsidRDefault="005A25FD">
      <w:pPr>
        <w:spacing w:before="0"/>
        <w:jc w:val="left"/>
        <w:rPr>
          <w:i/>
        </w:rPr>
      </w:pPr>
      <w:r>
        <w:rPr>
          <w:i/>
        </w:rPr>
        <w:br w:type="page"/>
      </w:r>
    </w:p>
    <w:p w:rsidR="005A25FD" w:rsidRDefault="005A25FD" w:rsidP="005C1144"/>
    <w:p w:rsidR="005C1144" w:rsidRDefault="00B019EF" w:rsidP="005C1144">
      <w:r>
        <w:t>Ahora es momento de configurar Drupal en Apache, en su fichero de configuración httpd.conf, como podemos ver en la siguiente imagen.</w:t>
      </w:r>
    </w:p>
    <w:p w:rsidR="00B019EF" w:rsidRDefault="00750BB9" w:rsidP="00750BB9">
      <w:pPr>
        <w:jc w:val="center"/>
      </w:pPr>
      <w:r w:rsidRPr="00750BB9">
        <w:rPr>
          <w:noProof/>
          <w:lang w:eastAsia="es-ES"/>
        </w:rPr>
        <w:drawing>
          <wp:inline distT="0" distB="0" distL="0" distR="0" wp14:anchorId="10BE5408" wp14:editId="70AA61D6">
            <wp:extent cx="3479448" cy="2392325"/>
            <wp:effectExtent l="0" t="0" r="6985"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3882" cy="2395373"/>
                    </a:xfrm>
                    <a:prstGeom prst="rect">
                      <a:avLst/>
                    </a:prstGeom>
                  </pic:spPr>
                </pic:pic>
              </a:graphicData>
            </a:graphic>
          </wp:inline>
        </w:drawing>
      </w:r>
    </w:p>
    <w:p w:rsidR="00750BB9" w:rsidRDefault="00750BB9" w:rsidP="00750BB9">
      <w:r>
        <w:t>Como siempre, cada cambio realizado primero guardamos el fichero y a continuación reiniciamos los servicios.</w:t>
      </w:r>
    </w:p>
    <w:p w:rsidR="00750BB9" w:rsidRDefault="00750BB9" w:rsidP="00750BB9">
      <w:r>
        <w:t xml:space="preserve">Drupal necesita una Base de Datos </w:t>
      </w:r>
      <w:r w:rsidR="00960CAB">
        <w:t>para almacenar su contenido, por lo que crearemos una base de datos desde nuestro PhpMyAdmin de la siguiente manera:</w:t>
      </w:r>
    </w:p>
    <w:p w:rsidR="00960CAB" w:rsidRDefault="00960CAB" w:rsidP="00750BB9">
      <w:r>
        <w:t>Accedemos a la interfaz y pulsamos en nueva para crear una Base de Datos.</w:t>
      </w:r>
    </w:p>
    <w:p w:rsidR="00960CAB" w:rsidRDefault="00960CAB" w:rsidP="00960CAB">
      <w:pPr>
        <w:jc w:val="center"/>
      </w:pPr>
      <w:r w:rsidRPr="00960CAB">
        <w:rPr>
          <w:noProof/>
          <w:lang w:eastAsia="es-ES"/>
        </w:rPr>
        <w:drawing>
          <wp:inline distT="0" distB="0" distL="0" distR="0" wp14:anchorId="53785204" wp14:editId="49EF4649">
            <wp:extent cx="3763926" cy="1710232"/>
            <wp:effectExtent l="0" t="0" r="825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9600" cy="1712810"/>
                    </a:xfrm>
                    <a:prstGeom prst="rect">
                      <a:avLst/>
                    </a:prstGeom>
                  </pic:spPr>
                </pic:pic>
              </a:graphicData>
            </a:graphic>
          </wp:inline>
        </w:drawing>
      </w:r>
    </w:p>
    <w:p w:rsidR="00960CAB" w:rsidRDefault="00960CAB" w:rsidP="00960CAB">
      <w:r>
        <w:t>El nombre que le daremos será drupal_db.</w:t>
      </w:r>
    </w:p>
    <w:p w:rsidR="00960CAB" w:rsidRDefault="00960CAB" w:rsidP="00960CAB">
      <w:pPr>
        <w:jc w:val="center"/>
      </w:pPr>
      <w:r w:rsidRPr="00960CAB">
        <w:rPr>
          <w:noProof/>
          <w:lang w:eastAsia="es-ES"/>
        </w:rPr>
        <w:drawing>
          <wp:inline distT="0" distB="0" distL="0" distR="0" wp14:anchorId="7B682865" wp14:editId="65E2AEA3">
            <wp:extent cx="5400040" cy="9036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03605"/>
                    </a:xfrm>
                    <a:prstGeom prst="rect">
                      <a:avLst/>
                    </a:prstGeom>
                  </pic:spPr>
                </pic:pic>
              </a:graphicData>
            </a:graphic>
          </wp:inline>
        </w:drawing>
      </w:r>
    </w:p>
    <w:p w:rsidR="00960CAB" w:rsidRDefault="00960CAB" w:rsidP="00960CAB"/>
    <w:p w:rsidR="00960CAB" w:rsidRDefault="00960CAB" w:rsidP="00960CAB"/>
    <w:p w:rsidR="00960CAB" w:rsidRDefault="00960CAB" w:rsidP="00960CAB"/>
    <w:p w:rsidR="00960CAB" w:rsidRDefault="00960CAB" w:rsidP="00960CAB">
      <w:r>
        <w:t>Una vez creada, desde la pestaña de privilegios crearemos un nuevo usuario al cual le daremos todos los privilegios (permisos) sobre la BBDD de Drupal.</w:t>
      </w:r>
    </w:p>
    <w:p w:rsidR="00960CAB" w:rsidRDefault="00960CAB" w:rsidP="00960CAB">
      <w:pPr>
        <w:jc w:val="center"/>
      </w:pPr>
      <w:r w:rsidRPr="00960CAB">
        <w:rPr>
          <w:noProof/>
          <w:lang w:eastAsia="es-ES"/>
        </w:rPr>
        <w:drawing>
          <wp:inline distT="0" distB="0" distL="0" distR="0" wp14:anchorId="44529E79" wp14:editId="30965A14">
            <wp:extent cx="3649413" cy="1711842"/>
            <wp:effectExtent l="0" t="0" r="825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0730" cy="1717151"/>
                    </a:xfrm>
                    <a:prstGeom prst="rect">
                      <a:avLst/>
                    </a:prstGeom>
                  </pic:spPr>
                </pic:pic>
              </a:graphicData>
            </a:graphic>
          </wp:inline>
        </w:drawing>
      </w:r>
    </w:p>
    <w:p w:rsidR="00960CAB" w:rsidRDefault="00960CAB" w:rsidP="00960CAB">
      <w:pPr>
        <w:jc w:val="center"/>
      </w:pPr>
      <w:r w:rsidRPr="00960CAB">
        <w:rPr>
          <w:noProof/>
          <w:lang w:eastAsia="es-ES"/>
        </w:rPr>
        <w:drawing>
          <wp:inline distT="0" distB="0" distL="0" distR="0" wp14:anchorId="130A8E1B" wp14:editId="16FA574F">
            <wp:extent cx="3758867" cy="2000102"/>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336" cy="2012058"/>
                    </a:xfrm>
                    <a:prstGeom prst="rect">
                      <a:avLst/>
                    </a:prstGeom>
                  </pic:spPr>
                </pic:pic>
              </a:graphicData>
            </a:graphic>
          </wp:inline>
        </w:drawing>
      </w:r>
    </w:p>
    <w:p w:rsidR="00960CAB" w:rsidRDefault="00960CAB" w:rsidP="00960CAB">
      <w:r>
        <w:t>Ahora es hora de configurar Drupal, para ello el primer paso será navegar hasta el directorio de drupal en Apache para copiar un fichero y renombrarlo como podemos ver en la siguiente imagen.</w:t>
      </w:r>
    </w:p>
    <w:p w:rsidR="00960CAB" w:rsidRDefault="003505FC" w:rsidP="003505FC">
      <w:pPr>
        <w:jc w:val="center"/>
      </w:pPr>
      <w:r w:rsidRPr="003505FC">
        <w:rPr>
          <w:noProof/>
          <w:lang w:eastAsia="es-ES"/>
        </w:rPr>
        <w:drawing>
          <wp:inline distT="0" distB="0" distL="0" distR="0" wp14:anchorId="1CF43FB4" wp14:editId="613C933D">
            <wp:extent cx="3576765" cy="2243470"/>
            <wp:effectExtent l="0" t="0" r="508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3398" cy="2253903"/>
                    </a:xfrm>
                    <a:prstGeom prst="rect">
                      <a:avLst/>
                    </a:prstGeom>
                  </pic:spPr>
                </pic:pic>
              </a:graphicData>
            </a:graphic>
          </wp:inline>
        </w:drawing>
      </w:r>
    </w:p>
    <w:p w:rsidR="003505FC" w:rsidRDefault="003505FC" w:rsidP="003505FC">
      <w:r>
        <w:t>Es manía personal la práctica de copiar el fichero, el motivo es que si se corrompe mucho el fichero siempre tendremos la opción de volver al original, es como una especie de respaldo para lo que pueda ocurrir. Con renombrar dicho fichero serviría.</w:t>
      </w:r>
    </w:p>
    <w:p w:rsidR="003505FC" w:rsidRDefault="003505FC" w:rsidP="003505FC"/>
    <w:p w:rsidR="003505FC" w:rsidRDefault="0071090C" w:rsidP="003505FC">
      <w:r>
        <w:t>Debemos asegurarnos que el archivo tengamos permisos de lectura y escritura.</w:t>
      </w:r>
    </w:p>
    <w:p w:rsidR="0071090C" w:rsidRDefault="0071090C" w:rsidP="0071090C">
      <w:pPr>
        <w:jc w:val="center"/>
      </w:pPr>
      <w:r w:rsidRPr="0071090C">
        <w:rPr>
          <w:noProof/>
          <w:lang w:eastAsia="es-ES"/>
        </w:rPr>
        <w:drawing>
          <wp:inline distT="0" distB="0" distL="0" distR="0" wp14:anchorId="6BE96380" wp14:editId="739B0541">
            <wp:extent cx="1701209" cy="216552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8335" cy="2174591"/>
                    </a:xfrm>
                    <a:prstGeom prst="rect">
                      <a:avLst/>
                    </a:prstGeom>
                  </pic:spPr>
                </pic:pic>
              </a:graphicData>
            </a:graphic>
          </wp:inline>
        </w:drawing>
      </w:r>
    </w:p>
    <w:p w:rsidR="0071090C" w:rsidRDefault="0071090C" w:rsidP="0071090C">
      <w:r>
        <w:t>Crearemos un directorio para los archivos públicos:</w:t>
      </w:r>
    </w:p>
    <w:p w:rsidR="0071090C" w:rsidRDefault="0071090C" w:rsidP="0071090C">
      <w:pPr>
        <w:jc w:val="center"/>
      </w:pPr>
      <w:r w:rsidRPr="0071090C">
        <w:rPr>
          <w:noProof/>
          <w:lang w:eastAsia="es-ES"/>
        </w:rPr>
        <w:drawing>
          <wp:inline distT="0" distB="0" distL="0" distR="0" wp14:anchorId="1D259436" wp14:editId="45B3B05C">
            <wp:extent cx="3189767" cy="2010484"/>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9534" cy="2016640"/>
                    </a:xfrm>
                    <a:prstGeom prst="rect">
                      <a:avLst/>
                    </a:prstGeom>
                  </pic:spPr>
                </pic:pic>
              </a:graphicData>
            </a:graphic>
          </wp:inline>
        </w:drawing>
      </w:r>
    </w:p>
    <w:p w:rsidR="0071090C" w:rsidRDefault="003E6A50" w:rsidP="0071090C">
      <w:r>
        <w:t>También revisaremos los permisos como hicimos anteriormente.</w:t>
      </w:r>
    </w:p>
    <w:p w:rsidR="003E6A50" w:rsidRPr="003E6A50" w:rsidRDefault="003E6A50" w:rsidP="0071090C">
      <w:pPr>
        <w:rPr>
          <w:b/>
          <w:i/>
        </w:rPr>
      </w:pPr>
      <w:r>
        <w:t xml:space="preserve">Es momento de acceder a Drupal desde el navegador para empezar a instalar el CMS. Para ello navegaremos a </w:t>
      </w:r>
      <w:r w:rsidRPr="003E6A50">
        <w:rPr>
          <w:b/>
          <w:i/>
        </w:rPr>
        <w:t>http://localhost/drupal</w:t>
      </w:r>
      <w:r>
        <w:rPr>
          <w:b/>
          <w:i/>
        </w:rPr>
        <w:t xml:space="preserve">. </w:t>
      </w:r>
      <w:r>
        <w:t>Al primer intento de acceder:</w:t>
      </w:r>
    </w:p>
    <w:p w:rsidR="003E6A50" w:rsidRDefault="003E6A50" w:rsidP="003E6A50">
      <w:pPr>
        <w:jc w:val="center"/>
      </w:pPr>
      <w:r>
        <w:rPr>
          <w:noProof/>
          <w:lang w:eastAsia="es-ES"/>
        </w:rPr>
        <w:drawing>
          <wp:inline distT="0" distB="0" distL="0" distR="0" wp14:anchorId="1981A3F9" wp14:editId="1D7C462D">
            <wp:extent cx="4293383" cy="14141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68f69c2-63fa-4240-a820-0c1776eb1c7f_image.png"/>
                    <pic:cNvPicPr/>
                  </pic:nvPicPr>
                  <pic:blipFill>
                    <a:blip r:embed="rId25">
                      <a:extLst>
                        <a:ext uri="{28A0092B-C50C-407E-A947-70E740481C1C}">
                          <a14:useLocalDpi xmlns:a14="http://schemas.microsoft.com/office/drawing/2010/main" val="0"/>
                        </a:ext>
                      </a:extLst>
                    </a:blip>
                    <a:stretch>
                      <a:fillRect/>
                    </a:stretch>
                  </pic:blipFill>
                  <pic:spPr>
                    <a:xfrm>
                      <a:off x="0" y="0"/>
                      <a:ext cx="4312017" cy="1420269"/>
                    </a:xfrm>
                    <a:prstGeom prst="rect">
                      <a:avLst/>
                    </a:prstGeom>
                  </pic:spPr>
                </pic:pic>
              </a:graphicData>
            </a:graphic>
          </wp:inline>
        </w:drawing>
      </w:r>
    </w:p>
    <w:p w:rsidR="003E6A50" w:rsidRDefault="003E6A50" w:rsidP="003E6A50">
      <w:r>
        <w:t>I</w:t>
      </w:r>
      <w:r w:rsidRPr="003E6A50">
        <w:t xml:space="preserve">ndica que el script de instalación de Drupal está tardando más de 30 segundos en ejecutarse, lo cual es el límite predeterminado para la ejecución de scripts PHP. </w:t>
      </w:r>
    </w:p>
    <w:p w:rsidR="003E6A50" w:rsidRDefault="003E6A50" w:rsidP="003E6A50"/>
    <w:p w:rsidR="003E6A50" w:rsidRDefault="003E6A50" w:rsidP="003E6A50"/>
    <w:p w:rsidR="003E6A50" w:rsidRDefault="003E6A50" w:rsidP="003E6A50">
      <w:r>
        <w:t>Para resolverlo, lo que hice fue editar el php.ini e aumentar el tiempo</w:t>
      </w:r>
      <w:r w:rsidR="00B16C1F">
        <w:t xml:space="preserve"> para la ejecución.</w:t>
      </w:r>
    </w:p>
    <w:p w:rsidR="00B16C1F" w:rsidRDefault="00B16C1F" w:rsidP="00B16C1F">
      <w:pPr>
        <w:jc w:val="center"/>
      </w:pPr>
      <w:r w:rsidRPr="00B16C1F">
        <w:rPr>
          <w:noProof/>
          <w:lang w:eastAsia="es-ES"/>
        </w:rPr>
        <w:drawing>
          <wp:inline distT="0" distB="0" distL="0" distR="0" wp14:anchorId="439CE119" wp14:editId="7474511F">
            <wp:extent cx="3859619" cy="1032984"/>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7110" cy="1037665"/>
                    </a:xfrm>
                    <a:prstGeom prst="rect">
                      <a:avLst/>
                    </a:prstGeom>
                  </pic:spPr>
                </pic:pic>
              </a:graphicData>
            </a:graphic>
          </wp:inline>
        </w:drawing>
      </w:r>
    </w:p>
    <w:p w:rsidR="00B16C1F" w:rsidRDefault="00B16C1F" w:rsidP="00B16C1F">
      <w:r>
        <w:t>Esta vez al probar el acceso:</w:t>
      </w:r>
    </w:p>
    <w:p w:rsidR="00B16C1F" w:rsidRDefault="00B16C1F" w:rsidP="00B16C1F">
      <w:pPr>
        <w:jc w:val="center"/>
      </w:pPr>
      <w:r w:rsidRPr="00B16C1F">
        <w:rPr>
          <w:noProof/>
          <w:lang w:eastAsia="es-ES"/>
        </w:rPr>
        <w:drawing>
          <wp:inline distT="0" distB="0" distL="0" distR="0" wp14:anchorId="2D5918AF" wp14:editId="4E14C651">
            <wp:extent cx="3891516" cy="1979164"/>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623" cy="1981253"/>
                    </a:xfrm>
                    <a:prstGeom prst="rect">
                      <a:avLst/>
                    </a:prstGeom>
                  </pic:spPr>
                </pic:pic>
              </a:graphicData>
            </a:graphic>
          </wp:inline>
        </w:drawing>
      </w:r>
    </w:p>
    <w:p w:rsidR="00B16C1F" w:rsidRDefault="00B16C1F" w:rsidP="00B16C1F">
      <w:r>
        <w:t>Seleccionamos idioma, guardar y continuar</w:t>
      </w:r>
      <w:r w:rsidR="00D229FB">
        <w:t>. Tras varios intentos de intentar instalar en español y que no funcionara decidí continuar en inglés y posteriormente cambiar el idioma una vez finalice la instalación.</w:t>
      </w:r>
    </w:p>
    <w:p w:rsidR="00D229FB" w:rsidRDefault="00D229FB" w:rsidP="00B16C1F">
      <w:r>
        <w:t>Seleccionamos instalación Standard.</w:t>
      </w:r>
    </w:p>
    <w:p w:rsidR="00D229FB" w:rsidRDefault="00D229FB" w:rsidP="00D229FB">
      <w:pPr>
        <w:jc w:val="center"/>
      </w:pPr>
      <w:r w:rsidRPr="00D229FB">
        <w:rPr>
          <w:noProof/>
          <w:lang w:eastAsia="es-ES"/>
        </w:rPr>
        <w:drawing>
          <wp:inline distT="0" distB="0" distL="0" distR="0" wp14:anchorId="0E08FBFA" wp14:editId="09B7648A">
            <wp:extent cx="4390414" cy="22726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8586" cy="2276877"/>
                    </a:xfrm>
                    <a:prstGeom prst="rect">
                      <a:avLst/>
                    </a:prstGeom>
                  </pic:spPr>
                </pic:pic>
              </a:graphicData>
            </a:graphic>
          </wp:inline>
        </w:drawing>
      </w:r>
    </w:p>
    <w:p w:rsidR="00D229FB" w:rsidRDefault="00D229FB">
      <w:pPr>
        <w:spacing w:before="0"/>
        <w:jc w:val="left"/>
      </w:pPr>
      <w:r>
        <w:br w:type="page"/>
      </w:r>
    </w:p>
    <w:p w:rsidR="00D229FB" w:rsidRDefault="00D229FB" w:rsidP="00D229FB"/>
    <w:p w:rsidR="00A92692" w:rsidRDefault="00A92692" w:rsidP="00D229FB">
      <w:r>
        <w:t>Añadimos el nombre de la BBDD que creamos en anteriormente, al igual que el nombre del usuario y su contraseña, como host en nuestro caso será localhost.</w:t>
      </w:r>
    </w:p>
    <w:p w:rsidR="00D229FB" w:rsidRDefault="00A92692" w:rsidP="00A92692">
      <w:pPr>
        <w:spacing w:before="360" w:after="240"/>
        <w:jc w:val="center"/>
      </w:pPr>
      <w:r w:rsidRPr="00A92692">
        <w:rPr>
          <w:noProof/>
          <w:lang w:eastAsia="es-ES"/>
        </w:rPr>
        <w:drawing>
          <wp:inline distT="0" distB="0" distL="0" distR="0" wp14:anchorId="5B98B6E2" wp14:editId="0CACD126">
            <wp:extent cx="3274827" cy="2557015"/>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8197" cy="2567454"/>
                    </a:xfrm>
                    <a:prstGeom prst="rect">
                      <a:avLst/>
                    </a:prstGeom>
                  </pic:spPr>
                </pic:pic>
              </a:graphicData>
            </a:graphic>
          </wp:inline>
        </w:drawing>
      </w:r>
    </w:p>
    <w:p w:rsidR="00A92692" w:rsidRDefault="00A92692" w:rsidP="00A92692">
      <w:r>
        <w:t>Comienza el proceso de instalación.</w:t>
      </w:r>
    </w:p>
    <w:p w:rsidR="00A92692" w:rsidRDefault="00A92692" w:rsidP="00A92692">
      <w:pPr>
        <w:jc w:val="center"/>
      </w:pPr>
      <w:r w:rsidRPr="00A92692">
        <w:rPr>
          <w:noProof/>
          <w:lang w:eastAsia="es-ES"/>
        </w:rPr>
        <w:drawing>
          <wp:inline distT="0" distB="0" distL="0" distR="0" wp14:anchorId="5CE0587F" wp14:editId="25AFFB19">
            <wp:extent cx="2509284" cy="1346409"/>
            <wp:effectExtent l="0" t="0" r="5715"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15" cy="1354528"/>
                    </a:xfrm>
                    <a:prstGeom prst="rect">
                      <a:avLst/>
                    </a:prstGeom>
                  </pic:spPr>
                </pic:pic>
              </a:graphicData>
            </a:graphic>
          </wp:inline>
        </w:drawing>
      </w:r>
    </w:p>
    <w:p w:rsidR="00A92692" w:rsidRDefault="00933DBC" w:rsidP="00A92692">
      <w:r>
        <w:t>Configuración del sitio.</w:t>
      </w:r>
    </w:p>
    <w:p w:rsidR="00933DBC" w:rsidRDefault="00933DBC" w:rsidP="00933DBC">
      <w:pPr>
        <w:jc w:val="center"/>
      </w:pPr>
      <w:r w:rsidRPr="00933DBC">
        <w:rPr>
          <w:noProof/>
          <w:lang w:eastAsia="es-ES"/>
        </w:rPr>
        <w:drawing>
          <wp:inline distT="0" distB="0" distL="0" distR="0" wp14:anchorId="6B40A454" wp14:editId="29ED17D6">
            <wp:extent cx="3533235" cy="286015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8354" cy="2888587"/>
                    </a:xfrm>
                    <a:prstGeom prst="rect">
                      <a:avLst/>
                    </a:prstGeom>
                  </pic:spPr>
                </pic:pic>
              </a:graphicData>
            </a:graphic>
          </wp:inline>
        </w:drawing>
      </w:r>
    </w:p>
    <w:p w:rsidR="00933DBC" w:rsidRDefault="00933DBC" w:rsidP="00933DBC"/>
    <w:p w:rsidR="00933DBC" w:rsidRDefault="006861DB" w:rsidP="00933DBC">
      <w:r>
        <w:t>Y ya tendríamos instalado Drupal en nuestro servidor.</w:t>
      </w:r>
    </w:p>
    <w:p w:rsidR="006861DB" w:rsidRDefault="006861DB" w:rsidP="006861DB">
      <w:pPr>
        <w:jc w:val="center"/>
      </w:pPr>
      <w:r w:rsidRPr="006861DB">
        <w:rPr>
          <w:noProof/>
          <w:lang w:eastAsia="es-ES"/>
        </w:rPr>
        <w:drawing>
          <wp:inline distT="0" distB="0" distL="0" distR="0" wp14:anchorId="07B8472F" wp14:editId="438F92C4">
            <wp:extent cx="4593265" cy="250080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9988" cy="2504462"/>
                    </a:xfrm>
                    <a:prstGeom prst="rect">
                      <a:avLst/>
                    </a:prstGeom>
                  </pic:spPr>
                </pic:pic>
              </a:graphicData>
            </a:graphic>
          </wp:inline>
        </w:drawing>
      </w:r>
    </w:p>
    <w:p w:rsidR="0045345C" w:rsidRDefault="0045345C" w:rsidP="006861DB">
      <w:pPr>
        <w:jc w:val="center"/>
      </w:pPr>
    </w:p>
    <w:p w:rsidR="006861DB" w:rsidRDefault="0045345C" w:rsidP="006861DB">
      <w:r>
        <w:t xml:space="preserve">Con esto concluimos el apartado de instalar el </w:t>
      </w:r>
      <w:r w:rsidRPr="0045345C">
        <w:rPr>
          <w:b/>
          <w:i/>
        </w:rPr>
        <w:t>CMS de Drupal</w:t>
      </w:r>
      <w:r>
        <w:rPr>
          <w:b/>
          <w:i/>
        </w:rPr>
        <w:t>.</w:t>
      </w:r>
    </w:p>
    <w:p w:rsidR="008C13BA" w:rsidRDefault="008C13BA">
      <w:pPr>
        <w:spacing w:before="0"/>
        <w:jc w:val="left"/>
      </w:pPr>
      <w:r>
        <w:br w:type="page"/>
      </w:r>
    </w:p>
    <w:p w:rsidR="008C13BA" w:rsidRDefault="008C13BA" w:rsidP="006861DB"/>
    <w:p w:rsidR="005B5679" w:rsidRDefault="005B5679" w:rsidP="003E6A50">
      <w:pPr>
        <w:pStyle w:val="Ttulo2"/>
      </w:pPr>
      <w:bookmarkStart w:id="4" w:name="_Toc195740885"/>
      <w:r>
        <w:t>Instalación Drupal en Ubuntu Server 24.04.2</w:t>
      </w:r>
      <w:bookmarkEnd w:id="4"/>
    </w:p>
    <w:p w:rsidR="005B5679" w:rsidRDefault="0045345C" w:rsidP="005B5679">
      <w:r>
        <w:t>En este apartado vamos a instalar el mismo CMS esta vez en un sistema operativo distinto, lo cual haremos dicha instalación a través de la línea de comandos, aunque he instalado una interfaz gráfica simplemente por curiosidad ya que nunca he utilizado un server Linux con interfaz gráfica.</w:t>
      </w:r>
    </w:p>
    <w:p w:rsidR="00EA3B74" w:rsidRDefault="000E7156" w:rsidP="000E7156">
      <w:r>
        <w:t xml:space="preserve">El primer paso será iniciar el servidor y buscar actualizaciones, descargar e instalar mediante: </w:t>
      </w:r>
    </w:p>
    <w:p w:rsidR="000E7156" w:rsidRPr="00EA3B74" w:rsidRDefault="000E7156" w:rsidP="00EA3B74">
      <w:pPr>
        <w:jc w:val="center"/>
        <w:rPr>
          <w:sz w:val="28"/>
          <w:szCs w:val="28"/>
        </w:rPr>
      </w:pPr>
      <w:r w:rsidRPr="00EA3B74">
        <w:rPr>
          <w:rFonts w:ascii="Courier New" w:hAnsi="Courier New" w:cs="Courier New"/>
          <w:sz w:val="28"/>
          <w:szCs w:val="28"/>
        </w:rPr>
        <w:t>sudo apt update &amp;&amp; sudo apt upgrade –y</w:t>
      </w:r>
    </w:p>
    <w:p w:rsidR="00EA3B74" w:rsidRDefault="000E7156" w:rsidP="000E7156">
      <w:r>
        <w:t xml:space="preserve">Después reiniciamos el servidor con: </w:t>
      </w:r>
    </w:p>
    <w:p w:rsidR="000E7156" w:rsidRPr="00EA3B74" w:rsidRDefault="000E7156" w:rsidP="00EA3B74">
      <w:pPr>
        <w:jc w:val="center"/>
        <w:rPr>
          <w:rFonts w:ascii="Courier New" w:hAnsi="Courier New" w:cs="Courier New"/>
          <w:sz w:val="28"/>
          <w:szCs w:val="28"/>
        </w:rPr>
      </w:pPr>
      <w:r w:rsidRPr="00EA3B74">
        <w:rPr>
          <w:rFonts w:ascii="Courier New" w:hAnsi="Courier New" w:cs="Courier New"/>
          <w:sz w:val="28"/>
          <w:szCs w:val="28"/>
        </w:rPr>
        <w:t>sudo reboot</w:t>
      </w:r>
    </w:p>
    <w:p w:rsidR="00EA3B74" w:rsidRDefault="000E7156" w:rsidP="000E7156">
      <w:r>
        <w:t xml:space="preserve">Si queremos instalar la interfaz gráfica: </w:t>
      </w:r>
    </w:p>
    <w:p w:rsidR="000E7156" w:rsidRDefault="000E7156" w:rsidP="00EA3B74">
      <w:pPr>
        <w:jc w:val="center"/>
        <w:rPr>
          <w:rFonts w:ascii="Courier New" w:hAnsi="Courier New" w:cs="Courier New"/>
          <w:sz w:val="28"/>
          <w:szCs w:val="28"/>
        </w:rPr>
      </w:pPr>
      <w:r w:rsidRPr="00EA3B74">
        <w:rPr>
          <w:rFonts w:ascii="Courier New" w:hAnsi="Courier New" w:cs="Courier New"/>
          <w:sz w:val="28"/>
          <w:szCs w:val="28"/>
        </w:rPr>
        <w:t xml:space="preserve">sudo apt install xubuntu-desktop </w:t>
      </w:r>
      <w:r w:rsidR="00EA3B74">
        <w:rPr>
          <w:rFonts w:ascii="Courier New" w:hAnsi="Courier New" w:cs="Courier New"/>
          <w:sz w:val="28"/>
          <w:szCs w:val="28"/>
        </w:rPr>
        <w:t>–</w:t>
      </w:r>
      <w:r w:rsidRPr="00EA3B74">
        <w:rPr>
          <w:rFonts w:ascii="Courier New" w:hAnsi="Courier New" w:cs="Courier New"/>
          <w:sz w:val="28"/>
          <w:szCs w:val="28"/>
        </w:rPr>
        <w:t>y</w:t>
      </w:r>
    </w:p>
    <w:p w:rsidR="00EA3B74" w:rsidRDefault="00EA3B74" w:rsidP="00EA3B74">
      <w:r>
        <w:t>Aspecto de la interfaz instalada:</w:t>
      </w:r>
    </w:p>
    <w:p w:rsidR="00EA3B74" w:rsidRDefault="00EA3B74" w:rsidP="00EA3B74">
      <w:pPr>
        <w:jc w:val="center"/>
      </w:pPr>
      <w:r w:rsidRPr="00EA3B74">
        <w:drawing>
          <wp:inline distT="0" distB="0" distL="0" distR="0" wp14:anchorId="7087B128" wp14:editId="75DE2382">
            <wp:extent cx="3763926" cy="2384764"/>
            <wp:effectExtent l="0" t="0" r="82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5045" cy="2385473"/>
                    </a:xfrm>
                    <a:prstGeom prst="rect">
                      <a:avLst/>
                    </a:prstGeom>
                  </pic:spPr>
                </pic:pic>
              </a:graphicData>
            </a:graphic>
          </wp:inline>
        </w:drawing>
      </w:r>
    </w:p>
    <w:p w:rsidR="00114B79" w:rsidRDefault="00114B79" w:rsidP="00EA3B74">
      <w:pPr>
        <w:jc w:val="center"/>
      </w:pPr>
    </w:p>
    <w:p w:rsidR="00EA3B74" w:rsidRDefault="00114B79" w:rsidP="00EA3B74">
      <w:r>
        <w:t>Aunque tengamos la interfaz gráfica, seguiremos instalando y configurando todo lo que necesitamos mediante la línea de comandos.</w:t>
      </w:r>
    </w:p>
    <w:p w:rsidR="00114B79" w:rsidRDefault="00114B79">
      <w:pPr>
        <w:spacing w:before="0"/>
        <w:jc w:val="left"/>
      </w:pPr>
      <w:r>
        <w:br w:type="page"/>
      </w:r>
    </w:p>
    <w:p w:rsidR="00114B79" w:rsidRDefault="00114B79" w:rsidP="00EA3B74"/>
    <w:p w:rsidR="00114B79" w:rsidRDefault="00A7308C" w:rsidP="00EA3B74">
      <w:r>
        <w:t>Empezaremos por instalar MySQL ya que necesitamos un gestor de BBDD para almacenar drupal y su contenido. Para ello utilizamos:</w:t>
      </w:r>
    </w:p>
    <w:p w:rsidR="00A7308C" w:rsidRDefault="00A7308C" w:rsidP="00A7308C">
      <w:pPr>
        <w:jc w:val="center"/>
        <w:rPr>
          <w:rFonts w:ascii="Courier New" w:hAnsi="Courier New" w:cs="Courier New"/>
          <w:sz w:val="28"/>
        </w:rPr>
      </w:pPr>
      <w:r w:rsidRPr="00A7308C">
        <w:rPr>
          <w:rFonts w:ascii="Courier New" w:hAnsi="Courier New" w:cs="Courier New"/>
          <w:sz w:val="28"/>
        </w:rPr>
        <w:t xml:space="preserve">sudo apt install mysql-server </w:t>
      </w:r>
      <w:r>
        <w:rPr>
          <w:rFonts w:ascii="Courier New" w:hAnsi="Courier New" w:cs="Courier New"/>
          <w:sz w:val="28"/>
        </w:rPr>
        <w:t>–</w:t>
      </w:r>
      <w:r w:rsidRPr="00A7308C">
        <w:rPr>
          <w:rFonts w:ascii="Courier New" w:hAnsi="Courier New" w:cs="Courier New"/>
          <w:sz w:val="28"/>
        </w:rPr>
        <w:t>y</w:t>
      </w:r>
    </w:p>
    <w:p w:rsidR="00A7308C" w:rsidRDefault="0084185D" w:rsidP="0084185D">
      <w:pPr>
        <w:jc w:val="center"/>
      </w:pPr>
      <w:r w:rsidRPr="0084185D">
        <w:drawing>
          <wp:inline distT="0" distB="0" distL="0" distR="0" wp14:anchorId="516DF0D9" wp14:editId="0A182661">
            <wp:extent cx="4072270" cy="2518352"/>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114" cy="2521348"/>
                    </a:xfrm>
                    <a:prstGeom prst="rect">
                      <a:avLst/>
                    </a:prstGeom>
                  </pic:spPr>
                </pic:pic>
              </a:graphicData>
            </a:graphic>
          </wp:inline>
        </w:drawing>
      </w:r>
    </w:p>
    <w:p w:rsidR="0084185D" w:rsidRDefault="0084185D" w:rsidP="0084185D">
      <w:r>
        <w:t>A continuación, vamos a lanzar un comando para iniciar el proceso de configuración de seguridad para MySQL:</w:t>
      </w:r>
    </w:p>
    <w:p w:rsidR="0084185D" w:rsidRPr="0084185D" w:rsidRDefault="0084185D" w:rsidP="0084185D">
      <w:pPr>
        <w:jc w:val="center"/>
        <w:rPr>
          <w:rFonts w:ascii="Courier New" w:hAnsi="Courier New" w:cs="Courier New"/>
          <w:sz w:val="28"/>
        </w:rPr>
      </w:pPr>
      <w:r w:rsidRPr="0084185D">
        <w:rPr>
          <w:rFonts w:ascii="Courier New" w:hAnsi="Courier New" w:cs="Courier New"/>
          <w:sz w:val="28"/>
        </w:rPr>
        <w:t>sudo mysql_secure_installation</w:t>
      </w:r>
    </w:p>
    <w:p w:rsidR="0084185D" w:rsidRDefault="0084185D" w:rsidP="0084185D">
      <w:pPr>
        <w:jc w:val="center"/>
      </w:pPr>
      <w:r w:rsidRPr="0084185D">
        <w:drawing>
          <wp:inline distT="0" distB="0" distL="0" distR="0" wp14:anchorId="19A7E4CE" wp14:editId="12C7000D">
            <wp:extent cx="4124688" cy="2573079"/>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520" cy="2576717"/>
                    </a:xfrm>
                    <a:prstGeom prst="rect">
                      <a:avLst/>
                    </a:prstGeom>
                  </pic:spPr>
                </pic:pic>
              </a:graphicData>
            </a:graphic>
          </wp:inline>
        </w:drawing>
      </w:r>
    </w:p>
    <w:p w:rsidR="0084185D" w:rsidRDefault="0084185D">
      <w:pPr>
        <w:spacing w:before="0"/>
        <w:jc w:val="left"/>
      </w:pPr>
      <w:r>
        <w:br w:type="page"/>
      </w:r>
    </w:p>
    <w:p w:rsidR="0084185D" w:rsidRDefault="0084185D" w:rsidP="0084185D">
      <w:pPr>
        <w:jc w:val="center"/>
      </w:pPr>
    </w:p>
    <w:p w:rsidR="0084185D" w:rsidRDefault="0084185D" w:rsidP="0084185D">
      <w:r>
        <w:t>Nos irá haciendo una serie de preguntas para configurar dicha seguridad:</w:t>
      </w:r>
    </w:p>
    <w:p w:rsidR="0084185D" w:rsidRPr="0084185D" w:rsidRDefault="0084185D" w:rsidP="0084185D">
      <w:pPr>
        <w:rPr>
          <w:b/>
          <w:i/>
        </w:rPr>
      </w:pPr>
      <w:r w:rsidRPr="0084185D">
        <w:rPr>
          <w:b/>
          <w:i/>
        </w:rPr>
        <w:t>Configura la política de validación de contraseñas</w:t>
      </w:r>
      <w:r>
        <w:rPr>
          <w:b/>
          <w:i/>
        </w:rPr>
        <w:t>:</w:t>
      </w:r>
    </w:p>
    <w:p w:rsidR="0084185D" w:rsidRDefault="0084185D" w:rsidP="0084185D">
      <w:pPr>
        <w:pStyle w:val="Prrafodelista"/>
        <w:numPr>
          <w:ilvl w:val="0"/>
          <w:numId w:val="8"/>
        </w:numPr>
      </w:pPr>
      <w:r>
        <w:t>El script nos está pidiendo que seleccionemos un nivel de seguridad para las contraseñas. Esto es importante para mejorar la seguridad de tu servidor MySQL.</w:t>
      </w:r>
    </w:p>
    <w:p w:rsidR="0084185D" w:rsidRPr="0084185D" w:rsidRDefault="0084185D" w:rsidP="0084185D">
      <w:pPr>
        <w:rPr>
          <w:b/>
          <w:i/>
        </w:rPr>
      </w:pPr>
      <w:r w:rsidRPr="0084185D">
        <w:rPr>
          <w:b/>
          <w:i/>
        </w:rPr>
        <w:t>Opciones disponibles:</w:t>
      </w:r>
    </w:p>
    <w:p w:rsidR="0084185D" w:rsidRDefault="0084185D" w:rsidP="0084185D">
      <w:pPr>
        <w:pStyle w:val="Prrafodelista"/>
        <w:numPr>
          <w:ilvl w:val="0"/>
          <w:numId w:val="9"/>
        </w:numPr>
      </w:pPr>
      <w:r>
        <w:t>0 (LOW): Contraseñas simples (longitud &gt;= 8 caracteres).</w:t>
      </w:r>
    </w:p>
    <w:p w:rsidR="0084185D" w:rsidRDefault="0084185D" w:rsidP="0084185D">
      <w:pPr>
        <w:pStyle w:val="Prrafodelista"/>
        <w:numPr>
          <w:ilvl w:val="0"/>
          <w:numId w:val="9"/>
        </w:numPr>
      </w:pPr>
      <w:r>
        <w:t>1 (MEDIUM): Contraseñas más seguras (longitud &gt;= 8 caracteres, incluyendo números, letras mayúsculas y minúsculas, y caracteres especiales).</w:t>
      </w:r>
    </w:p>
    <w:p w:rsidR="0084185D" w:rsidRDefault="0084185D" w:rsidP="0084185D">
      <w:pPr>
        <w:pStyle w:val="Prrafodelista"/>
        <w:numPr>
          <w:ilvl w:val="0"/>
          <w:numId w:val="9"/>
        </w:numPr>
      </w:pPr>
      <w:r>
        <w:t>2 (STRONG): Contraseñas muy seguras (longitud &gt;= 8 caracteres, incluyendo números, letras mayúsculas y minúsculas, caracteres especiales y verificación contra diccionarios).</w:t>
      </w:r>
    </w:p>
    <w:p w:rsidR="0084185D" w:rsidRPr="0084185D" w:rsidRDefault="0084185D" w:rsidP="0084185D">
      <w:pPr>
        <w:rPr>
          <w:b/>
          <w:i/>
        </w:rPr>
      </w:pPr>
      <w:r w:rsidRPr="0084185D">
        <w:rPr>
          <w:b/>
          <w:i/>
        </w:rPr>
        <w:t>Cambiar la contraseña del usuario root:</w:t>
      </w:r>
    </w:p>
    <w:p w:rsidR="0084185D" w:rsidRDefault="0084185D" w:rsidP="0084185D">
      <w:pPr>
        <w:pStyle w:val="Prrafodelista"/>
        <w:numPr>
          <w:ilvl w:val="0"/>
          <w:numId w:val="9"/>
        </w:numPr>
      </w:pPr>
      <w:r>
        <w:t>El script preguntará si deseas cambiar la contraseña del usuario root de MySQL.</w:t>
      </w:r>
    </w:p>
    <w:p w:rsidR="0084185D" w:rsidRDefault="0084185D" w:rsidP="0084185D">
      <w:pPr>
        <w:pStyle w:val="Prrafodelista"/>
        <w:numPr>
          <w:ilvl w:val="0"/>
          <w:numId w:val="9"/>
        </w:numPr>
      </w:pPr>
      <w:r>
        <w:t>Si has configurado una contraseña durante la instalación de MySQL, puedes omitir este paso.</w:t>
      </w:r>
    </w:p>
    <w:p w:rsidR="0084185D" w:rsidRPr="0084185D" w:rsidRDefault="0084185D" w:rsidP="0084185D">
      <w:pPr>
        <w:rPr>
          <w:b/>
          <w:i/>
        </w:rPr>
      </w:pPr>
      <w:r w:rsidRPr="0084185D">
        <w:rPr>
          <w:b/>
          <w:i/>
        </w:rPr>
        <w:t>Eliminar cuentas anónimas:</w:t>
      </w:r>
    </w:p>
    <w:p w:rsidR="0084185D" w:rsidRDefault="0084185D" w:rsidP="0084185D">
      <w:pPr>
        <w:pStyle w:val="Prrafodelista"/>
        <w:numPr>
          <w:ilvl w:val="0"/>
          <w:numId w:val="9"/>
        </w:numPr>
      </w:pPr>
      <w:r>
        <w:t>El script te preguntará si deseas eliminar las cuentas anónimas.</w:t>
      </w:r>
    </w:p>
    <w:p w:rsidR="0084185D" w:rsidRDefault="0084185D" w:rsidP="0084185D">
      <w:pPr>
        <w:pStyle w:val="Prrafodelista"/>
        <w:numPr>
          <w:ilvl w:val="0"/>
          <w:numId w:val="9"/>
        </w:numPr>
      </w:pPr>
      <w:r>
        <w:t>Responderemos Sí para mejorar la seguridad.</w:t>
      </w:r>
    </w:p>
    <w:p w:rsidR="0084185D" w:rsidRPr="0084185D" w:rsidRDefault="0084185D" w:rsidP="0084185D">
      <w:pPr>
        <w:rPr>
          <w:b/>
          <w:i/>
        </w:rPr>
      </w:pPr>
      <w:r w:rsidRPr="0084185D">
        <w:rPr>
          <w:b/>
          <w:i/>
        </w:rPr>
        <w:t>Deshabilitar acceso remoto al usuario root:</w:t>
      </w:r>
    </w:p>
    <w:p w:rsidR="0084185D" w:rsidRDefault="0084185D" w:rsidP="0084185D">
      <w:pPr>
        <w:pStyle w:val="Prrafodelista"/>
        <w:numPr>
          <w:ilvl w:val="0"/>
          <w:numId w:val="9"/>
        </w:numPr>
      </w:pPr>
      <w:r>
        <w:t>El script te preguntará si deseas deshabilitar el acceso remoto al usuario root.</w:t>
      </w:r>
    </w:p>
    <w:p w:rsidR="0084185D" w:rsidRDefault="0084185D" w:rsidP="0084185D">
      <w:pPr>
        <w:pStyle w:val="Prrafodelista"/>
        <w:numPr>
          <w:ilvl w:val="0"/>
          <w:numId w:val="9"/>
        </w:numPr>
      </w:pPr>
      <w:r>
        <w:t>Responderemos Sí para restringir el acceso al usuario root, solo podrá acceder desde localhost.</w:t>
      </w:r>
    </w:p>
    <w:p w:rsidR="0084185D" w:rsidRPr="0084185D" w:rsidRDefault="0084185D" w:rsidP="0084185D">
      <w:pPr>
        <w:rPr>
          <w:b/>
          <w:i/>
        </w:rPr>
      </w:pPr>
      <w:r w:rsidRPr="0084185D">
        <w:rPr>
          <w:b/>
          <w:i/>
        </w:rPr>
        <w:t>Eliminar bases de datos y tablas innecesarias:</w:t>
      </w:r>
    </w:p>
    <w:p w:rsidR="0084185D" w:rsidRDefault="0084185D" w:rsidP="0084185D">
      <w:pPr>
        <w:pStyle w:val="Prrafodelista"/>
        <w:numPr>
          <w:ilvl w:val="0"/>
          <w:numId w:val="9"/>
        </w:numPr>
      </w:pPr>
      <w:r>
        <w:t>El script preguntará si deseas eliminar bases de datos y tablas innecesarias.</w:t>
      </w:r>
    </w:p>
    <w:p w:rsidR="0084185D" w:rsidRDefault="0084185D" w:rsidP="0084185D">
      <w:pPr>
        <w:pStyle w:val="Prrafodelista"/>
        <w:numPr>
          <w:ilvl w:val="0"/>
          <w:numId w:val="9"/>
        </w:numPr>
      </w:pPr>
      <w:r>
        <w:t>Responderemos Sí para mantener un entorno limpio.</w:t>
      </w:r>
    </w:p>
    <w:p w:rsidR="0084185D" w:rsidRPr="0084185D" w:rsidRDefault="0084185D" w:rsidP="0084185D">
      <w:pPr>
        <w:rPr>
          <w:b/>
          <w:i/>
        </w:rPr>
      </w:pPr>
      <w:r w:rsidRPr="0084185D">
        <w:rPr>
          <w:b/>
          <w:i/>
        </w:rPr>
        <w:t>Recargar todas las reglas:</w:t>
      </w:r>
    </w:p>
    <w:p w:rsidR="0084185D" w:rsidRDefault="0084185D" w:rsidP="0084185D">
      <w:pPr>
        <w:pStyle w:val="Prrafodelista"/>
        <w:numPr>
          <w:ilvl w:val="0"/>
          <w:numId w:val="9"/>
        </w:numPr>
      </w:pPr>
      <w:r>
        <w:t>Al final del script, se nos pedirá que recargues todas las reglas para aplicar los cambios.</w:t>
      </w:r>
    </w:p>
    <w:p w:rsidR="0084185D" w:rsidRDefault="0084185D" w:rsidP="0084185D">
      <w:pPr>
        <w:pStyle w:val="Prrafodelista"/>
        <w:numPr>
          <w:ilvl w:val="0"/>
          <w:numId w:val="9"/>
        </w:numPr>
      </w:pPr>
      <w:r>
        <w:t>Responderemos Sí para aplicar los cambios.</w:t>
      </w:r>
    </w:p>
    <w:p w:rsidR="0084185D" w:rsidRDefault="0084185D" w:rsidP="0084185D"/>
    <w:p w:rsidR="0084185D" w:rsidRDefault="0084185D" w:rsidP="0084185D"/>
    <w:p w:rsidR="0084185D" w:rsidRDefault="00CA47D4" w:rsidP="0084185D">
      <w:r>
        <w:t>Una vez completado el script de seguridad, comprobamos si MySQL está funcionando correctamente. Para ello primero iniciamos sesión mediante el siguiente comando:</w:t>
      </w:r>
    </w:p>
    <w:p w:rsidR="00CA47D4" w:rsidRDefault="00CA47D4" w:rsidP="00CA47D4">
      <w:pPr>
        <w:jc w:val="center"/>
        <w:rPr>
          <w:rFonts w:ascii="Courier New" w:hAnsi="Courier New" w:cs="Courier New"/>
          <w:sz w:val="28"/>
        </w:rPr>
      </w:pPr>
      <w:r w:rsidRPr="00CA47D4">
        <w:rPr>
          <w:rFonts w:ascii="Courier New" w:hAnsi="Courier New" w:cs="Courier New"/>
          <w:sz w:val="28"/>
        </w:rPr>
        <w:t xml:space="preserve">sudo mysql -u root </w:t>
      </w:r>
      <w:r>
        <w:rPr>
          <w:rFonts w:ascii="Courier New" w:hAnsi="Courier New" w:cs="Courier New"/>
          <w:sz w:val="28"/>
        </w:rPr>
        <w:t>–</w:t>
      </w:r>
      <w:r w:rsidRPr="00CA47D4">
        <w:rPr>
          <w:rFonts w:ascii="Courier New" w:hAnsi="Courier New" w:cs="Courier New"/>
          <w:sz w:val="28"/>
        </w:rPr>
        <w:t>p</w:t>
      </w:r>
    </w:p>
    <w:p w:rsidR="00CA47D4" w:rsidRDefault="00CA47D4" w:rsidP="00CA47D4">
      <w:pPr>
        <w:jc w:val="center"/>
        <w:rPr>
          <w:rFonts w:ascii="Courier New" w:hAnsi="Courier New" w:cs="Courier New"/>
          <w:sz w:val="28"/>
        </w:rPr>
      </w:pPr>
      <w:r w:rsidRPr="00CA47D4">
        <w:rPr>
          <w:rFonts w:ascii="Courier New" w:hAnsi="Courier New" w:cs="Courier New"/>
          <w:sz w:val="28"/>
        </w:rPr>
        <w:drawing>
          <wp:inline distT="0" distB="0" distL="0" distR="0" wp14:anchorId="4C087761" wp14:editId="24686138">
            <wp:extent cx="5400040" cy="1117600"/>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17600"/>
                    </a:xfrm>
                    <a:prstGeom prst="rect">
                      <a:avLst/>
                    </a:prstGeom>
                  </pic:spPr>
                </pic:pic>
              </a:graphicData>
            </a:graphic>
          </wp:inline>
        </w:drawing>
      </w:r>
    </w:p>
    <w:p w:rsidR="00651991" w:rsidRDefault="00651991" w:rsidP="00CA47D4">
      <w:r>
        <w:t>El acceso fue correcto por lo que ahora crearemos la base de datos necesaria para la posterior instalación de Drupal.</w:t>
      </w:r>
    </w:p>
    <w:p w:rsidR="00651991" w:rsidRPr="00651991" w:rsidRDefault="00651991" w:rsidP="00CA47D4">
      <w:pPr>
        <w:rPr>
          <w:b/>
          <w:i/>
        </w:rPr>
      </w:pPr>
      <w:r w:rsidRPr="00651991">
        <w:rPr>
          <w:b/>
          <w:i/>
        </w:rPr>
        <w:t xml:space="preserve">Crear la base de datos (BBDD): </w:t>
      </w:r>
    </w:p>
    <w:p w:rsidR="00651991" w:rsidRPr="00651991" w:rsidRDefault="00651991" w:rsidP="00651991">
      <w:pPr>
        <w:jc w:val="center"/>
        <w:rPr>
          <w:rFonts w:ascii="Courier New" w:hAnsi="Courier New" w:cs="Courier New"/>
          <w:sz w:val="26"/>
          <w:szCs w:val="26"/>
        </w:rPr>
      </w:pPr>
      <w:r w:rsidRPr="00651991">
        <w:rPr>
          <w:rFonts w:ascii="Courier New" w:hAnsi="Courier New" w:cs="Courier New"/>
          <w:sz w:val="26"/>
          <w:szCs w:val="26"/>
        </w:rPr>
        <w:t>CREATE DATABASE drupal;</w:t>
      </w:r>
    </w:p>
    <w:p w:rsidR="00651991" w:rsidRPr="00651991" w:rsidRDefault="00651991" w:rsidP="00651991">
      <w:pPr>
        <w:rPr>
          <w:b/>
          <w:i/>
        </w:rPr>
      </w:pPr>
      <w:r w:rsidRPr="00651991">
        <w:rPr>
          <w:b/>
          <w:i/>
        </w:rPr>
        <w:t xml:space="preserve">Crear un usuario para dicha base de datos: </w:t>
      </w:r>
    </w:p>
    <w:p w:rsidR="00651991" w:rsidRDefault="00651991" w:rsidP="00651991">
      <w:pPr>
        <w:jc w:val="center"/>
        <w:rPr>
          <w:rFonts w:ascii="Courier New" w:hAnsi="Courier New" w:cs="Courier New"/>
          <w:sz w:val="22"/>
        </w:rPr>
      </w:pPr>
      <w:r w:rsidRPr="00651991">
        <w:rPr>
          <w:rFonts w:ascii="Courier New" w:hAnsi="Courier New" w:cs="Courier New"/>
          <w:sz w:val="22"/>
        </w:rPr>
        <w:t>CREATE USER 'drupal_user'@'localhost' IDENTIFIED BY 'password';</w:t>
      </w:r>
    </w:p>
    <w:p w:rsidR="00651991" w:rsidRPr="00651991" w:rsidRDefault="00651991" w:rsidP="00651991">
      <w:pPr>
        <w:rPr>
          <w:b/>
          <w:i/>
        </w:rPr>
      </w:pPr>
      <w:r w:rsidRPr="00651991">
        <w:rPr>
          <w:b/>
          <w:i/>
        </w:rPr>
        <w:t>Asignar permisos al usuario:</w:t>
      </w:r>
    </w:p>
    <w:p w:rsidR="00651991" w:rsidRPr="00651991" w:rsidRDefault="00651991" w:rsidP="00651991">
      <w:pPr>
        <w:jc w:val="center"/>
        <w:rPr>
          <w:rFonts w:ascii="Courier New" w:hAnsi="Courier New" w:cs="Courier New"/>
          <w:sz w:val="22"/>
        </w:rPr>
      </w:pPr>
      <w:r w:rsidRPr="00651991">
        <w:rPr>
          <w:rFonts w:ascii="Courier New" w:hAnsi="Courier New" w:cs="Courier New"/>
          <w:sz w:val="22"/>
        </w:rPr>
        <w:t>GRAN</w:t>
      </w:r>
      <w:r w:rsidRPr="00651991">
        <w:rPr>
          <w:rFonts w:ascii="Courier New" w:hAnsi="Courier New" w:cs="Courier New"/>
          <w:sz w:val="22"/>
        </w:rPr>
        <w:t xml:space="preserve">T ALL PRIVILEGES ON drupal.* TO </w:t>
      </w:r>
      <w:r w:rsidRPr="00651991">
        <w:rPr>
          <w:rFonts w:ascii="Courier New" w:hAnsi="Courier New" w:cs="Courier New"/>
          <w:sz w:val="22"/>
        </w:rPr>
        <w:t>'drupal_user'@'localhost';</w:t>
      </w:r>
    </w:p>
    <w:p w:rsidR="00651991" w:rsidRPr="00651991" w:rsidRDefault="00651991" w:rsidP="00651991">
      <w:pPr>
        <w:jc w:val="left"/>
        <w:rPr>
          <w:rFonts w:ascii="Courier New" w:hAnsi="Courier New" w:cs="Courier New"/>
        </w:rPr>
      </w:pPr>
      <w:r>
        <w:rPr>
          <w:rFonts w:ascii="Courier New" w:hAnsi="Courier New" w:cs="Courier New"/>
        </w:rPr>
        <w:t xml:space="preserve"> </w:t>
      </w:r>
      <w:r w:rsidRPr="00651991">
        <w:rPr>
          <w:rFonts w:ascii="Courier New" w:hAnsi="Courier New" w:cs="Courier New"/>
        </w:rPr>
        <w:t>FLUSH PRIVILEGES;</w:t>
      </w:r>
    </w:p>
    <w:p w:rsidR="00651991" w:rsidRDefault="00651991" w:rsidP="00651991">
      <w:pPr>
        <w:jc w:val="left"/>
        <w:rPr>
          <w:rFonts w:ascii="Courier New" w:hAnsi="Courier New" w:cs="Courier New"/>
        </w:rPr>
      </w:pPr>
      <w:r>
        <w:rPr>
          <w:rFonts w:ascii="Courier New" w:hAnsi="Courier New" w:cs="Courier New"/>
        </w:rPr>
        <w:t xml:space="preserve"> </w:t>
      </w:r>
      <w:r w:rsidRPr="00651991">
        <w:rPr>
          <w:rFonts w:ascii="Courier New" w:hAnsi="Courier New" w:cs="Courier New"/>
        </w:rPr>
        <w:t>EXIT;</w:t>
      </w:r>
    </w:p>
    <w:p w:rsidR="00651991" w:rsidRDefault="00651991" w:rsidP="00651991">
      <w:pPr>
        <w:jc w:val="center"/>
        <w:rPr>
          <w:rFonts w:ascii="Courier New" w:hAnsi="Courier New" w:cs="Courier New"/>
        </w:rPr>
      </w:pPr>
      <w:r w:rsidRPr="00651991">
        <w:rPr>
          <w:rFonts w:ascii="Courier New" w:hAnsi="Courier New" w:cs="Courier New"/>
        </w:rPr>
        <w:drawing>
          <wp:inline distT="0" distB="0" distL="0" distR="0" wp14:anchorId="43393B3F" wp14:editId="1389CB83">
            <wp:extent cx="5400040" cy="11811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81100"/>
                    </a:xfrm>
                    <a:prstGeom prst="rect">
                      <a:avLst/>
                    </a:prstGeom>
                  </pic:spPr>
                </pic:pic>
              </a:graphicData>
            </a:graphic>
          </wp:inline>
        </w:drawing>
      </w:r>
    </w:p>
    <w:p w:rsidR="00651991" w:rsidRDefault="00651991" w:rsidP="00651991"/>
    <w:p w:rsidR="009B3908" w:rsidRDefault="009B3908">
      <w:pPr>
        <w:spacing w:before="0"/>
        <w:jc w:val="left"/>
      </w:pPr>
      <w:r>
        <w:br w:type="page"/>
      </w:r>
    </w:p>
    <w:p w:rsidR="009B3908" w:rsidRDefault="009B3908" w:rsidP="00651991"/>
    <w:p w:rsidR="009B3908" w:rsidRDefault="009B3908" w:rsidP="009B3908">
      <w:r>
        <w:t>Ahora nos queda instalar PHP y sus extensiones necesarias, para ello lo haremos mediante el siguiente comando:</w:t>
      </w:r>
    </w:p>
    <w:p w:rsidR="009B3908" w:rsidRPr="009B3908" w:rsidRDefault="009B3908" w:rsidP="00651991">
      <w:pPr>
        <w:rPr>
          <w:rFonts w:ascii="Courier New" w:hAnsi="Courier New" w:cs="Courier New"/>
          <w:sz w:val="28"/>
        </w:rPr>
      </w:pPr>
      <w:r w:rsidRPr="009B3908">
        <w:rPr>
          <w:rFonts w:ascii="Courier New" w:hAnsi="Courier New" w:cs="Courier New"/>
          <w:sz w:val="28"/>
        </w:rPr>
        <w:t>sudo apt install php libapache2-mod-php php-mysql php-gd php-curl php-xml php-mbstring -y</w:t>
      </w:r>
    </w:p>
    <w:p w:rsidR="00CA47D4" w:rsidRDefault="009B3908" w:rsidP="009B3908">
      <w:pPr>
        <w:jc w:val="center"/>
      </w:pPr>
      <w:r w:rsidRPr="009B3908">
        <w:drawing>
          <wp:inline distT="0" distB="0" distL="0" distR="0" wp14:anchorId="3675553D" wp14:editId="65A86E65">
            <wp:extent cx="5400040" cy="22758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75840"/>
                    </a:xfrm>
                    <a:prstGeom prst="rect">
                      <a:avLst/>
                    </a:prstGeom>
                  </pic:spPr>
                </pic:pic>
              </a:graphicData>
            </a:graphic>
          </wp:inline>
        </w:drawing>
      </w:r>
    </w:p>
    <w:p w:rsidR="009B3908" w:rsidRDefault="009B3908" w:rsidP="009B3908"/>
    <w:p w:rsidR="00CA47D4" w:rsidRDefault="009B3908" w:rsidP="0084185D">
      <w:r>
        <w:t xml:space="preserve">En este punto del manual, </w:t>
      </w:r>
      <w:r w:rsidR="00A27C4F">
        <w:t>empezaremos a descargar e instalar Drupal.</w:t>
      </w:r>
    </w:p>
    <w:p w:rsidR="00532281" w:rsidRPr="00532281" w:rsidRDefault="00532281" w:rsidP="0084185D">
      <w:pPr>
        <w:rPr>
          <w:b/>
          <w:i/>
        </w:rPr>
      </w:pPr>
      <w:r w:rsidRPr="00532281">
        <w:rPr>
          <w:b/>
          <w:i/>
        </w:rPr>
        <w:t>Descargar:</w:t>
      </w:r>
    </w:p>
    <w:p w:rsidR="00532281" w:rsidRDefault="00532281" w:rsidP="0084185D">
      <w:pPr>
        <w:rPr>
          <w:rFonts w:ascii="Courier New" w:hAnsi="Courier New" w:cs="Courier New"/>
        </w:rPr>
      </w:pPr>
      <w:r w:rsidRPr="00532281">
        <w:rPr>
          <w:rFonts w:ascii="Courier New" w:hAnsi="Courier New" w:cs="Courier New"/>
        </w:rPr>
        <w:t>sudo wget https://www.drupal.org/download-latest/tar.gz -O drupal.tar.gz</w:t>
      </w:r>
    </w:p>
    <w:p w:rsidR="00532281" w:rsidRDefault="00532281" w:rsidP="00532281">
      <w:pPr>
        <w:rPr>
          <w:b/>
          <w:i/>
        </w:rPr>
      </w:pPr>
      <w:r w:rsidRPr="00532281">
        <w:rPr>
          <w:b/>
          <w:i/>
        </w:rPr>
        <w:t>Extraer el archivo de drupal y moverlo a un directorio llamado drupal:</w:t>
      </w:r>
    </w:p>
    <w:p w:rsidR="00532281" w:rsidRPr="00532281" w:rsidRDefault="00532281" w:rsidP="00532281">
      <w:pPr>
        <w:jc w:val="center"/>
        <w:rPr>
          <w:rFonts w:ascii="Courier New" w:hAnsi="Courier New" w:cs="Courier New"/>
        </w:rPr>
      </w:pPr>
      <w:r w:rsidRPr="00532281">
        <w:rPr>
          <w:rFonts w:ascii="Courier New" w:hAnsi="Courier New" w:cs="Courier New"/>
        </w:rPr>
        <w:t>sudo tar -zxvf drupal.tar.gz</w:t>
      </w:r>
    </w:p>
    <w:p w:rsidR="00532281" w:rsidRDefault="00532281" w:rsidP="00532281">
      <w:pPr>
        <w:jc w:val="center"/>
        <w:rPr>
          <w:rFonts w:ascii="Courier New" w:hAnsi="Courier New" w:cs="Courier New"/>
        </w:rPr>
      </w:pPr>
      <w:r w:rsidRPr="00532281">
        <w:rPr>
          <w:rFonts w:ascii="Courier New" w:hAnsi="Courier New" w:cs="Courier New"/>
        </w:rPr>
        <w:t>sudo mv drupal-* drupal</w:t>
      </w:r>
    </w:p>
    <w:p w:rsidR="00532281" w:rsidRDefault="00532281" w:rsidP="00532281">
      <w:pPr>
        <w:rPr>
          <w:b/>
          <w:i/>
        </w:rPr>
      </w:pPr>
      <w:r w:rsidRPr="00532281">
        <w:rPr>
          <w:b/>
          <w:i/>
        </w:rPr>
        <w:t>Establecer los permisos correctos para el directorio Drupal:</w:t>
      </w:r>
    </w:p>
    <w:p w:rsidR="00532281" w:rsidRPr="00532281" w:rsidRDefault="00532281" w:rsidP="00532281">
      <w:pPr>
        <w:jc w:val="center"/>
        <w:rPr>
          <w:rFonts w:ascii="Courier New" w:hAnsi="Courier New" w:cs="Courier New"/>
        </w:rPr>
      </w:pPr>
      <w:r w:rsidRPr="00532281">
        <w:rPr>
          <w:rFonts w:ascii="Courier New" w:hAnsi="Courier New" w:cs="Courier New"/>
        </w:rPr>
        <w:t>sudo chown -R www-data:www-data /var/www/html/drupal</w:t>
      </w:r>
    </w:p>
    <w:p w:rsidR="00532281" w:rsidRDefault="00532281" w:rsidP="00532281">
      <w:pPr>
        <w:jc w:val="center"/>
        <w:rPr>
          <w:rFonts w:ascii="Courier New" w:hAnsi="Courier New" w:cs="Courier New"/>
        </w:rPr>
      </w:pPr>
      <w:r w:rsidRPr="00532281">
        <w:rPr>
          <w:rFonts w:ascii="Courier New" w:hAnsi="Courier New" w:cs="Courier New"/>
        </w:rPr>
        <w:t>sudo chmod -R 755 /var/www/html/drupal</w:t>
      </w:r>
    </w:p>
    <w:p w:rsidR="004B22DC" w:rsidRDefault="004B22DC" w:rsidP="004B22DC">
      <w:pPr>
        <w:rPr>
          <w:b/>
          <w:i/>
        </w:rPr>
      </w:pPr>
      <w:r w:rsidRPr="004B22DC">
        <w:rPr>
          <w:b/>
          <w:i/>
        </w:rPr>
        <w:t>Crear un nuevo archivo de configuración Apache para Drupal:</w:t>
      </w:r>
    </w:p>
    <w:p w:rsidR="004B22DC" w:rsidRDefault="004B22DC" w:rsidP="004B22DC">
      <w:pPr>
        <w:jc w:val="center"/>
        <w:rPr>
          <w:rFonts w:ascii="Courier New" w:hAnsi="Courier New" w:cs="Courier New"/>
        </w:rPr>
      </w:pPr>
      <w:r w:rsidRPr="004B22DC">
        <w:rPr>
          <w:rFonts w:ascii="Courier New" w:hAnsi="Courier New" w:cs="Courier New"/>
        </w:rPr>
        <w:t>sudo nano /etc/apache2/sites-available/drupal.conf</w:t>
      </w:r>
    </w:p>
    <w:p w:rsidR="004B22DC" w:rsidRDefault="004B22DC" w:rsidP="004B22DC"/>
    <w:p w:rsidR="004B22DC" w:rsidRDefault="004B22DC" w:rsidP="004B22DC"/>
    <w:p w:rsidR="004B22DC" w:rsidRDefault="004B22DC" w:rsidP="004B22DC"/>
    <w:p w:rsidR="004B22DC" w:rsidRDefault="004B22DC" w:rsidP="004B22DC">
      <w:pPr>
        <w:rPr>
          <w:b/>
          <w:i/>
        </w:rPr>
      </w:pPr>
      <w:r w:rsidRPr="004B22DC">
        <w:rPr>
          <w:b/>
          <w:i/>
        </w:rPr>
        <w:t>Agregar la siguiente configuración al archivo:</w:t>
      </w:r>
    </w:p>
    <w:p w:rsidR="004B22DC" w:rsidRPr="004B22DC" w:rsidRDefault="004B22DC" w:rsidP="004B22DC">
      <w:pPr>
        <w:spacing w:before="80" w:after="0"/>
        <w:rPr>
          <w:rFonts w:ascii="Courier New" w:hAnsi="Courier New" w:cs="Courier New"/>
        </w:rPr>
      </w:pPr>
      <w:r w:rsidRPr="004B22DC">
        <w:rPr>
          <w:rFonts w:ascii="Courier New" w:hAnsi="Courier New" w:cs="Courier New"/>
        </w:rPr>
        <w:t>&lt;VirtualHost *:80&gt;</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ServerAdmin admin@example.com</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ServerName example.com</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DocumentRoot /var/www/html/drupal</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&lt;Directory /var/www/html/drupal&gt;</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AllowOverride All</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Order allow,deny</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allow from all</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&lt;/Directory&gt;</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ErrorLog ${APACHE_LOG_DIR}/error.log</w:t>
      </w:r>
    </w:p>
    <w:p w:rsidR="004B22DC" w:rsidRPr="004B22DC" w:rsidRDefault="004B22DC" w:rsidP="004B22DC">
      <w:pPr>
        <w:spacing w:before="80" w:after="0"/>
        <w:rPr>
          <w:rFonts w:ascii="Courier New" w:hAnsi="Courier New" w:cs="Courier New"/>
        </w:rPr>
      </w:pPr>
      <w:r>
        <w:rPr>
          <w:rFonts w:ascii="Courier New" w:hAnsi="Courier New" w:cs="Courier New"/>
        </w:rPr>
        <w:tab/>
      </w:r>
      <w:r w:rsidRPr="004B22DC">
        <w:rPr>
          <w:rFonts w:ascii="Courier New" w:hAnsi="Courier New" w:cs="Courier New"/>
        </w:rPr>
        <w:t>CustomLog ${APACHE_LOG_DIR}/access.log combined</w:t>
      </w:r>
    </w:p>
    <w:p w:rsidR="004B22DC" w:rsidRDefault="004B22DC" w:rsidP="004B22DC">
      <w:pPr>
        <w:spacing w:before="80" w:after="0"/>
        <w:rPr>
          <w:rFonts w:ascii="Courier New" w:hAnsi="Courier New" w:cs="Courier New"/>
        </w:rPr>
      </w:pPr>
      <w:r w:rsidRPr="004B22DC">
        <w:rPr>
          <w:rFonts w:ascii="Courier New" w:hAnsi="Courier New" w:cs="Courier New"/>
        </w:rPr>
        <w:t>&lt;/VirtualHost&gt;</w:t>
      </w:r>
    </w:p>
    <w:p w:rsidR="004B22DC" w:rsidRDefault="004B22DC" w:rsidP="004B22DC">
      <w:pPr>
        <w:spacing w:before="80" w:after="0"/>
        <w:rPr>
          <w:rFonts w:ascii="Courier New" w:hAnsi="Courier New" w:cs="Courier New"/>
        </w:rPr>
      </w:pPr>
    </w:p>
    <w:p w:rsidR="004B22DC" w:rsidRDefault="00381352" w:rsidP="004B22DC">
      <w:pPr>
        <w:rPr>
          <w:b/>
          <w:i/>
        </w:rPr>
      </w:pPr>
      <w:r w:rsidRPr="00381352">
        <w:rPr>
          <w:b/>
          <w:i/>
        </w:rPr>
        <w:t>Habilitar el nuevo sitio y el módulo de reescritura de Apache, luego reiniciar Apache:</w:t>
      </w:r>
    </w:p>
    <w:p w:rsidR="00381352" w:rsidRPr="00381352" w:rsidRDefault="00381352" w:rsidP="00381352">
      <w:pPr>
        <w:jc w:val="center"/>
        <w:rPr>
          <w:rFonts w:ascii="Courier New" w:hAnsi="Courier New" w:cs="Courier New"/>
        </w:rPr>
      </w:pPr>
      <w:r w:rsidRPr="00381352">
        <w:rPr>
          <w:rFonts w:ascii="Courier New" w:hAnsi="Courier New" w:cs="Courier New"/>
        </w:rPr>
        <w:t>sudo a2ensite drupal.conf</w:t>
      </w:r>
    </w:p>
    <w:p w:rsidR="00381352" w:rsidRPr="00381352" w:rsidRDefault="00381352" w:rsidP="00381352">
      <w:pPr>
        <w:jc w:val="center"/>
        <w:rPr>
          <w:rFonts w:ascii="Courier New" w:hAnsi="Courier New" w:cs="Courier New"/>
        </w:rPr>
      </w:pPr>
      <w:r w:rsidRPr="00381352">
        <w:rPr>
          <w:rFonts w:ascii="Courier New" w:hAnsi="Courier New" w:cs="Courier New"/>
        </w:rPr>
        <w:t>sudo a2enmod rewrite</w:t>
      </w:r>
    </w:p>
    <w:p w:rsidR="00381352" w:rsidRDefault="00381352" w:rsidP="00381352">
      <w:pPr>
        <w:jc w:val="center"/>
        <w:rPr>
          <w:rFonts w:ascii="Courier New" w:hAnsi="Courier New" w:cs="Courier New"/>
        </w:rPr>
      </w:pPr>
      <w:r w:rsidRPr="00381352">
        <w:rPr>
          <w:rFonts w:ascii="Courier New" w:hAnsi="Courier New" w:cs="Courier New"/>
        </w:rPr>
        <w:t>sudo systemctl restart apache2</w:t>
      </w:r>
    </w:p>
    <w:p w:rsidR="00381352" w:rsidRDefault="00381352" w:rsidP="00381352">
      <w:r>
        <w:t>Aquí un resumen de todo esto en capturas.</w:t>
      </w:r>
    </w:p>
    <w:p w:rsidR="00381352" w:rsidRDefault="00381352" w:rsidP="00381352">
      <w:pPr>
        <w:jc w:val="center"/>
      </w:pPr>
      <w:r w:rsidRPr="00381352">
        <w:drawing>
          <wp:inline distT="0" distB="0" distL="0" distR="0" wp14:anchorId="5567D698" wp14:editId="234D728C">
            <wp:extent cx="4391246" cy="277034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3752" cy="2771928"/>
                    </a:xfrm>
                    <a:prstGeom prst="rect">
                      <a:avLst/>
                    </a:prstGeom>
                  </pic:spPr>
                </pic:pic>
              </a:graphicData>
            </a:graphic>
          </wp:inline>
        </w:drawing>
      </w:r>
    </w:p>
    <w:p w:rsidR="00381352" w:rsidRDefault="00381352" w:rsidP="00381352"/>
    <w:p w:rsidR="00381352" w:rsidRDefault="00381352" w:rsidP="00381352"/>
    <w:p w:rsidR="00381352" w:rsidRDefault="00381352" w:rsidP="00381352">
      <w:r>
        <w:t>Ahora si accedemos mediante un navegador, podremos comenzar la instalación de drupal.</w:t>
      </w:r>
    </w:p>
    <w:p w:rsidR="00381352" w:rsidRDefault="00381352" w:rsidP="00381352">
      <w:pPr>
        <w:jc w:val="center"/>
      </w:pPr>
      <w:r w:rsidRPr="00381352">
        <w:drawing>
          <wp:inline distT="0" distB="0" distL="0" distR="0" wp14:anchorId="0107C342" wp14:editId="4729D29A">
            <wp:extent cx="4231758" cy="2705061"/>
            <wp:effectExtent l="0" t="0" r="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4958" cy="2707106"/>
                    </a:xfrm>
                    <a:prstGeom prst="rect">
                      <a:avLst/>
                    </a:prstGeom>
                  </pic:spPr>
                </pic:pic>
              </a:graphicData>
            </a:graphic>
          </wp:inline>
        </w:drawing>
      </w:r>
    </w:p>
    <w:p w:rsidR="00381352" w:rsidRDefault="00381352" w:rsidP="00381352">
      <w:pPr>
        <w:jc w:val="center"/>
      </w:pPr>
    </w:p>
    <w:p w:rsidR="00381352" w:rsidRPr="00381352" w:rsidRDefault="00381352" w:rsidP="00381352">
      <w:r>
        <w:t>Este proceso es exactamente igual que el visto en el anterior punto del manual, por lo que con esto se concluye el manual.</w:t>
      </w:r>
    </w:p>
    <w:sectPr w:rsidR="00381352" w:rsidRPr="00381352" w:rsidSect="005B5679">
      <w:headerReference w:type="default" r:id="rId41"/>
      <w:footerReference w:type="default" r:id="rId42"/>
      <w:pgSz w:w="11906" w:h="16838" w:code="9"/>
      <w:pgMar w:top="1418" w:right="1701" w:bottom="1418" w:left="1701" w:header="680"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C0C" w:rsidRDefault="000F2C0C" w:rsidP="00604736">
      <w:pPr>
        <w:spacing w:before="0" w:after="0" w:line="240" w:lineRule="auto"/>
      </w:pPr>
      <w:r>
        <w:separator/>
      </w:r>
    </w:p>
  </w:endnote>
  <w:endnote w:type="continuationSeparator" w:id="0">
    <w:p w:rsidR="000F2C0C" w:rsidRDefault="000F2C0C" w:rsidP="006047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7D4" w:rsidRPr="00170A85" w:rsidRDefault="00CA47D4">
    <w:pPr>
      <w:pStyle w:val="Piedepgina"/>
      <w:rPr>
        <w:rFonts w:ascii="Times New Roman" w:hAnsi="Times New Roman" w:cs="Times New Roman"/>
        <w:b/>
        <w:i/>
        <w:sz w:val="28"/>
      </w:rPr>
    </w:pPr>
    <w:r w:rsidRPr="00170A85">
      <w:rPr>
        <w:rFonts w:ascii="Times New Roman" w:hAnsi="Times New Roman" w:cs="Times New Roman"/>
        <w:b/>
        <w:i/>
        <w:sz w:val="28"/>
      </w:rPr>
      <w:fldChar w:fldCharType="begin"/>
    </w:r>
    <w:r w:rsidRPr="00170A85">
      <w:rPr>
        <w:rFonts w:ascii="Times New Roman" w:hAnsi="Times New Roman" w:cs="Times New Roman"/>
        <w:b/>
        <w:i/>
        <w:sz w:val="28"/>
      </w:rPr>
      <w:instrText>PAGE   \* MERGEFORMAT</w:instrText>
    </w:r>
    <w:r w:rsidRPr="00170A85">
      <w:rPr>
        <w:rFonts w:ascii="Times New Roman" w:hAnsi="Times New Roman" w:cs="Times New Roman"/>
        <w:b/>
        <w:i/>
        <w:sz w:val="28"/>
      </w:rPr>
      <w:fldChar w:fldCharType="separate"/>
    </w:r>
    <w:r w:rsidR="00533C98">
      <w:rPr>
        <w:rFonts w:ascii="Times New Roman" w:hAnsi="Times New Roman" w:cs="Times New Roman"/>
        <w:b/>
        <w:i/>
        <w:noProof/>
        <w:sz w:val="28"/>
      </w:rPr>
      <w:t>3</w:t>
    </w:r>
    <w:r w:rsidRPr="00170A85">
      <w:rPr>
        <w:rFonts w:ascii="Times New Roman" w:hAnsi="Times New Roman" w:cs="Times New Roman"/>
        <w:b/>
        <w:i/>
        <w:sz w:val="28"/>
      </w:rPr>
      <w:fldChar w:fldCharType="end"/>
    </w:r>
    <w:r w:rsidRPr="00170A85">
      <w:rPr>
        <w:rFonts w:ascii="Times New Roman" w:hAnsi="Times New Roman" w:cs="Times New Roman"/>
        <w:b/>
        <w:i/>
        <w:noProof/>
        <w:sz w:val="28"/>
        <w:lang w:eastAsia="es-ES"/>
      </w:rPr>
      <mc:AlternateContent>
        <mc:Choice Requires="wpg">
          <w:drawing>
            <wp:anchor distT="0" distB="0" distL="114300" distR="114300" simplePos="0" relativeHeight="251662336" behindDoc="0" locked="0" layoutInCell="1" allowOverlap="1" wp14:anchorId="756C1A04" wp14:editId="4F2F1326">
              <wp:simplePos x="0" y="0"/>
              <wp:positionH relativeFrom="page">
                <wp:align>left</wp:align>
              </wp:positionH>
              <wp:positionV relativeFrom="bottomMargin">
                <wp:posOffset>104775</wp:posOffset>
              </wp:positionV>
              <wp:extent cx="7362825" cy="628650"/>
              <wp:effectExtent l="0" t="0" r="0" b="0"/>
              <wp:wrapNone/>
              <wp:docPr id="155" name="Grupo 155"/>
              <wp:cNvGraphicFramePr/>
              <a:graphic xmlns:a="http://schemas.openxmlformats.org/drawingml/2006/main">
                <a:graphicData uri="http://schemas.microsoft.com/office/word/2010/wordprocessingGroup">
                  <wpg:wgp>
                    <wpg:cNvGrpSpPr/>
                    <wpg:grpSpPr>
                      <a:xfrm>
                        <a:off x="0" y="0"/>
                        <a:ext cx="7362825" cy="628650"/>
                        <a:chOff x="0" y="0"/>
                        <a:chExt cx="5943600" cy="27432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228600" y="0"/>
                          <a:ext cx="535305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7D4" w:rsidRPr="00EA2AC4" w:rsidRDefault="00CA47D4"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sz w:val="28"/>
                                    <w:szCs w:val="28"/>
                                  </w:rPr>
                                  <w:t>Francisco Javier Otero Herrero</w:t>
                                </w:r>
                              </w:sdtContent>
                            </w:sdt>
                            <w:r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Content>
                                <w:r w:rsidRPr="00EA2AC4">
                                  <w:rPr>
                                    <w:rFonts w:ascii="Times New Roman" w:hAnsi="Times New Roman" w:cs="Times New Roman"/>
                                    <w:b/>
                                    <w:i/>
                                    <w:caps/>
                                    <w:sz w:val="28"/>
                                    <w:szCs w:val="28"/>
                                  </w:rPr>
                                  <w:t>Grupo atu</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6C1A04" id="Grupo 155" o:spid="_x0000_s1058" style="position:absolute;left:0;text-align:left;margin-left:0;margin-top:8.25pt;width:579.75pt;height:49.5pt;z-index:251662336;mso-position-horizontal:left;mso-position-horizontal-relative:page;mso-position-vertical-relative:bottom-margin-area;mso-width-relative:margin;mso-height-relative:margin"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">
              <v:rect id="Rectángulo 156" o:spid="_x0000_s1059"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57" o:spid="_x0000_s1060" type="#_x0000_t202" style="position:absolute;left:2286;width:5353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rsidR="00CA47D4" w:rsidRPr="00EA2AC4" w:rsidRDefault="00CA47D4"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sz w:val="28"/>
                              <w:szCs w:val="28"/>
                            </w:rPr>
                            <w:t>Francisco Javier Otero Herrero</w:t>
                          </w:r>
                        </w:sdtContent>
                      </w:sdt>
                      <w:r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Content>
                          <w:r w:rsidRPr="00EA2AC4">
                            <w:rPr>
                              <w:rFonts w:ascii="Times New Roman" w:hAnsi="Times New Roman" w:cs="Times New Roman"/>
                              <w:b/>
                              <w:i/>
                              <w:caps/>
                              <w:sz w:val="28"/>
                              <w:szCs w:val="28"/>
                            </w:rPr>
                            <w:t>Grupo atu</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C0C" w:rsidRDefault="000F2C0C" w:rsidP="00604736">
      <w:pPr>
        <w:spacing w:before="0" w:after="0" w:line="240" w:lineRule="auto"/>
      </w:pPr>
      <w:r>
        <w:separator/>
      </w:r>
    </w:p>
  </w:footnote>
  <w:footnote w:type="continuationSeparator" w:id="0">
    <w:p w:rsidR="000F2C0C" w:rsidRDefault="000F2C0C" w:rsidP="006047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7D4" w:rsidRDefault="00CA47D4">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right</wp:align>
              </wp:positionH>
              <wp:positionV relativeFrom="topMargin">
                <wp:posOffset>361950</wp:posOffset>
              </wp:positionV>
              <wp:extent cx="5400675" cy="447675"/>
              <wp:effectExtent l="0" t="0" r="0" b="952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i/>
                              <w:sz w:val="44"/>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 w:val="24"/>
                              <w:szCs w:val="22"/>
                              <w:u w:val="none"/>
                            </w:rPr>
                          </w:sdtEndPr>
                          <w:sdtContent>
                            <w:p w:rsidR="00CA47D4" w:rsidRDefault="00CA47D4" w:rsidP="00EA2AC4">
                              <w:pPr>
                                <w:spacing w:after="0" w:line="240" w:lineRule="auto"/>
                                <w:jc w:val="center"/>
                              </w:pPr>
                              <w:r>
                                <w:rPr>
                                  <w:rFonts w:ascii="Times New Roman" w:hAnsi="Times New Roman" w:cs="Times New Roman"/>
                                  <w:b/>
                                  <w:i/>
                                  <w:sz w:val="44"/>
                                  <w:szCs w:val="44"/>
                                  <w:u w:val="single"/>
                                </w:rPr>
                                <w:t>DRUPAL</w:t>
                              </w:r>
                            </w:p>
                          </w:sdtContent>
                        </w:sdt>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57" type="#_x0000_t202" style="position:absolute;left:0;text-align:left;margin-left:374.05pt;margin-top:28.5pt;width:425.25pt;height:3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" o:allowincell="f" filled="f" stroked="f">
              <v:textbox inset=",0,,0">
                <w:txbxContent>
                  <w:sdt>
                    <w:sdtPr>
                      <w:rPr>
                        <w:rFonts w:ascii="Times New Roman" w:hAnsi="Times New Roman" w:cs="Times New Roman"/>
                        <w:b/>
                        <w:i/>
                        <w:sz w:val="44"/>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 w:val="24"/>
                        <w:szCs w:val="22"/>
                        <w:u w:val="none"/>
                      </w:rPr>
                    </w:sdtEndPr>
                    <w:sdtContent>
                      <w:p w:rsidR="00CA47D4" w:rsidRDefault="00CA47D4" w:rsidP="00EA2AC4">
                        <w:pPr>
                          <w:spacing w:after="0" w:line="240" w:lineRule="auto"/>
                          <w:jc w:val="center"/>
                        </w:pPr>
                        <w:r>
                          <w:rPr>
                            <w:rFonts w:ascii="Times New Roman" w:hAnsi="Times New Roman" w:cs="Times New Roman"/>
                            <w:b/>
                            <w:i/>
                            <w:sz w:val="44"/>
                            <w:szCs w:val="44"/>
                            <w:u w:val="single"/>
                          </w:rPr>
                          <w:t>DRUPAL</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31BC5"/>
    <w:multiLevelType w:val="hybridMultilevel"/>
    <w:tmpl w:val="18748574"/>
    <w:lvl w:ilvl="0" w:tplc="0C0A0003">
      <w:start w:val="1"/>
      <w:numFmt w:val="bullet"/>
      <w:lvlText w:val="o"/>
      <w:lvlJc w:val="left"/>
      <w:pPr>
        <w:ind w:left="2143" w:hanging="360"/>
      </w:pPr>
      <w:rPr>
        <w:rFonts w:ascii="Courier New" w:hAnsi="Courier New" w:cs="Courier New" w:hint="default"/>
      </w:rPr>
    </w:lvl>
    <w:lvl w:ilvl="1" w:tplc="0C0A0003" w:tentative="1">
      <w:start w:val="1"/>
      <w:numFmt w:val="bullet"/>
      <w:lvlText w:val="o"/>
      <w:lvlJc w:val="left"/>
      <w:pPr>
        <w:ind w:left="2863" w:hanging="360"/>
      </w:pPr>
      <w:rPr>
        <w:rFonts w:ascii="Courier New" w:hAnsi="Courier New" w:cs="Courier New" w:hint="default"/>
      </w:rPr>
    </w:lvl>
    <w:lvl w:ilvl="2" w:tplc="0C0A0005" w:tentative="1">
      <w:start w:val="1"/>
      <w:numFmt w:val="bullet"/>
      <w:lvlText w:val=""/>
      <w:lvlJc w:val="left"/>
      <w:pPr>
        <w:ind w:left="3583" w:hanging="360"/>
      </w:pPr>
      <w:rPr>
        <w:rFonts w:ascii="Wingdings" w:hAnsi="Wingdings" w:hint="default"/>
      </w:rPr>
    </w:lvl>
    <w:lvl w:ilvl="3" w:tplc="0C0A0001" w:tentative="1">
      <w:start w:val="1"/>
      <w:numFmt w:val="bullet"/>
      <w:lvlText w:val=""/>
      <w:lvlJc w:val="left"/>
      <w:pPr>
        <w:ind w:left="4303" w:hanging="360"/>
      </w:pPr>
      <w:rPr>
        <w:rFonts w:ascii="Symbol" w:hAnsi="Symbol" w:hint="default"/>
      </w:rPr>
    </w:lvl>
    <w:lvl w:ilvl="4" w:tplc="0C0A0003" w:tentative="1">
      <w:start w:val="1"/>
      <w:numFmt w:val="bullet"/>
      <w:lvlText w:val="o"/>
      <w:lvlJc w:val="left"/>
      <w:pPr>
        <w:ind w:left="5023" w:hanging="360"/>
      </w:pPr>
      <w:rPr>
        <w:rFonts w:ascii="Courier New" w:hAnsi="Courier New" w:cs="Courier New" w:hint="default"/>
      </w:rPr>
    </w:lvl>
    <w:lvl w:ilvl="5" w:tplc="0C0A0005" w:tentative="1">
      <w:start w:val="1"/>
      <w:numFmt w:val="bullet"/>
      <w:lvlText w:val=""/>
      <w:lvlJc w:val="left"/>
      <w:pPr>
        <w:ind w:left="5743" w:hanging="360"/>
      </w:pPr>
      <w:rPr>
        <w:rFonts w:ascii="Wingdings" w:hAnsi="Wingdings" w:hint="default"/>
      </w:rPr>
    </w:lvl>
    <w:lvl w:ilvl="6" w:tplc="0C0A0001" w:tentative="1">
      <w:start w:val="1"/>
      <w:numFmt w:val="bullet"/>
      <w:lvlText w:val=""/>
      <w:lvlJc w:val="left"/>
      <w:pPr>
        <w:ind w:left="6463" w:hanging="360"/>
      </w:pPr>
      <w:rPr>
        <w:rFonts w:ascii="Symbol" w:hAnsi="Symbol" w:hint="default"/>
      </w:rPr>
    </w:lvl>
    <w:lvl w:ilvl="7" w:tplc="0C0A0003" w:tentative="1">
      <w:start w:val="1"/>
      <w:numFmt w:val="bullet"/>
      <w:lvlText w:val="o"/>
      <w:lvlJc w:val="left"/>
      <w:pPr>
        <w:ind w:left="7183" w:hanging="360"/>
      </w:pPr>
      <w:rPr>
        <w:rFonts w:ascii="Courier New" w:hAnsi="Courier New" w:cs="Courier New" w:hint="default"/>
      </w:rPr>
    </w:lvl>
    <w:lvl w:ilvl="8" w:tplc="0C0A0005" w:tentative="1">
      <w:start w:val="1"/>
      <w:numFmt w:val="bullet"/>
      <w:lvlText w:val=""/>
      <w:lvlJc w:val="left"/>
      <w:pPr>
        <w:ind w:left="7903" w:hanging="360"/>
      </w:pPr>
      <w:rPr>
        <w:rFonts w:ascii="Wingdings" w:hAnsi="Wingdings" w:hint="default"/>
      </w:rPr>
    </w:lvl>
  </w:abstractNum>
  <w:abstractNum w:abstractNumId="1" w15:restartNumberingAfterBreak="0">
    <w:nsid w:val="21D4039E"/>
    <w:multiLevelType w:val="hybridMultilevel"/>
    <w:tmpl w:val="F71216D2"/>
    <w:lvl w:ilvl="0" w:tplc="BAF82B7A">
      <w:start w:val="1"/>
      <w:numFmt w:val="bullet"/>
      <w:pStyle w:val="Ttulo2"/>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800EAF"/>
    <w:multiLevelType w:val="hybridMultilevel"/>
    <w:tmpl w:val="E7C05CD6"/>
    <w:lvl w:ilvl="0" w:tplc="0C0A0003">
      <w:start w:val="1"/>
      <w:numFmt w:val="bullet"/>
      <w:lvlText w:val="o"/>
      <w:lvlJc w:val="left"/>
      <w:pPr>
        <w:ind w:left="1423" w:hanging="360"/>
      </w:pPr>
      <w:rPr>
        <w:rFonts w:ascii="Courier New" w:hAnsi="Courier New" w:cs="Courier New"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3" w15:restartNumberingAfterBreak="0">
    <w:nsid w:val="2C2C5D5D"/>
    <w:multiLevelType w:val="hybridMultilevel"/>
    <w:tmpl w:val="0B3C41C2"/>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1338B3"/>
    <w:multiLevelType w:val="hybridMultilevel"/>
    <w:tmpl w:val="DB26BEE2"/>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D645A4E"/>
    <w:multiLevelType w:val="hybridMultilevel"/>
    <w:tmpl w:val="6B52C652"/>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05494D"/>
    <w:multiLevelType w:val="hybridMultilevel"/>
    <w:tmpl w:val="B32C1280"/>
    <w:lvl w:ilvl="0" w:tplc="0C0A0009">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7D515DB2"/>
    <w:multiLevelType w:val="hybridMultilevel"/>
    <w:tmpl w:val="AB8E0938"/>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3"/>
  </w:num>
  <w:num w:numId="6">
    <w:abstractNumId w:val="2"/>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79"/>
    <w:rsid w:val="000E6C9B"/>
    <w:rsid w:val="000E7156"/>
    <w:rsid w:val="000F2C0C"/>
    <w:rsid w:val="00114B79"/>
    <w:rsid w:val="00170A85"/>
    <w:rsid w:val="001C0E7C"/>
    <w:rsid w:val="002F105E"/>
    <w:rsid w:val="003505FC"/>
    <w:rsid w:val="00381352"/>
    <w:rsid w:val="003B6BAC"/>
    <w:rsid w:val="003E6A50"/>
    <w:rsid w:val="0045345C"/>
    <w:rsid w:val="004B22DC"/>
    <w:rsid w:val="004E3763"/>
    <w:rsid w:val="00532281"/>
    <w:rsid w:val="00533C98"/>
    <w:rsid w:val="005A25FD"/>
    <w:rsid w:val="005B5679"/>
    <w:rsid w:val="005C1144"/>
    <w:rsid w:val="00604736"/>
    <w:rsid w:val="00651991"/>
    <w:rsid w:val="006861DB"/>
    <w:rsid w:val="006F130B"/>
    <w:rsid w:val="0071090C"/>
    <w:rsid w:val="00750BB9"/>
    <w:rsid w:val="007A25DD"/>
    <w:rsid w:val="007B4674"/>
    <w:rsid w:val="007B4FF4"/>
    <w:rsid w:val="007B788A"/>
    <w:rsid w:val="0084185D"/>
    <w:rsid w:val="008C13BA"/>
    <w:rsid w:val="008C399A"/>
    <w:rsid w:val="00932CAB"/>
    <w:rsid w:val="00933DBC"/>
    <w:rsid w:val="00950B4B"/>
    <w:rsid w:val="00960CAB"/>
    <w:rsid w:val="009868BB"/>
    <w:rsid w:val="009B3908"/>
    <w:rsid w:val="00A04660"/>
    <w:rsid w:val="00A049F7"/>
    <w:rsid w:val="00A27C4F"/>
    <w:rsid w:val="00A7308C"/>
    <w:rsid w:val="00A92692"/>
    <w:rsid w:val="00B019EF"/>
    <w:rsid w:val="00B028CF"/>
    <w:rsid w:val="00B16C1F"/>
    <w:rsid w:val="00B30052"/>
    <w:rsid w:val="00B46009"/>
    <w:rsid w:val="00C0568D"/>
    <w:rsid w:val="00C30C45"/>
    <w:rsid w:val="00C53E79"/>
    <w:rsid w:val="00CA47D4"/>
    <w:rsid w:val="00D229FB"/>
    <w:rsid w:val="00D94BD0"/>
    <w:rsid w:val="00E57BAA"/>
    <w:rsid w:val="00E86DE0"/>
    <w:rsid w:val="00EA2AC4"/>
    <w:rsid w:val="00EA3B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A0514"/>
  <w15:chartTrackingRefBased/>
  <w15:docId w15:val="{E3997C0D-54F5-417E-8BDD-56D3890C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BD0"/>
    <w:pPr>
      <w:spacing w:before="240"/>
      <w:jc w:val="both"/>
    </w:pPr>
    <w:rPr>
      <w:sz w:val="24"/>
    </w:rPr>
  </w:style>
  <w:style w:type="paragraph" w:styleId="Ttulo1">
    <w:name w:val="heading 1"/>
    <w:basedOn w:val="Normal"/>
    <w:next w:val="Normal"/>
    <w:link w:val="Ttulo1Car"/>
    <w:uiPriority w:val="9"/>
    <w:qFormat/>
    <w:rsid w:val="00EA2AC4"/>
    <w:pPr>
      <w:keepNext/>
      <w:keepLines/>
      <w:spacing w:after="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5B5679"/>
    <w:pPr>
      <w:keepNext/>
      <w:keepLines/>
      <w:numPr>
        <w:numId w:val="2"/>
      </w:numPr>
      <w:spacing w:after="360"/>
      <w:jc w:val="left"/>
      <w:outlineLvl w:val="1"/>
    </w:pPr>
    <w:rPr>
      <w:rFonts w:eastAsiaTheme="majorEastAsia" w:cstheme="majorBidi"/>
      <w:b/>
      <w:i/>
      <w:color w:val="7F7F7F" w:themeColor="text1" w:themeTint="80"/>
      <w:sz w:val="40"/>
      <w:szCs w:val="26"/>
    </w:rPr>
  </w:style>
  <w:style w:type="paragraph" w:styleId="Ttulo4">
    <w:name w:val="heading 4"/>
    <w:basedOn w:val="Normal"/>
    <w:next w:val="Normal"/>
    <w:link w:val="Ttulo4Car"/>
    <w:uiPriority w:val="9"/>
    <w:semiHidden/>
    <w:unhideWhenUsed/>
    <w:qFormat/>
    <w:rsid w:val="004B22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047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4736"/>
  </w:style>
  <w:style w:type="paragraph" w:styleId="Piedepgina">
    <w:name w:val="footer"/>
    <w:basedOn w:val="Normal"/>
    <w:link w:val="PiedepginaCar"/>
    <w:uiPriority w:val="99"/>
    <w:unhideWhenUsed/>
    <w:rsid w:val="006047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4736"/>
  </w:style>
  <w:style w:type="character" w:customStyle="1" w:styleId="Ttulo1Car">
    <w:name w:val="Título 1 Car"/>
    <w:basedOn w:val="Fuentedeprrafopredeter"/>
    <w:link w:val="Ttulo1"/>
    <w:uiPriority w:val="9"/>
    <w:rsid w:val="00EA2AC4"/>
    <w:rPr>
      <w:rFonts w:eastAsiaTheme="majorEastAsia" w:cstheme="majorBidi"/>
      <w:b/>
      <w:sz w:val="36"/>
      <w:szCs w:val="32"/>
    </w:rPr>
  </w:style>
  <w:style w:type="character" w:customStyle="1" w:styleId="Ttulo2Car">
    <w:name w:val="Título 2 Car"/>
    <w:basedOn w:val="Fuentedeprrafopredeter"/>
    <w:link w:val="Ttulo2"/>
    <w:uiPriority w:val="9"/>
    <w:rsid w:val="005B5679"/>
    <w:rPr>
      <w:rFonts w:eastAsiaTheme="majorEastAsia" w:cstheme="majorBidi"/>
      <w:b/>
      <w:i/>
      <w:color w:val="7F7F7F" w:themeColor="text1" w:themeTint="80"/>
      <w:sz w:val="40"/>
      <w:szCs w:val="26"/>
    </w:rPr>
  </w:style>
  <w:style w:type="paragraph" w:styleId="Sinespaciado">
    <w:name w:val="No Spacing"/>
    <w:link w:val="SinespaciadoCar"/>
    <w:uiPriority w:val="1"/>
    <w:qFormat/>
    <w:rsid w:val="005B567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B5679"/>
    <w:rPr>
      <w:rFonts w:eastAsiaTheme="minorEastAsia"/>
      <w:lang w:eastAsia="es-ES"/>
    </w:rPr>
  </w:style>
  <w:style w:type="paragraph" w:styleId="TtuloTDC">
    <w:name w:val="TOC Heading"/>
    <w:basedOn w:val="Ttulo1"/>
    <w:next w:val="Normal"/>
    <w:uiPriority w:val="39"/>
    <w:unhideWhenUsed/>
    <w:qFormat/>
    <w:rsid w:val="005B5679"/>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5B5679"/>
    <w:pPr>
      <w:spacing w:after="100"/>
    </w:pPr>
  </w:style>
  <w:style w:type="paragraph" w:styleId="TDC2">
    <w:name w:val="toc 2"/>
    <w:basedOn w:val="Normal"/>
    <w:next w:val="Normal"/>
    <w:autoRedefine/>
    <w:uiPriority w:val="39"/>
    <w:unhideWhenUsed/>
    <w:rsid w:val="005B5679"/>
    <w:pPr>
      <w:spacing w:after="100"/>
      <w:ind w:left="240"/>
    </w:pPr>
  </w:style>
  <w:style w:type="character" w:styleId="Hipervnculo">
    <w:name w:val="Hyperlink"/>
    <w:basedOn w:val="Fuentedeprrafopredeter"/>
    <w:uiPriority w:val="99"/>
    <w:unhideWhenUsed/>
    <w:rsid w:val="005B5679"/>
    <w:rPr>
      <w:color w:val="0563C1" w:themeColor="hyperlink"/>
      <w:u w:val="single"/>
    </w:rPr>
  </w:style>
  <w:style w:type="paragraph" w:styleId="Prrafodelista">
    <w:name w:val="List Paragraph"/>
    <w:basedOn w:val="Normal"/>
    <w:uiPriority w:val="34"/>
    <w:qFormat/>
    <w:rsid w:val="007B788A"/>
    <w:pPr>
      <w:ind w:left="720"/>
      <w:contextualSpacing/>
    </w:pPr>
  </w:style>
  <w:style w:type="character" w:customStyle="1" w:styleId="Ttulo4Car">
    <w:name w:val="Título 4 Car"/>
    <w:basedOn w:val="Fuentedeprrafopredeter"/>
    <w:link w:val="Ttulo4"/>
    <w:uiPriority w:val="9"/>
    <w:semiHidden/>
    <w:rsid w:val="004B22DC"/>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902729">
      <w:bodyDiv w:val="1"/>
      <w:marLeft w:val="0"/>
      <w:marRight w:val="0"/>
      <w:marTop w:val="0"/>
      <w:marBottom w:val="0"/>
      <w:divBdr>
        <w:top w:val="none" w:sz="0" w:space="0" w:color="auto"/>
        <w:left w:val="none" w:sz="0" w:space="0" w:color="auto"/>
        <w:bottom w:val="none" w:sz="0" w:space="0" w:color="auto"/>
        <w:right w:val="none" w:sz="0" w:space="0" w:color="auto"/>
      </w:divBdr>
    </w:div>
    <w:div w:id="4174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new.drupal.org/downloa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s\Plantillas%20personalizadas%20de%20Office\Doc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9C7193-0E8E-4582-96BE-DBC48413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Doc1.dotx</Template>
  <TotalTime>447</TotalTime>
  <Pages>1</Pages>
  <Words>1879</Words>
  <Characters>10335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DRUPAL</vt:lpstr>
    </vt:vector>
  </TitlesOfParts>
  <Company>Grupo atu</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DRUPAL</dc:title>
  <dc:subject>Actividad 1</dc:subject>
  <dc:creator>Francisco Javier Otero Herrero</dc:creator>
  <cp:keywords/>
  <dc:description/>
  <cp:lastModifiedBy>Usuario</cp:lastModifiedBy>
  <cp:revision>34</cp:revision>
  <cp:lastPrinted>2025-04-16T23:52:00Z</cp:lastPrinted>
  <dcterms:created xsi:type="dcterms:W3CDTF">2025-04-16T11:09:00Z</dcterms:created>
  <dcterms:modified xsi:type="dcterms:W3CDTF">2025-04-16T23:52:00Z</dcterms:modified>
</cp:coreProperties>
</file>