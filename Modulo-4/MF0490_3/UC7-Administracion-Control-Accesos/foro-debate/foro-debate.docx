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sz w:val="24"/>
          <w:lang w:eastAsia="en-US"/>
        </w:rPr>
        <w:id w:val="-648592134"/>
        <w:docPartObj>
          <w:docPartGallery w:val="Cover Pages"/>
          <w:docPartUnique/>
        </w:docPartObj>
      </w:sdtPr>
      <w:sdtEndPr/>
      <w:sdtContent>
        <w:p w:rsidR="003D5692" w:rsidRDefault="003D5692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AD965D5" wp14:editId="2124564D">
                    <wp:simplePos x="0" y="0"/>
                    <wp:positionH relativeFrom="page">
                      <wp:posOffset>304800</wp:posOffset>
                    </wp:positionH>
                    <wp:positionV relativeFrom="page">
                      <wp:posOffset>266700</wp:posOffset>
                    </wp:positionV>
                    <wp:extent cx="1581150" cy="9125712"/>
                    <wp:effectExtent l="0" t="0" r="19050" b="1524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8115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631466"/>
                                <a:ext cx="196215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7-23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3D5692" w:rsidRPr="003D5692" w:rsidRDefault="000E66FB">
                                      <w:pPr>
                                        <w:pStyle w:val="Sinespaciado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23-07-2025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AD965D5" id="Grupo 2" o:spid="_x0000_s1026" style="position:absolute;margin-left:24pt;margin-top:21pt;width:124.5pt;height:718.55pt;z-index:-251657216;mso-height-percent:950;mso-position-horizontal-relative:page;mso-position-vertical-relative:page;mso-height-percent:95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6314;width:19621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" adj="18561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7-23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3D5692" w:rsidRPr="003D5692" w:rsidRDefault="000E66FB">
                                <w:pPr>
                                  <w:pStyle w:val="Sinespaciado"/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23-07-2025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0F8B1D" wp14:editId="1158816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D5692" w:rsidRPr="003D5692" w:rsidRDefault="00447AAC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B9BD5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B9BD5" w:themeColor="accent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E66FB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5B9BD5" w:themeColor="accent1"/>
                                        <w:sz w:val="32"/>
                                        <w:szCs w:val="32"/>
                                      </w:rPr>
                                      <w:t>Francisco Javier Otero Herrero</w:t>
                                    </w:r>
                                  </w:sdtContent>
                                </w:sdt>
                              </w:p>
                              <w:p w:rsidR="003D5692" w:rsidRPr="003D5692" w:rsidRDefault="00447AAC" w:rsidP="003D569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28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28"/>
                                      <w:szCs w:val="32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D5692" w:rsidRPr="003D5692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95959" w:themeColor="text1" w:themeTint="A6"/>
                                        <w:sz w:val="28"/>
                                        <w:szCs w:val="32"/>
                                      </w:rPr>
                                      <w:t>Grupo atu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0F8B1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:rsidR="003D5692" w:rsidRPr="003D5692" w:rsidRDefault="00447AAC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b/>
                              <w:i/>
                              <w:color w:val="5B9BD5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B9BD5" w:themeColor="accent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0E66FB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5B9BD5" w:themeColor="accent1"/>
                                  <w:sz w:val="32"/>
                                  <w:szCs w:val="32"/>
                                </w:rPr>
                                <w:t>Francisco Javier Otero Herrero</w:t>
                              </w:r>
                            </w:sdtContent>
                          </w:sdt>
                        </w:p>
                        <w:p w:rsidR="003D5692" w:rsidRPr="003D5692" w:rsidRDefault="00447AAC" w:rsidP="003D569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595959" w:themeColor="text1" w:themeTint="A6"/>
                              <w:sz w:val="28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28"/>
                                <w:szCs w:val="32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3D5692" w:rsidRPr="003D5692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95959" w:themeColor="text1" w:themeTint="A6"/>
                                  <w:sz w:val="28"/>
                                  <w:szCs w:val="32"/>
                                </w:rPr>
                                <w:t>Grupo atu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3D5692" w:rsidRDefault="000E66FB">
          <w:pPr>
            <w:spacing w:before="0" w:after="160"/>
            <w:jc w:val="left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62336" behindDoc="0" locked="0" layoutInCell="1" allowOverlap="1" wp14:anchorId="6AD330B4" wp14:editId="430051EA">
                <wp:simplePos x="0" y="0"/>
                <wp:positionH relativeFrom="margin">
                  <wp:align>right</wp:align>
                </wp:positionH>
                <wp:positionV relativeFrom="paragraph">
                  <wp:posOffset>3034030</wp:posOffset>
                </wp:positionV>
                <wp:extent cx="4063492" cy="3549344"/>
                <wp:effectExtent l="95250" t="95250" r="89535" b="108013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ortadaUnidad7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6187" cy="3551698"/>
                        </a:xfrm>
                        <a:prstGeom prst="roundRect">
                          <a:avLst>
                            <a:gd name="adj" fmla="val 4167"/>
                          </a:avLst>
                        </a:prstGeom>
                        <a:solidFill>
                          <a:srgbClr val="FFFFFF"/>
                        </a:solidFill>
                        <a:ln w="76200" cap="sq">
                          <a:solidFill>
                            <a:srgbClr val="EAEAEA"/>
                          </a:solidFill>
                          <a:miter lim="800000"/>
                        </a:ln>
                        <a:effectLst>
                          <a:reflection blurRad="12700" stA="33000" endPos="28000" dist="5000" dir="5400000" sy="-100000" algn="bl" rotWithShape="0"/>
                        </a:effectLst>
                        <a:scene3d>
                          <a:camera prst="orthographicFront"/>
                          <a:lightRig rig="threePt" dir="t">
                            <a:rot lat="0" lon="0" rev="2700000"/>
                          </a:lightRig>
                        </a:scene3d>
                        <a:sp3d contourW="6350">
                          <a:bevelT h="38100"/>
                          <a:contourClr>
                            <a:srgbClr val="C0C0C0"/>
                          </a:contourClr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CDABD14" wp14:editId="6E94AB76">
                    <wp:simplePos x="0" y="0"/>
                    <wp:positionH relativeFrom="page">
                      <wp:posOffset>1790700</wp:posOffset>
                    </wp:positionH>
                    <wp:positionV relativeFrom="page">
                      <wp:posOffset>1866900</wp:posOffset>
                    </wp:positionV>
                    <wp:extent cx="5667375" cy="1905000"/>
                    <wp:effectExtent l="0" t="0" r="9525" b="0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67375" cy="1905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D5692" w:rsidRPr="000E66FB" w:rsidRDefault="00447AAC" w:rsidP="000E66FB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262626" w:themeColor="text1" w:themeTint="D9"/>
                                    <w:sz w:val="84"/>
                                    <w:szCs w:val="8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262626" w:themeColor="text1" w:themeTint="D9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E66FB" w:rsidRPr="000E66FB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i/>
                                        <w:color w:val="262626" w:themeColor="text1" w:themeTint="D9"/>
                                        <w:sz w:val="84"/>
                                        <w:szCs w:val="84"/>
                                      </w:rPr>
                                      <w:t>Sistemas de Punto Único de Autenticación</w:t>
                                    </w:r>
                                  </w:sdtContent>
                                </w:sdt>
                              </w:p>
                              <w:p w:rsidR="003D5692" w:rsidRPr="000E66FB" w:rsidRDefault="00447AAC" w:rsidP="000E66FB">
                                <w:pPr>
                                  <w:spacing w:before="12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E66FB" w:rsidRPr="000E66FB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Foro Debate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DABD14" id="Cuadro de texto 1" o:spid="_x0000_s1056" type="#_x0000_t202" style="position:absolute;margin-left:141pt;margin-top:147pt;width:446.25pt;height:150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" filled="f" stroked="f" strokeweight=".5pt">
                    <v:textbox inset="0,0,0,0">
                      <w:txbxContent>
                        <w:p w:rsidR="003D5692" w:rsidRPr="000E66FB" w:rsidRDefault="00447AAC" w:rsidP="000E66FB">
                          <w:pPr>
                            <w:pStyle w:val="Sinespaciado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color w:val="262626" w:themeColor="text1" w:themeTint="D9"/>
                              <w:sz w:val="84"/>
                              <w:szCs w:val="84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262626" w:themeColor="text1" w:themeTint="D9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0E66FB" w:rsidRPr="000E66FB">
                                <w:rPr>
                                  <w:rFonts w:ascii="Times New Roman" w:eastAsiaTheme="majorEastAsia" w:hAnsi="Times New Roman" w:cs="Times New Roman"/>
                                  <w:b/>
                                  <w:i/>
                                  <w:color w:val="262626" w:themeColor="text1" w:themeTint="D9"/>
                                  <w:sz w:val="84"/>
                                  <w:szCs w:val="84"/>
                                </w:rPr>
                                <w:t>Sistemas de Punto Único de Autenticación</w:t>
                              </w:r>
                            </w:sdtContent>
                          </w:sdt>
                        </w:p>
                        <w:p w:rsidR="003D5692" w:rsidRPr="000E66FB" w:rsidRDefault="00447AAC" w:rsidP="000E66FB">
                          <w:pPr>
                            <w:spacing w:before="120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0E66FB" w:rsidRPr="000E66FB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Foro Debate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D5692">
            <w:br w:type="page"/>
          </w:r>
        </w:p>
      </w:sdtContent>
    </w:sdt>
    <w:p w:rsidR="000E66FB" w:rsidRDefault="000E66FB">
      <w:pPr>
        <w:spacing w:before="0" w:after="160" w:line="259" w:lineRule="auto"/>
        <w:jc w:val="left"/>
      </w:pPr>
      <w:r>
        <w:lastRenderedPageBreak/>
        <w:br w:type="page"/>
      </w:r>
    </w:p>
    <w:p w:rsidR="000E66FB" w:rsidRPr="000E66FB" w:rsidRDefault="000E66FB" w:rsidP="000E66FB">
      <w:pPr>
        <w:rPr>
          <w:i/>
        </w:rPr>
      </w:pPr>
      <w:r w:rsidRPr="000E66FB">
        <w:rPr>
          <w:i/>
        </w:rPr>
        <w:lastRenderedPageBreak/>
        <w:t>Uno de los sistemas más desconocidos, pero que se utilizan bastante en grandes empresas/corporación es el SSO (Single Sign On – Sistema d</w:t>
      </w:r>
      <w:r w:rsidRPr="000E66FB">
        <w:rPr>
          <w:i/>
        </w:rPr>
        <w:t>e punto único de autenticación)</w:t>
      </w:r>
    </w:p>
    <w:p w:rsidR="000E66FB" w:rsidRDefault="000E66FB" w:rsidP="000E66FB">
      <w:pPr>
        <w:jc w:val="center"/>
        <w:rPr>
          <w:b/>
          <w:i/>
          <w:sz w:val="22"/>
        </w:rPr>
      </w:pPr>
      <w:hyperlink r:id="rId9" w:history="1">
        <w:r w:rsidRPr="0099540D">
          <w:rPr>
            <w:rStyle w:val="Hipervnculo"/>
            <w:b/>
            <w:i/>
            <w:sz w:val="22"/>
          </w:rPr>
          <w:t>https://www.uco.es/servicios/informatica/sistemas/doc_ccc/fed_SSO/Requisitos_SSO.html</w:t>
        </w:r>
      </w:hyperlink>
    </w:p>
    <w:p w:rsidR="000E66FB" w:rsidRDefault="000E66FB" w:rsidP="000E66FB">
      <w:pPr>
        <w:jc w:val="center"/>
        <w:rPr>
          <w:b/>
          <w:i/>
          <w:sz w:val="22"/>
        </w:rPr>
      </w:pPr>
      <w:hyperlink r:id="rId10" w:history="1">
        <w:r w:rsidRPr="0099540D">
          <w:rPr>
            <w:rStyle w:val="Hipervnculo"/>
            <w:b/>
            <w:i/>
            <w:sz w:val="22"/>
          </w:rPr>
          <w:t>https://sic.us.es/servicios/cuentas-y-accesos-los-servicios/integracion-con-sso/que-es-sso</w:t>
        </w:r>
      </w:hyperlink>
    </w:p>
    <w:p w:rsidR="000E66FB" w:rsidRPr="000E66FB" w:rsidRDefault="000E66FB" w:rsidP="000E66FB">
      <w:pPr>
        <w:pStyle w:val="Ttulo1"/>
        <w:spacing w:before="600" w:after="480"/>
        <w:rPr>
          <w:sz w:val="44"/>
        </w:rPr>
      </w:pPr>
      <w:r w:rsidRPr="000E66FB">
        <w:rPr>
          <w:sz w:val="44"/>
        </w:rPr>
        <w:t>PREGUNTAS PARA EL DEBATE</w:t>
      </w:r>
    </w:p>
    <w:p w:rsidR="000E66FB" w:rsidRDefault="000E66FB" w:rsidP="000E66FB">
      <w:pPr>
        <w:pStyle w:val="Prrafodelista"/>
        <w:numPr>
          <w:ilvl w:val="0"/>
          <w:numId w:val="1"/>
        </w:numPr>
        <w:rPr>
          <w:b/>
          <w:i/>
        </w:rPr>
      </w:pPr>
      <w:r w:rsidRPr="000E66FB">
        <w:rPr>
          <w:b/>
          <w:i/>
        </w:rPr>
        <w:t>¿Qué ventajas crees que aporta este sistem</w:t>
      </w:r>
      <w:r w:rsidRPr="000E66FB">
        <w:rPr>
          <w:b/>
          <w:i/>
        </w:rPr>
        <w:t>a?</w:t>
      </w:r>
    </w:p>
    <w:p w:rsidR="000E66FB" w:rsidRPr="000E66FB" w:rsidRDefault="000E66FB" w:rsidP="000E66FB"/>
    <w:p w:rsidR="000E66FB" w:rsidRPr="000E66FB" w:rsidRDefault="000E66FB" w:rsidP="000E66FB">
      <w:pPr>
        <w:pStyle w:val="Prrafodelista"/>
        <w:numPr>
          <w:ilvl w:val="0"/>
          <w:numId w:val="1"/>
        </w:numPr>
        <w:rPr>
          <w:b/>
          <w:i/>
        </w:rPr>
      </w:pPr>
      <w:r w:rsidRPr="000E66FB">
        <w:rPr>
          <w:b/>
          <w:i/>
        </w:rPr>
        <w:t>¿Crees que se debería aplicar a cualquier ámbito empresarial sin i</w:t>
      </w:r>
      <w:r w:rsidRPr="000E66FB">
        <w:rPr>
          <w:b/>
          <w:i/>
        </w:rPr>
        <w:t>mportar el volumen de personas?</w:t>
      </w:r>
    </w:p>
    <w:p w:rsidR="000E66FB" w:rsidRPr="000E66FB" w:rsidRDefault="000E66FB" w:rsidP="000E66FB"/>
    <w:p w:rsidR="000E66FB" w:rsidRPr="000E66FB" w:rsidRDefault="000E66FB" w:rsidP="000E66FB">
      <w:pPr>
        <w:pStyle w:val="Prrafodelista"/>
        <w:numPr>
          <w:ilvl w:val="0"/>
          <w:numId w:val="1"/>
        </w:numPr>
        <w:rPr>
          <w:b/>
          <w:i/>
        </w:rPr>
      </w:pPr>
      <w:r w:rsidRPr="000E66FB">
        <w:rPr>
          <w:b/>
          <w:i/>
        </w:rPr>
        <w:t>¿Crees que se ha extendido técnicamente? ¿Por qué?</w:t>
      </w:r>
    </w:p>
    <w:p w:rsidR="000E66FB" w:rsidRPr="000E66FB" w:rsidRDefault="000E66FB" w:rsidP="000E66FB">
      <w:pPr>
        <w:jc w:val="center"/>
        <w:rPr>
          <w:b/>
          <w:color w:val="FF0000"/>
          <w:sz w:val="36"/>
        </w:rPr>
      </w:pPr>
      <w:bookmarkStart w:id="0" w:name="_GoBack"/>
      <w:r w:rsidRPr="000E66FB">
        <w:rPr>
          <w:b/>
          <w:color w:val="FF0000"/>
          <w:sz w:val="36"/>
        </w:rPr>
        <w:t>PROXIMAMENTE</w:t>
      </w:r>
      <w:bookmarkEnd w:id="0"/>
    </w:p>
    <w:sectPr w:rsidR="000E66FB" w:rsidRPr="000E66FB" w:rsidSect="003D5692">
      <w:headerReference w:type="default" r:id="rId11"/>
      <w:footerReference w:type="default" r:id="rId12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AAC" w:rsidRDefault="00447AAC" w:rsidP="00604736">
      <w:pPr>
        <w:spacing w:before="0" w:after="0"/>
      </w:pPr>
      <w:r>
        <w:separator/>
      </w:r>
    </w:p>
  </w:endnote>
  <w:endnote w:type="continuationSeparator" w:id="0">
    <w:p w:rsidR="00447AAC" w:rsidRDefault="00447AAC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3D5692" w:rsidRDefault="003D5692">
    <w:pPr>
      <w:pStyle w:val="Piedepgina"/>
      <w:rPr>
        <w:b/>
        <w:i/>
      </w:rPr>
    </w:pPr>
    <w:r w:rsidRPr="003D5692">
      <w:rPr>
        <w:b/>
        <w:i/>
      </w:rPr>
      <w:fldChar w:fldCharType="begin"/>
    </w:r>
    <w:r w:rsidRPr="003D5692">
      <w:rPr>
        <w:b/>
        <w:i/>
      </w:rPr>
      <w:instrText>PAGE   \* MERGEFORMAT</w:instrText>
    </w:r>
    <w:r w:rsidRPr="003D5692">
      <w:rPr>
        <w:b/>
        <w:i/>
      </w:rPr>
      <w:fldChar w:fldCharType="separate"/>
    </w:r>
    <w:r w:rsidR="000E66FB">
      <w:rPr>
        <w:b/>
        <w:i/>
        <w:noProof/>
      </w:rPr>
      <w:t>2</w:t>
    </w:r>
    <w:r w:rsidRPr="003D5692">
      <w:rPr>
        <w:b/>
        <w:i/>
      </w:rPr>
      <w:fldChar w:fldCharType="end"/>
    </w:r>
    <w:r w:rsidR="00EA2AC4" w:rsidRPr="003D5692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447AAC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E66FB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58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5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60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447AAC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0E66FB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AAC" w:rsidRDefault="00447AAC" w:rsidP="00604736">
      <w:pPr>
        <w:spacing w:before="0" w:after="0"/>
      </w:pPr>
      <w:r>
        <w:separator/>
      </w:r>
    </w:p>
  </w:footnote>
  <w:footnote w:type="continuationSeparator" w:id="0">
    <w:p w:rsidR="00447AAC" w:rsidRDefault="00447AAC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161925</wp:posOffset>
              </wp:positionV>
              <wp:extent cx="5400675" cy="571500"/>
              <wp:effectExtent l="0" t="0" r="0" b="0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0E66FB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Sistemas de Punto Único de Autenticación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57" type="#_x0000_t202" style="position:absolute;left:0;text-align:left;margin-left:374.05pt;margin-top:12.75pt;width:425.25pt;height:4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0E66FB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Sistemas de Punto Único de Autenticación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FA0B9C"/>
    <w:multiLevelType w:val="hybridMultilevel"/>
    <w:tmpl w:val="0764F6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692"/>
    <w:rsid w:val="0008687D"/>
    <w:rsid w:val="000E66FB"/>
    <w:rsid w:val="001C0E7C"/>
    <w:rsid w:val="003D5692"/>
    <w:rsid w:val="00447AAC"/>
    <w:rsid w:val="004E3763"/>
    <w:rsid w:val="00604736"/>
    <w:rsid w:val="006B3400"/>
    <w:rsid w:val="007D6B0D"/>
    <w:rsid w:val="00950B4B"/>
    <w:rsid w:val="00A04660"/>
    <w:rsid w:val="00C2059F"/>
    <w:rsid w:val="00E54EC8"/>
    <w:rsid w:val="00EA2AC4"/>
    <w:rsid w:val="00F7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08AC4F"/>
  <w15:chartTrackingRefBased/>
  <w15:docId w15:val="{CB5BD65F-10F0-4A3E-B936-C67310DE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692"/>
    <w:pPr>
      <w:spacing w:before="240" w:after="24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D5692"/>
    <w:pPr>
      <w:keepNext/>
      <w:keepLines/>
      <w:spacing w:before="360"/>
      <w:jc w:val="center"/>
      <w:outlineLvl w:val="0"/>
    </w:pPr>
    <w:rPr>
      <w:rFonts w:eastAsiaTheme="majorEastAsia" w:cstheme="majorBidi"/>
      <w:b/>
      <w:i/>
      <w:sz w:val="48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3D5692"/>
    <w:rPr>
      <w:rFonts w:eastAsiaTheme="majorEastAsia" w:cstheme="majorBidi"/>
      <w:b/>
      <w:i/>
      <w:sz w:val="48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3D569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5692"/>
    <w:rPr>
      <w:rFonts w:eastAsiaTheme="minorEastAsia"/>
      <w:lang w:eastAsia="es-ES"/>
    </w:rPr>
  </w:style>
  <w:style w:type="character" w:styleId="Hipervnculo">
    <w:name w:val="Hyperlink"/>
    <w:basedOn w:val="Fuentedeprrafopredeter"/>
    <w:uiPriority w:val="99"/>
    <w:unhideWhenUsed/>
    <w:rsid w:val="000E66F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0E66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ic.us.es/servicios/cuentas-y-accesos-los-servicios/integracion-con-sso/que-es-ss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co.es/servicios/informatica/sistemas/doc_ccc/fed_SSO/Requisitos_SSO.html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2025-07-23T00:00:00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4</TotalTime>
  <Pages>3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atu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de Punto Único de Autenticación</dc:title>
  <dc:subject>Foro Debate</dc:subject>
  <dc:creator>Francisco Javier Otero Herrero</dc:creator>
  <cp:keywords/>
  <dc:description/>
  <cp:lastModifiedBy>Usuario</cp:lastModifiedBy>
  <cp:revision>3</cp:revision>
  <dcterms:created xsi:type="dcterms:W3CDTF">2025-07-21T11:50:00Z</dcterms:created>
  <dcterms:modified xsi:type="dcterms:W3CDTF">2025-07-21T19:24:00Z</dcterms:modified>
</cp:coreProperties>
</file>