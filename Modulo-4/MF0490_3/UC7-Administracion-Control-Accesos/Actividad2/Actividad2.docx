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4"/>
          <w:lang w:eastAsia="en-US"/>
        </w:rPr>
        <w:id w:val="-648592134"/>
        <w:docPartObj>
          <w:docPartGallery w:val="Cover Pages"/>
          <w:docPartUnique/>
        </w:docPartObj>
      </w:sdtPr>
      <w:sdtEndPr/>
      <w:sdtContent>
        <w:p w:rsidR="003D5692" w:rsidRDefault="003D569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FB8E50" wp14:editId="708F8F71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58115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8115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6"/>
                                <a:ext cx="196215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7-23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D5692" w:rsidRPr="003D5692" w:rsidRDefault="00874390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23-07-2025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FFB8E50" id="Grupo 2" o:spid="_x0000_s1026" style="position:absolute;margin-left:24pt;margin-top:21pt;width:124.5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314;width:19621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" adj="18561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7-23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D5692" w:rsidRPr="003D5692" w:rsidRDefault="00874390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23-07-2025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7ECFF8" wp14:editId="71FD48E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3D5692" w:rsidRDefault="002C3B14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39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3D5692" w:rsidRPr="003D5692" w:rsidRDefault="002C3B14" w:rsidP="003D569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28"/>
                                      <w:szCs w:val="32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D5692" w:rsidRPr="003D569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28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7ECFF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3D5692" w:rsidRPr="003D5692" w:rsidRDefault="002C3B14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74390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2"/>
                                  <w:szCs w:val="32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3D5692" w:rsidRPr="003D5692" w:rsidRDefault="002C3B14" w:rsidP="003D569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95959" w:themeColor="text1" w:themeTint="A6"/>
                              <w:sz w:val="28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28"/>
                                <w:szCs w:val="32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D5692" w:rsidRPr="003D569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D5692" w:rsidRDefault="00874390">
          <w:pPr>
            <w:spacing w:before="0" w:after="160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7597F6AC" wp14:editId="61DF0D28">
                <wp:simplePos x="0" y="0"/>
                <wp:positionH relativeFrom="margin">
                  <wp:posOffset>1148714</wp:posOffset>
                </wp:positionH>
                <wp:positionV relativeFrom="paragraph">
                  <wp:posOffset>3491229</wp:posOffset>
                </wp:positionV>
                <wp:extent cx="4325355" cy="3778073"/>
                <wp:effectExtent l="133350" t="76200" r="75565" b="12763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Unidad7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8252" cy="378060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</a:ln>
                        <a:effectLst>
                          <a:outerShdw blurRad="76200" dist="38100" dir="78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4200000"/>
                          </a:lightRig>
                        </a:scene3d>
                        <a:sp3d prstMaterial="plastic">
                          <a:bevelT w="381000" h="114300" prst="relaxedInset"/>
                          <a:contourClr>
                            <a:srgbClr val="969696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0518F2" wp14:editId="379AD12F">
                    <wp:simplePos x="0" y="0"/>
                    <wp:positionH relativeFrom="page">
                      <wp:posOffset>1800225</wp:posOffset>
                    </wp:positionH>
                    <wp:positionV relativeFrom="page">
                      <wp:posOffset>1866900</wp:posOffset>
                    </wp:positionV>
                    <wp:extent cx="5676900" cy="2076450"/>
                    <wp:effectExtent l="0" t="0" r="0" b="0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76900" cy="2076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874390" w:rsidRDefault="002C3B14" w:rsidP="0087439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96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390" w:rsidRPr="00874390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96"/>
                                        <w:szCs w:val="72"/>
                                      </w:rPr>
                                      <w:t>Accesos, Permisos y Limitaciones</w:t>
                                    </w:r>
                                  </w:sdtContent>
                                </w:sdt>
                              </w:p>
                              <w:p w:rsidR="003D5692" w:rsidRPr="00874390" w:rsidRDefault="002C3B14" w:rsidP="00874390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390" w:rsidRPr="0087439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Actividad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0518F2" id="Cuadro de texto 1" o:spid="_x0000_s1056" type="#_x0000_t202" style="position:absolute;margin-left:141.75pt;margin-top:147pt;width:447pt;height:163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" filled="f" stroked="f" strokeweight=".5pt">
                    <v:textbox inset="0,0,0,0">
                      <w:txbxContent>
                        <w:p w:rsidR="003D5692" w:rsidRPr="00874390" w:rsidRDefault="002C3B14" w:rsidP="00874390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96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96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74390" w:rsidRPr="00874390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96"/>
                                  <w:szCs w:val="72"/>
                                </w:rPr>
                                <w:t>Accesos, Permisos y Limitaciones</w:t>
                              </w:r>
                            </w:sdtContent>
                          </w:sdt>
                        </w:p>
                        <w:p w:rsidR="003D5692" w:rsidRPr="00874390" w:rsidRDefault="002C3B14" w:rsidP="00874390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74390" w:rsidRPr="00874390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Actividad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D5692">
            <w:br w:type="page"/>
          </w:r>
        </w:p>
      </w:sdtContent>
    </w:sdt>
    <w:p w:rsidR="00874390" w:rsidRDefault="00874390">
      <w:pPr>
        <w:spacing w:before="0" w:after="160" w:line="259" w:lineRule="auto"/>
        <w:jc w:val="left"/>
      </w:pPr>
      <w:r>
        <w:lastRenderedPageBreak/>
        <w:br w:type="page"/>
      </w:r>
    </w:p>
    <w:p w:rsidR="00874390" w:rsidRPr="00874390" w:rsidRDefault="00874390" w:rsidP="00874390">
      <w:pPr>
        <w:rPr>
          <w:i/>
        </w:rPr>
      </w:pPr>
      <w:r w:rsidRPr="00874390">
        <w:rPr>
          <w:i/>
        </w:rPr>
        <w:lastRenderedPageBreak/>
        <w:t xml:space="preserve">Suponiendo que somos el administrador de sistemas de una gran </w:t>
      </w:r>
      <w:r w:rsidRPr="00874390">
        <w:rPr>
          <w:i/>
        </w:rPr>
        <w:t>empresa nos piden lo siguiente:</w:t>
      </w:r>
    </w:p>
    <w:p w:rsidR="00874390" w:rsidRPr="00874390" w:rsidRDefault="00874390" w:rsidP="00874390">
      <w:pPr>
        <w:pStyle w:val="Ttulo1"/>
        <w:spacing w:before="600" w:after="480"/>
        <w:rPr>
          <w:sz w:val="44"/>
        </w:rPr>
      </w:pPr>
      <w:r w:rsidRPr="00874390">
        <w:rPr>
          <w:sz w:val="44"/>
        </w:rPr>
        <w:t>P</w:t>
      </w:r>
      <w:r w:rsidRPr="00874390">
        <w:rPr>
          <w:sz w:val="44"/>
        </w:rPr>
        <w:t>REGUNTAS/ACTIVIDADES A REALIZAR</w:t>
      </w:r>
    </w:p>
    <w:p w:rsidR="00874390" w:rsidRDefault="00874390" w:rsidP="00874390">
      <w:pPr>
        <w:pStyle w:val="Prrafodelista"/>
        <w:numPr>
          <w:ilvl w:val="0"/>
          <w:numId w:val="1"/>
        </w:numPr>
        <w:rPr>
          <w:b/>
          <w:i/>
        </w:rPr>
      </w:pPr>
      <w:r w:rsidRPr="00874390">
        <w:rPr>
          <w:b/>
          <w:i/>
        </w:rPr>
        <w:t>Identifica los accesos que ha realizado un usuario al sistema.</w:t>
      </w:r>
    </w:p>
    <w:p w:rsidR="00874390" w:rsidRPr="00874390" w:rsidRDefault="00874390" w:rsidP="00874390"/>
    <w:p w:rsidR="00874390" w:rsidRPr="00874390" w:rsidRDefault="00874390" w:rsidP="00874390">
      <w:pPr>
        <w:pStyle w:val="Prrafodelista"/>
        <w:numPr>
          <w:ilvl w:val="0"/>
          <w:numId w:val="1"/>
        </w:numPr>
        <w:rPr>
          <w:b/>
          <w:i/>
        </w:rPr>
      </w:pPr>
      <w:r w:rsidRPr="00874390">
        <w:rPr>
          <w:b/>
          <w:i/>
        </w:rPr>
        <w:t>Modifica los permisos de acceso de un recurso del sistema a un usuario.</w:t>
      </w:r>
    </w:p>
    <w:p w:rsidR="00874390" w:rsidRPr="00874390" w:rsidRDefault="00874390" w:rsidP="00874390"/>
    <w:p w:rsidR="00874390" w:rsidRPr="00874390" w:rsidRDefault="00874390" w:rsidP="00874390">
      <w:pPr>
        <w:pStyle w:val="Prrafodelista"/>
        <w:numPr>
          <w:ilvl w:val="0"/>
          <w:numId w:val="1"/>
        </w:numPr>
        <w:rPr>
          <w:b/>
          <w:i/>
        </w:rPr>
      </w:pPr>
      <w:r w:rsidRPr="00874390">
        <w:rPr>
          <w:b/>
          <w:i/>
        </w:rPr>
        <w:t>Define limitaciones de uso de un recurso a los usuarios.</w:t>
      </w:r>
    </w:p>
    <w:p w:rsidR="00874390" w:rsidRPr="00135F08" w:rsidRDefault="00135F08" w:rsidP="00135F08">
      <w:pPr>
        <w:jc w:val="center"/>
        <w:rPr>
          <w:b/>
          <w:i/>
          <w:color w:val="FF0000"/>
          <w:sz w:val="36"/>
        </w:rPr>
      </w:pPr>
      <w:bookmarkStart w:id="0" w:name="_GoBack"/>
      <w:r w:rsidRPr="00135F08">
        <w:rPr>
          <w:b/>
          <w:i/>
          <w:color w:val="FF0000"/>
          <w:sz w:val="36"/>
        </w:rPr>
        <w:t>PROXIMAMENTE</w:t>
      </w:r>
      <w:bookmarkEnd w:id="0"/>
    </w:p>
    <w:sectPr w:rsidR="00874390" w:rsidRPr="00135F08" w:rsidSect="003D5692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3B14" w:rsidRDefault="002C3B14" w:rsidP="00604736">
      <w:pPr>
        <w:spacing w:before="0" w:after="0"/>
      </w:pPr>
      <w:r>
        <w:separator/>
      </w:r>
    </w:p>
  </w:endnote>
  <w:endnote w:type="continuationSeparator" w:id="0">
    <w:p w:rsidR="002C3B14" w:rsidRDefault="002C3B14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3D5692" w:rsidRDefault="003D5692">
    <w:pPr>
      <w:pStyle w:val="Piedepgina"/>
      <w:rPr>
        <w:b/>
        <w:i/>
      </w:rPr>
    </w:pPr>
    <w:r w:rsidRPr="003D5692">
      <w:rPr>
        <w:b/>
        <w:i/>
      </w:rPr>
      <w:fldChar w:fldCharType="begin"/>
    </w:r>
    <w:r w:rsidRPr="003D5692">
      <w:rPr>
        <w:b/>
        <w:i/>
      </w:rPr>
      <w:instrText>PAGE   \* MERGEFORMAT</w:instrText>
    </w:r>
    <w:r w:rsidRPr="003D5692">
      <w:rPr>
        <w:b/>
        <w:i/>
      </w:rPr>
      <w:fldChar w:fldCharType="separate"/>
    </w:r>
    <w:r w:rsidR="00135F08">
      <w:rPr>
        <w:b/>
        <w:i/>
        <w:noProof/>
      </w:rPr>
      <w:t>2</w:t>
    </w:r>
    <w:r w:rsidRPr="003D5692">
      <w:rPr>
        <w:b/>
        <w:i/>
      </w:rPr>
      <w:fldChar w:fldCharType="end"/>
    </w:r>
    <w:r w:rsidR="00EA2AC4" w:rsidRPr="003D5692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2C3B14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74390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2C3B14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874390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3B14" w:rsidRDefault="002C3B14" w:rsidP="00604736">
      <w:pPr>
        <w:spacing w:before="0" w:after="0"/>
      </w:pPr>
      <w:r>
        <w:separator/>
      </w:r>
    </w:p>
  </w:footnote>
  <w:footnote w:type="continuationSeparator" w:id="0">
    <w:p w:rsidR="002C3B14" w:rsidRDefault="002C3B14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161925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874390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Accesos, Permisos y Limitaciones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2.7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I&#10;H1ws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874390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Accesos, Permisos y Limitaciones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9F623D"/>
    <w:multiLevelType w:val="hybridMultilevel"/>
    <w:tmpl w:val="3392F9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692"/>
    <w:rsid w:val="0008687D"/>
    <w:rsid w:val="00135F08"/>
    <w:rsid w:val="001C0E7C"/>
    <w:rsid w:val="002C3B14"/>
    <w:rsid w:val="003D5692"/>
    <w:rsid w:val="003E578A"/>
    <w:rsid w:val="004D3F4D"/>
    <w:rsid w:val="004E3763"/>
    <w:rsid w:val="00604736"/>
    <w:rsid w:val="007D6B0D"/>
    <w:rsid w:val="00874390"/>
    <w:rsid w:val="00950B4B"/>
    <w:rsid w:val="00A04660"/>
    <w:rsid w:val="00C2059F"/>
    <w:rsid w:val="00E54EC8"/>
    <w:rsid w:val="00EA2AC4"/>
    <w:rsid w:val="00F12302"/>
    <w:rsid w:val="00F7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1BAB26"/>
  <w15:chartTrackingRefBased/>
  <w15:docId w15:val="{CB5BD65F-10F0-4A3E-B936-C67310DE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692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692"/>
    <w:pPr>
      <w:keepNext/>
      <w:keepLines/>
      <w:spacing w:before="360"/>
      <w:jc w:val="center"/>
      <w:outlineLvl w:val="0"/>
    </w:pPr>
    <w:rPr>
      <w:rFonts w:eastAsiaTheme="majorEastAsia" w:cstheme="majorBidi"/>
      <w:b/>
      <w:i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D5692"/>
    <w:rPr>
      <w:rFonts w:eastAsiaTheme="majorEastAsia" w:cstheme="majorBidi"/>
      <w:b/>
      <w:i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D569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5692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874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5</TotalTime>
  <Pages>3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Accesos, Permisos y Limitaciones</dc:title>
  <dc:subject>Actividad 2</dc:subject>
  <dc:creator>Francisco Javier Otero Herrero</dc:creator>
  <cp:keywords/>
  <dc:description/>
  <cp:lastModifiedBy>Usuario</cp:lastModifiedBy>
  <cp:revision>4</cp:revision>
  <dcterms:created xsi:type="dcterms:W3CDTF">2025-07-21T11:51:00Z</dcterms:created>
  <dcterms:modified xsi:type="dcterms:W3CDTF">2025-07-21T19:20:00Z</dcterms:modified>
</cp:coreProperties>
</file>