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sz w:val="24"/>
          <w:lang w:eastAsia="en-US"/>
        </w:rPr>
        <w:id w:val="-648592134"/>
        <w:docPartObj>
          <w:docPartGallery w:val="Cover Pages"/>
          <w:docPartUnique/>
        </w:docPartObj>
      </w:sdtPr>
      <w:sdtEndPr/>
      <w:sdtContent>
        <w:p w:rsidR="003D5692" w:rsidRDefault="003D5692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E357BD9" wp14:editId="74DD245F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266700</wp:posOffset>
                    </wp:positionV>
                    <wp:extent cx="1581150" cy="9125712"/>
                    <wp:effectExtent l="0" t="0" r="19050" b="1524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8115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631466"/>
                                <a:ext cx="196215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7-23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3D5692" w:rsidRPr="003D5692" w:rsidRDefault="002E48F1">
                                      <w:pPr>
                                        <w:pStyle w:val="Sinespaciad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23-07-2025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E357BD9" id="Grupo 2" o:spid="_x0000_s1026" style="position:absolute;margin-left:24pt;margin-top:21pt;width:124.5pt;height:718.55pt;z-index:-251657216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6314;width:19621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" adj="18561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7-23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3D5692" w:rsidRPr="003D5692" w:rsidRDefault="002E48F1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23-07-2025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C949F8" wp14:editId="5F2799D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692" w:rsidRPr="003D5692" w:rsidRDefault="00EA4DF9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B9BD5" w:themeColor="accent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E48F1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5B9BD5" w:themeColor="accent1"/>
                                        <w:sz w:val="32"/>
                                        <w:szCs w:val="32"/>
                                      </w:rPr>
                                      <w:t>Francisco Javier Otero Herrero</w:t>
                                    </w:r>
                                  </w:sdtContent>
                                </w:sdt>
                              </w:p>
                              <w:p w:rsidR="003D5692" w:rsidRPr="003D5692" w:rsidRDefault="00EA4DF9" w:rsidP="003D569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28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28"/>
                                      <w:szCs w:val="32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D5692" w:rsidRPr="003D5692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28"/>
                                        <w:szCs w:val="32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C949F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3D5692" w:rsidRPr="003D5692" w:rsidRDefault="00EA4DF9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B9BD5" w:themeColor="accent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2E48F1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5B9BD5" w:themeColor="accent1"/>
                                  <w:sz w:val="32"/>
                                  <w:szCs w:val="32"/>
                                </w:rPr>
                                <w:t>Francisco Javier Otero Herrero</w:t>
                              </w:r>
                            </w:sdtContent>
                          </w:sdt>
                        </w:p>
                        <w:p w:rsidR="003D5692" w:rsidRPr="003D5692" w:rsidRDefault="00EA4DF9" w:rsidP="003D569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95959" w:themeColor="text1" w:themeTint="A6"/>
                              <w:sz w:val="28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28"/>
                                <w:szCs w:val="32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D5692" w:rsidRPr="003D5692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28"/>
                                  <w:szCs w:val="32"/>
                                </w:rPr>
                                <w:t>Grupo atu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3D5692" w:rsidRDefault="002E48F1">
          <w:pPr>
            <w:spacing w:before="0" w:after="160"/>
            <w:jc w:val="lef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 wp14:anchorId="0F496E19" wp14:editId="0F11645D">
                <wp:simplePos x="0" y="0"/>
                <wp:positionH relativeFrom="margin">
                  <wp:posOffset>928279</wp:posOffset>
                </wp:positionH>
                <wp:positionV relativeFrom="paragraph">
                  <wp:posOffset>2738755</wp:posOffset>
                </wp:positionV>
                <wp:extent cx="4361906" cy="3810000"/>
                <wp:effectExtent l="1162050" t="114300" r="114935" b="171450"/>
                <wp:wrapNone/>
                <wp:docPr id="33" name="Imagen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portadaUnidad7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2993" cy="3810949"/>
                        </a:xfrm>
                        <a:prstGeom prst="rect">
                          <a:avLst/>
                        </a:prstGeom>
                        <a:ln w="127000" cap="rnd">
                          <a:solidFill>
                            <a:srgbClr val="FFFFFF"/>
                          </a:solidFill>
                        </a:ln>
                        <a:effectLst>
                          <a:outerShdw blurRad="76200" dist="95250" dir="10500000" sx="97000" sy="23000" kx="900000" algn="br" rotWithShape="0">
                            <a:srgbClr val="000000">
                              <a:alpha val="20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800000"/>
                          </a:lightRig>
                        </a:scene3d>
                        <a:sp3d contourW="6350">
                          <a:bevelT w="50800" h="16510"/>
                          <a:contourClr>
                            <a:srgbClr val="C0C0C0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C1E1579" wp14:editId="292AB886">
                    <wp:simplePos x="0" y="0"/>
                    <wp:positionH relativeFrom="page">
                      <wp:posOffset>1828800</wp:posOffset>
                    </wp:positionH>
                    <wp:positionV relativeFrom="page">
                      <wp:posOffset>1866900</wp:posOffset>
                    </wp:positionV>
                    <wp:extent cx="5534025" cy="1724025"/>
                    <wp:effectExtent l="0" t="0" r="9525" b="952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1724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692" w:rsidRPr="002E48F1" w:rsidRDefault="00EA4DF9" w:rsidP="002E48F1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262626" w:themeColor="text1" w:themeTint="D9"/>
                                    <w:sz w:val="88"/>
                                    <w:szCs w:val="8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262626" w:themeColor="text1" w:themeTint="D9"/>
                                      <w:sz w:val="88"/>
                                      <w:szCs w:val="88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E48F1" w:rsidRPr="002E48F1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i/>
                                        <w:color w:val="262626" w:themeColor="text1" w:themeTint="D9"/>
                                        <w:sz w:val="88"/>
                                        <w:szCs w:val="88"/>
                                      </w:rPr>
                                      <w:t>Directorio Activo y Unificación de recursos</w:t>
                                    </w:r>
                                  </w:sdtContent>
                                </w:sdt>
                              </w:p>
                              <w:p w:rsidR="003D5692" w:rsidRPr="002E48F1" w:rsidRDefault="00EA4DF9" w:rsidP="002E48F1">
                                <w:pPr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E48F1" w:rsidRPr="002E48F1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Actividad 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1E1579" id="Cuadro de texto 1" o:spid="_x0000_s1056" type="#_x0000_t202" style="position:absolute;margin-left:2in;margin-top:147pt;width:435.75pt;height:135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" filled="f" stroked="f" strokeweight=".5pt">
                    <v:textbox inset="0,0,0,0">
                      <w:txbxContent>
                        <w:p w:rsidR="003D5692" w:rsidRPr="002E48F1" w:rsidRDefault="00EA4DF9" w:rsidP="002E48F1">
                          <w:pPr>
                            <w:pStyle w:val="Sinespaciado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color w:val="262626" w:themeColor="text1" w:themeTint="D9"/>
                              <w:sz w:val="88"/>
                              <w:szCs w:val="88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262626" w:themeColor="text1" w:themeTint="D9"/>
                                <w:sz w:val="88"/>
                                <w:szCs w:val="88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E48F1" w:rsidRPr="002E48F1">
                                <w:rPr>
                                  <w:rFonts w:ascii="Times New Roman" w:eastAsiaTheme="majorEastAsia" w:hAnsi="Times New Roman" w:cs="Times New Roman"/>
                                  <w:b/>
                                  <w:i/>
                                  <w:color w:val="262626" w:themeColor="text1" w:themeTint="D9"/>
                                  <w:sz w:val="88"/>
                                  <w:szCs w:val="88"/>
                                </w:rPr>
                                <w:t>Directorio Activo y Unificación de recursos</w:t>
                              </w:r>
                            </w:sdtContent>
                          </w:sdt>
                        </w:p>
                        <w:p w:rsidR="003D5692" w:rsidRPr="002E48F1" w:rsidRDefault="00EA4DF9" w:rsidP="002E48F1">
                          <w:pPr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2E48F1" w:rsidRPr="002E48F1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Actividad 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D5692">
            <w:br w:type="page"/>
          </w:r>
        </w:p>
      </w:sdtContent>
    </w:sdt>
    <w:p w:rsidR="002E48F1" w:rsidRDefault="002E48F1">
      <w:pPr>
        <w:spacing w:before="0" w:after="160" w:line="259" w:lineRule="auto"/>
        <w:jc w:val="left"/>
      </w:pPr>
      <w:r>
        <w:lastRenderedPageBreak/>
        <w:br w:type="page"/>
      </w:r>
    </w:p>
    <w:p w:rsidR="002E48F1" w:rsidRPr="002E48F1" w:rsidRDefault="002E48F1" w:rsidP="002E48F1">
      <w:pPr>
        <w:rPr>
          <w:i/>
        </w:rPr>
      </w:pPr>
      <w:r w:rsidRPr="002E48F1">
        <w:rPr>
          <w:i/>
        </w:rPr>
        <w:lastRenderedPageBreak/>
        <w:t xml:space="preserve">Contesta a las siguientes preguntas de </w:t>
      </w:r>
      <w:r w:rsidRPr="002E48F1">
        <w:rPr>
          <w:i/>
        </w:rPr>
        <w:t>la forma más detallada posible:</w:t>
      </w:r>
    </w:p>
    <w:p w:rsidR="002E48F1" w:rsidRPr="002E48F1" w:rsidRDefault="002E48F1" w:rsidP="002E48F1">
      <w:pPr>
        <w:pStyle w:val="Ttulo1"/>
        <w:spacing w:before="600" w:after="480"/>
        <w:rPr>
          <w:sz w:val="44"/>
        </w:rPr>
      </w:pPr>
      <w:r w:rsidRPr="002E48F1">
        <w:rPr>
          <w:sz w:val="44"/>
        </w:rPr>
        <w:t>PREGUNTAS</w:t>
      </w:r>
    </w:p>
    <w:p w:rsidR="002E48F1" w:rsidRDefault="002E48F1" w:rsidP="002E48F1">
      <w:pPr>
        <w:pStyle w:val="Prrafodelista"/>
        <w:numPr>
          <w:ilvl w:val="0"/>
          <w:numId w:val="1"/>
        </w:numPr>
        <w:rPr>
          <w:b/>
          <w:i/>
        </w:rPr>
      </w:pPr>
      <w:r w:rsidRPr="002E48F1">
        <w:rPr>
          <w:b/>
          <w:i/>
        </w:rPr>
        <w:t>Identificar qué formas de accesos tenemos para operar con un siste</w:t>
      </w:r>
      <w:r w:rsidRPr="002E48F1">
        <w:rPr>
          <w:b/>
          <w:i/>
        </w:rPr>
        <w:t>ma en base a nuestra ubicación.</w:t>
      </w:r>
    </w:p>
    <w:p w:rsidR="002E48F1" w:rsidRPr="002E48F1" w:rsidRDefault="002E48F1" w:rsidP="002E48F1"/>
    <w:p w:rsidR="002E48F1" w:rsidRPr="002E48F1" w:rsidRDefault="002E48F1" w:rsidP="002E48F1">
      <w:pPr>
        <w:pStyle w:val="Prrafodelista"/>
        <w:numPr>
          <w:ilvl w:val="0"/>
          <w:numId w:val="1"/>
        </w:numPr>
        <w:rPr>
          <w:b/>
          <w:i/>
        </w:rPr>
      </w:pPr>
      <w:r w:rsidRPr="002E48F1">
        <w:rPr>
          <w:b/>
          <w:i/>
        </w:rPr>
        <w:t>Dentro de la gestión de usuarios centralizada podemos encontrarnos con algunos programas destacados según hablemos de un sistema operativo u otro. Describe cuáles son los más extendidos tanto en Windows como en Linux.</w:t>
      </w:r>
    </w:p>
    <w:p w:rsidR="002E48F1" w:rsidRPr="002E48F1" w:rsidRDefault="002E48F1" w:rsidP="002E48F1">
      <w:pPr>
        <w:jc w:val="center"/>
        <w:rPr>
          <w:b/>
          <w:i/>
          <w:color w:val="FF0000"/>
          <w:sz w:val="36"/>
        </w:rPr>
      </w:pPr>
      <w:bookmarkStart w:id="0" w:name="_GoBack"/>
      <w:r w:rsidRPr="002E48F1">
        <w:rPr>
          <w:b/>
          <w:i/>
          <w:color w:val="FF0000"/>
          <w:sz w:val="36"/>
        </w:rPr>
        <w:t>PROXIMAMENTE</w:t>
      </w:r>
      <w:bookmarkEnd w:id="0"/>
    </w:p>
    <w:sectPr w:rsidR="002E48F1" w:rsidRPr="002E48F1" w:rsidSect="003D5692">
      <w:headerReference w:type="default" r:id="rId9"/>
      <w:footerReference w:type="default" r:id="rId10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4DF9" w:rsidRDefault="00EA4DF9" w:rsidP="00604736">
      <w:pPr>
        <w:spacing w:before="0" w:after="0"/>
      </w:pPr>
      <w:r>
        <w:separator/>
      </w:r>
    </w:p>
  </w:endnote>
  <w:endnote w:type="continuationSeparator" w:id="0">
    <w:p w:rsidR="00EA4DF9" w:rsidRDefault="00EA4DF9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3D5692" w:rsidRDefault="003D5692">
    <w:pPr>
      <w:pStyle w:val="Piedepgina"/>
      <w:rPr>
        <w:b/>
        <w:i/>
      </w:rPr>
    </w:pPr>
    <w:r w:rsidRPr="003D5692">
      <w:rPr>
        <w:b/>
        <w:i/>
      </w:rPr>
      <w:fldChar w:fldCharType="begin"/>
    </w:r>
    <w:r w:rsidRPr="003D5692">
      <w:rPr>
        <w:b/>
        <w:i/>
      </w:rPr>
      <w:instrText>PAGE   \* MERGEFORMAT</w:instrText>
    </w:r>
    <w:r w:rsidRPr="003D5692">
      <w:rPr>
        <w:b/>
        <w:i/>
      </w:rPr>
      <w:fldChar w:fldCharType="separate"/>
    </w:r>
    <w:r w:rsidR="002E48F1">
      <w:rPr>
        <w:b/>
        <w:i/>
        <w:noProof/>
      </w:rPr>
      <w:t>2</w:t>
    </w:r>
    <w:r w:rsidRPr="003D5692">
      <w:rPr>
        <w:b/>
        <w:i/>
      </w:rPr>
      <w:fldChar w:fldCharType="end"/>
    </w:r>
    <w:r w:rsidR="00EA2AC4" w:rsidRPr="003D5692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EA4DF9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E48F1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5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5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6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EA4DF9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2E48F1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4DF9" w:rsidRDefault="00EA4DF9" w:rsidP="00604736">
      <w:pPr>
        <w:spacing w:before="0" w:after="0"/>
      </w:pPr>
      <w:r>
        <w:separator/>
      </w:r>
    </w:p>
  </w:footnote>
  <w:footnote w:type="continuationSeparator" w:id="0">
    <w:p w:rsidR="00EA4DF9" w:rsidRDefault="00EA4DF9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161925</wp:posOffset>
              </wp:positionV>
              <wp:extent cx="5400675" cy="5715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2E48F1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Directorio Activo y Unificación de recursos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57" type="#_x0000_t202" style="position:absolute;left:0;text-align:left;margin-left:374.05pt;margin-top:12.75pt;width:425.25pt;height:4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2E48F1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Directorio Activo y Unificación de recursos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B35FA"/>
    <w:multiLevelType w:val="hybridMultilevel"/>
    <w:tmpl w:val="DCECF61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692"/>
    <w:rsid w:val="0008687D"/>
    <w:rsid w:val="001C0E7C"/>
    <w:rsid w:val="002E48F1"/>
    <w:rsid w:val="003D5692"/>
    <w:rsid w:val="004D3F4D"/>
    <w:rsid w:val="004E3763"/>
    <w:rsid w:val="00604736"/>
    <w:rsid w:val="006377FE"/>
    <w:rsid w:val="007D6B0D"/>
    <w:rsid w:val="00950B4B"/>
    <w:rsid w:val="00A04660"/>
    <w:rsid w:val="00C2059F"/>
    <w:rsid w:val="00E54EC8"/>
    <w:rsid w:val="00EA2AC4"/>
    <w:rsid w:val="00EA4DF9"/>
    <w:rsid w:val="00F7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2BA2"/>
  <w15:chartTrackingRefBased/>
  <w15:docId w15:val="{CB5BD65F-10F0-4A3E-B936-C67310DE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692"/>
    <w:pPr>
      <w:spacing w:before="24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D5692"/>
    <w:pPr>
      <w:keepNext/>
      <w:keepLines/>
      <w:spacing w:before="360"/>
      <w:jc w:val="center"/>
      <w:outlineLvl w:val="0"/>
    </w:pPr>
    <w:rPr>
      <w:rFonts w:eastAsiaTheme="majorEastAsia" w:cstheme="majorBidi"/>
      <w:b/>
      <w:i/>
      <w:sz w:val="4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3D5692"/>
    <w:rPr>
      <w:rFonts w:eastAsiaTheme="majorEastAsia" w:cstheme="majorBidi"/>
      <w:b/>
      <w:i/>
      <w:sz w:val="4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3D569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5692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2E4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2025-07-23T00:00:00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5</TotalTime>
  <Pages>3</Pages>
  <Words>64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Directorio Activo y Unificación de recursos</dc:title>
  <dc:subject>Actividad 1</dc:subject>
  <dc:creator>Francisco Javier Otero Herrero</dc:creator>
  <cp:keywords/>
  <dc:description/>
  <cp:lastModifiedBy>Usuario</cp:lastModifiedBy>
  <cp:revision>3</cp:revision>
  <dcterms:created xsi:type="dcterms:W3CDTF">2025-07-21T11:50:00Z</dcterms:created>
  <dcterms:modified xsi:type="dcterms:W3CDTF">2025-07-21T19:16:00Z</dcterms:modified>
</cp:coreProperties>
</file>