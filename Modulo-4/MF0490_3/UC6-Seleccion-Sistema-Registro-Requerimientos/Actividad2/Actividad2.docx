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sz w:val="24"/>
          <w:lang w:eastAsia="en-US"/>
        </w:rPr>
        <w:id w:val="-648592134"/>
        <w:docPartObj>
          <w:docPartGallery w:val="Cover Pages"/>
          <w:docPartUnique/>
        </w:docPartObj>
      </w:sdtPr>
      <w:sdtEndPr/>
      <w:sdtContent>
        <w:p w:rsidR="003D5692" w:rsidRDefault="003D5692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C76CC5E" wp14:editId="548B18E0">
                    <wp:simplePos x="0" y="0"/>
                    <wp:positionH relativeFrom="page">
                      <wp:posOffset>304800</wp:posOffset>
                    </wp:positionH>
                    <wp:positionV relativeFrom="page">
                      <wp:posOffset>266700</wp:posOffset>
                    </wp:positionV>
                    <wp:extent cx="1581150" cy="9125712"/>
                    <wp:effectExtent l="0" t="0" r="19050" b="1524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8115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631466"/>
                                <a:ext cx="196215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7-22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3D5692" w:rsidRPr="003D5692" w:rsidRDefault="00EF2E4A">
                                      <w:pPr>
                                        <w:pStyle w:val="Sinespaciado"/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22-07-2025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C76CC5E" id="Grupo 2" o:spid="_x0000_s1026" style="position:absolute;margin-left:24pt;margin-top:21pt;width:124.5pt;height:718.55pt;z-index:-251657216;mso-height-percent:950;mso-position-horizontal-relative:page;mso-position-vertical-relative:page;mso-height-percent:95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6314;width:19621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" adj="18561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7-22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3D5692" w:rsidRPr="003D5692" w:rsidRDefault="00EF2E4A">
                                <w:pPr>
                                  <w:pStyle w:val="Sinespaciado"/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22-07-2025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7462456" wp14:editId="58ECE4B6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D5692" w:rsidRPr="003D5692" w:rsidRDefault="00CE49B8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B9BD5" w:themeColor="accent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B9BD5" w:themeColor="accent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F2E4A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5B9BD5" w:themeColor="accent1"/>
                                        <w:sz w:val="32"/>
                                        <w:szCs w:val="32"/>
                                      </w:rPr>
                                      <w:t>Francisco Javier Otero Herrero</w:t>
                                    </w:r>
                                  </w:sdtContent>
                                </w:sdt>
                              </w:p>
                              <w:p w:rsidR="003D5692" w:rsidRPr="003D5692" w:rsidRDefault="00CE49B8" w:rsidP="003D5692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28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28"/>
                                      <w:szCs w:val="32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3D5692" w:rsidRPr="003D5692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95959" w:themeColor="text1" w:themeTint="A6"/>
                                        <w:sz w:val="28"/>
                                        <w:szCs w:val="32"/>
                                      </w:rPr>
                                      <w:t>Grupo atu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46245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Suwf8eAIAAGIFAAAOAAAAAAAA&#10;AAAAAAAAAC4CAABkcnMvZTJvRG9jLnhtbFBLAQItABQABgAIAAAAIQDRS9Bu2QAAAAQBAAAPAAAA&#10;AAAAAAAAAAAAANIEAABkcnMvZG93bnJldi54bWxQSwUGAAAAAAQABADzAAAA2AUAAAAA&#10;" filled="f" stroked="f" strokeweight=".5pt">
                    <v:textbox style="mso-fit-shape-to-text:t" inset="0,0,0,0">
                      <w:txbxContent>
                        <w:p w:rsidR="003D5692" w:rsidRPr="003D5692" w:rsidRDefault="00CE49B8">
                          <w:pPr>
                            <w:pStyle w:val="Sinespaciado"/>
                            <w:rPr>
                              <w:rFonts w:ascii="Times New Roman" w:hAnsi="Times New Roman" w:cs="Times New Roman"/>
                              <w:b/>
                              <w:i/>
                              <w:color w:val="5B9BD5" w:themeColor="accent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B9BD5" w:themeColor="accent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EF2E4A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5B9BD5" w:themeColor="accent1"/>
                                  <w:sz w:val="32"/>
                                  <w:szCs w:val="32"/>
                                </w:rPr>
                                <w:t>Francisco Javier Otero Herrero</w:t>
                              </w:r>
                            </w:sdtContent>
                          </w:sdt>
                        </w:p>
                        <w:p w:rsidR="003D5692" w:rsidRPr="003D5692" w:rsidRDefault="00CE49B8" w:rsidP="003D5692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595959" w:themeColor="text1" w:themeTint="A6"/>
                              <w:sz w:val="28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28"/>
                                <w:szCs w:val="32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3D5692" w:rsidRPr="003D5692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95959" w:themeColor="text1" w:themeTint="A6"/>
                                  <w:sz w:val="28"/>
                                  <w:szCs w:val="32"/>
                                </w:rPr>
                                <w:t>Grupo atu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3D5692" w:rsidRDefault="00EF2E4A">
          <w:pPr>
            <w:spacing w:before="0" w:after="160"/>
            <w:jc w:val="left"/>
          </w:pPr>
          <w:r>
            <w:rPr>
              <w:noProof/>
              <w:lang w:eastAsia="es-ES"/>
            </w:rPr>
            <w:drawing>
              <wp:anchor distT="0" distB="0" distL="114300" distR="114300" simplePos="0" relativeHeight="251662336" behindDoc="0" locked="0" layoutInCell="1" allowOverlap="1" wp14:anchorId="34D53807" wp14:editId="72D32EB8">
                <wp:simplePos x="0" y="0"/>
                <wp:positionH relativeFrom="margin">
                  <wp:align>right</wp:align>
                </wp:positionH>
                <wp:positionV relativeFrom="paragraph">
                  <wp:posOffset>3034030</wp:posOffset>
                </wp:positionV>
                <wp:extent cx="4276725" cy="4276725"/>
                <wp:effectExtent l="76200" t="76200" r="66675" b="140017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ortadaUnidad5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76725" cy="4276725"/>
                        </a:xfrm>
                        <a:prstGeom prst="ellipse">
                          <a:avLst/>
                        </a:prstGeom>
                        <a:ln w="63500" cap="rnd">
                          <a:solidFill>
                            <a:srgbClr val="333333"/>
                          </a:solidFill>
                        </a:ln>
                        <a:effectLst>
                          <a:outerShdw blurRad="381000" dist="292100" dir="5400000" sx="-80000" sy="-18000" rotWithShape="0">
                            <a:srgbClr val="000000">
                              <a:alpha val="22000"/>
                            </a:srgbClr>
                          </a:outerShdw>
                        </a:effectLst>
                        <a:scene3d>
                          <a:camera prst="orthographicFront"/>
                          <a:lightRig rig="contrasting" dir="t">
                            <a:rot lat="0" lon="0" rev="3000000"/>
                          </a:lightRig>
                        </a:scene3d>
                        <a:sp3d contourW="7620">
                          <a:bevelT w="95250" h="31750"/>
                          <a:contourClr>
                            <a:srgbClr val="333333"/>
                          </a:contourClr>
                        </a:sp3d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7D88622" wp14:editId="489EAD3A">
                    <wp:simplePos x="0" y="0"/>
                    <wp:positionH relativeFrom="page">
                      <wp:posOffset>1819275</wp:posOffset>
                    </wp:positionH>
                    <wp:positionV relativeFrom="page">
                      <wp:posOffset>1866900</wp:posOffset>
                    </wp:positionV>
                    <wp:extent cx="5572125" cy="1724025"/>
                    <wp:effectExtent l="0" t="0" r="9525" b="952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72125" cy="17240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D5692" w:rsidRPr="00EF2E4A" w:rsidRDefault="00CE49B8" w:rsidP="00EF2E4A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262626" w:themeColor="text1" w:themeTint="D9"/>
                                    <w:sz w:val="84"/>
                                    <w:szCs w:val="8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i/>
                                      <w:color w:val="262626" w:themeColor="text1" w:themeTint="D9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F2E4A" w:rsidRPr="00EF2E4A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i/>
                                        <w:color w:val="262626" w:themeColor="text1" w:themeTint="D9"/>
                                        <w:sz w:val="84"/>
                                        <w:szCs w:val="84"/>
                                      </w:rPr>
                                      <w:t>Sistemas de Archivo y Almacenamiento</w:t>
                                    </w:r>
                                  </w:sdtContent>
                                </w:sdt>
                              </w:p>
                              <w:p w:rsidR="003D5692" w:rsidRPr="00EF2E4A" w:rsidRDefault="00CE49B8" w:rsidP="00EF2E4A">
                                <w:pPr>
                                  <w:spacing w:before="12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F2E4A" w:rsidRPr="00EF2E4A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Actividad 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D88622" id="Cuadro de texto 1" o:spid="_x0000_s1056" type="#_x0000_t202" style="position:absolute;margin-left:143.25pt;margin-top:147pt;width:438.75pt;height:135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" filled="f" stroked="f" strokeweight=".5pt">
                    <v:textbox inset="0,0,0,0">
                      <w:txbxContent>
                        <w:p w:rsidR="003D5692" w:rsidRPr="00EF2E4A" w:rsidRDefault="00CE49B8" w:rsidP="00EF2E4A">
                          <w:pPr>
                            <w:pStyle w:val="Sinespaciado"/>
                            <w:jc w:val="center"/>
                            <w:rPr>
                              <w:rFonts w:ascii="Times New Roman" w:eastAsiaTheme="majorEastAsia" w:hAnsi="Times New Roman" w:cs="Times New Roman"/>
                              <w:b/>
                              <w:i/>
                              <w:color w:val="262626" w:themeColor="text1" w:themeTint="D9"/>
                              <w:sz w:val="84"/>
                              <w:szCs w:val="84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i/>
                                <w:color w:val="262626" w:themeColor="text1" w:themeTint="D9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EF2E4A" w:rsidRPr="00EF2E4A">
                                <w:rPr>
                                  <w:rFonts w:ascii="Times New Roman" w:eastAsiaTheme="majorEastAsia" w:hAnsi="Times New Roman" w:cs="Times New Roman"/>
                                  <w:b/>
                                  <w:i/>
                                  <w:color w:val="262626" w:themeColor="text1" w:themeTint="D9"/>
                                  <w:sz w:val="84"/>
                                  <w:szCs w:val="84"/>
                                </w:rPr>
                                <w:t>Sistemas de Archivo y Almacenamiento</w:t>
                              </w:r>
                            </w:sdtContent>
                          </w:sdt>
                        </w:p>
                        <w:p w:rsidR="003D5692" w:rsidRPr="00EF2E4A" w:rsidRDefault="00CE49B8" w:rsidP="00EF2E4A">
                          <w:pPr>
                            <w:spacing w:before="120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EF2E4A" w:rsidRPr="00EF2E4A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Actividad 2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3D5692">
            <w:br w:type="page"/>
          </w:r>
        </w:p>
      </w:sdtContent>
    </w:sdt>
    <w:p w:rsidR="00EF2E4A" w:rsidRDefault="00EF2E4A">
      <w:pPr>
        <w:spacing w:before="0" w:after="160" w:line="259" w:lineRule="auto"/>
        <w:jc w:val="left"/>
      </w:pPr>
      <w:r>
        <w:lastRenderedPageBreak/>
        <w:br w:type="page"/>
      </w:r>
    </w:p>
    <w:p w:rsidR="00EF2E4A" w:rsidRPr="00EF2E4A" w:rsidRDefault="00EF2E4A" w:rsidP="00EF2E4A">
      <w:pPr>
        <w:rPr>
          <w:i/>
        </w:rPr>
      </w:pPr>
      <w:r w:rsidRPr="00EF2E4A">
        <w:rPr>
          <w:i/>
        </w:rPr>
        <w:lastRenderedPageBreak/>
        <w:t xml:space="preserve">Contesta a las siguientes preguntas que se plantean de </w:t>
      </w:r>
      <w:r w:rsidRPr="00EF2E4A">
        <w:rPr>
          <w:i/>
        </w:rPr>
        <w:t>la forma más detallada posible:</w:t>
      </w:r>
    </w:p>
    <w:p w:rsidR="00EF2E4A" w:rsidRPr="00EF2E4A" w:rsidRDefault="00EF2E4A" w:rsidP="00EF2E4A">
      <w:pPr>
        <w:pStyle w:val="Ttulo1"/>
        <w:spacing w:before="600" w:after="480"/>
        <w:rPr>
          <w:sz w:val="44"/>
        </w:rPr>
      </w:pPr>
      <w:r w:rsidRPr="00EF2E4A">
        <w:rPr>
          <w:sz w:val="44"/>
        </w:rPr>
        <w:t>P</w:t>
      </w:r>
      <w:r w:rsidRPr="00EF2E4A">
        <w:rPr>
          <w:sz w:val="44"/>
        </w:rPr>
        <w:t>REGUNTAS</w:t>
      </w:r>
    </w:p>
    <w:p w:rsidR="00EF2E4A" w:rsidRDefault="00EF2E4A" w:rsidP="00EF2E4A">
      <w:pPr>
        <w:pStyle w:val="Prrafodelista"/>
        <w:numPr>
          <w:ilvl w:val="0"/>
          <w:numId w:val="1"/>
        </w:numPr>
        <w:rPr>
          <w:b/>
          <w:i/>
        </w:rPr>
      </w:pPr>
      <w:r w:rsidRPr="00EF2E4A">
        <w:rPr>
          <w:b/>
          <w:i/>
        </w:rPr>
        <w:t>¿Cuáles son los sistemas de archivos más usados? Indica en una tabla los sistemas operativos con los tipos de sistemas d</w:t>
      </w:r>
      <w:r w:rsidRPr="00EF2E4A">
        <w:rPr>
          <w:b/>
          <w:i/>
        </w:rPr>
        <w:t>e archivos que suelen utilizar.</w:t>
      </w:r>
    </w:p>
    <w:p w:rsidR="00EF2E4A" w:rsidRPr="00EF2E4A" w:rsidRDefault="00EF2E4A" w:rsidP="00EF2E4A"/>
    <w:p w:rsidR="004E3763" w:rsidRDefault="00EF2E4A" w:rsidP="00EF2E4A">
      <w:pPr>
        <w:pStyle w:val="Prrafodelista"/>
        <w:numPr>
          <w:ilvl w:val="0"/>
          <w:numId w:val="1"/>
        </w:numPr>
        <w:rPr>
          <w:b/>
          <w:i/>
        </w:rPr>
      </w:pPr>
      <w:r w:rsidRPr="00EF2E4A">
        <w:rPr>
          <w:b/>
          <w:i/>
        </w:rPr>
        <w:t>¿Qué dispositivos de almacenamiento existen en los sistemas informáticos y qué sistema de archivo se les puede asociar?</w:t>
      </w:r>
    </w:p>
    <w:p w:rsidR="00EF2E4A" w:rsidRPr="00EF2E4A" w:rsidRDefault="00EF2E4A" w:rsidP="00EF2E4A">
      <w:pPr>
        <w:pStyle w:val="Prrafodelista"/>
        <w:rPr>
          <w:b/>
          <w:i/>
        </w:rPr>
      </w:pPr>
    </w:p>
    <w:p w:rsidR="00EF2E4A" w:rsidRPr="00EF2E4A" w:rsidRDefault="00EF2E4A" w:rsidP="00EF2E4A">
      <w:pPr>
        <w:jc w:val="center"/>
        <w:rPr>
          <w:b/>
          <w:i/>
          <w:color w:val="FF0000"/>
          <w:sz w:val="40"/>
        </w:rPr>
      </w:pPr>
      <w:r w:rsidRPr="00EF2E4A">
        <w:rPr>
          <w:b/>
          <w:i/>
          <w:color w:val="FF0000"/>
          <w:sz w:val="40"/>
        </w:rPr>
        <w:t>PROXIMAM</w:t>
      </w:r>
      <w:bookmarkStart w:id="0" w:name="_GoBack"/>
      <w:bookmarkEnd w:id="0"/>
      <w:r w:rsidRPr="00EF2E4A">
        <w:rPr>
          <w:b/>
          <w:i/>
          <w:color w:val="FF0000"/>
          <w:sz w:val="40"/>
        </w:rPr>
        <w:t>ENTE</w:t>
      </w:r>
    </w:p>
    <w:sectPr w:rsidR="00EF2E4A" w:rsidRPr="00EF2E4A" w:rsidSect="003D5692">
      <w:headerReference w:type="default" r:id="rId9"/>
      <w:footerReference w:type="default" r:id="rId10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49B8" w:rsidRDefault="00CE49B8" w:rsidP="00604736">
      <w:pPr>
        <w:spacing w:before="0" w:after="0"/>
      </w:pPr>
      <w:r>
        <w:separator/>
      </w:r>
    </w:p>
  </w:endnote>
  <w:endnote w:type="continuationSeparator" w:id="0">
    <w:p w:rsidR="00CE49B8" w:rsidRDefault="00CE49B8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Pr="003D5692" w:rsidRDefault="003D5692">
    <w:pPr>
      <w:pStyle w:val="Piedepgina"/>
      <w:rPr>
        <w:b/>
        <w:i/>
      </w:rPr>
    </w:pPr>
    <w:r w:rsidRPr="003D5692">
      <w:rPr>
        <w:b/>
        <w:i/>
      </w:rPr>
      <w:fldChar w:fldCharType="begin"/>
    </w:r>
    <w:r w:rsidRPr="003D5692">
      <w:rPr>
        <w:b/>
        <w:i/>
      </w:rPr>
      <w:instrText>PAGE   \* MERGEFORMAT</w:instrText>
    </w:r>
    <w:r w:rsidRPr="003D5692">
      <w:rPr>
        <w:b/>
        <w:i/>
      </w:rPr>
      <w:fldChar w:fldCharType="separate"/>
    </w:r>
    <w:r w:rsidR="00EF2E4A">
      <w:rPr>
        <w:b/>
        <w:i/>
        <w:noProof/>
      </w:rPr>
      <w:t>2</w:t>
    </w:r>
    <w:r w:rsidRPr="003D5692">
      <w:rPr>
        <w:b/>
        <w:i/>
      </w:rPr>
      <w:fldChar w:fldCharType="end"/>
    </w:r>
    <w:r w:rsidR="00EA2AC4" w:rsidRPr="003D5692">
      <w:rPr>
        <w:b/>
        <w:i/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CE49B8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EF2E4A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A2AC4" w:rsidRPr="00EA2AC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155" o:spid="_x0000_s1058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59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60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CE49B8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EF2E4A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EA2AC4" w:rsidRPr="00EA2AC4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49B8" w:rsidRDefault="00CE49B8" w:rsidP="00604736">
      <w:pPr>
        <w:spacing w:before="0" w:after="0"/>
      </w:pPr>
      <w:r>
        <w:separator/>
      </w:r>
    </w:p>
  </w:footnote>
  <w:footnote w:type="continuationSeparator" w:id="0">
    <w:p w:rsidR="00CE49B8" w:rsidRDefault="00CE49B8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161925</wp:posOffset>
              </wp:positionV>
              <wp:extent cx="5400675" cy="571500"/>
              <wp:effectExtent l="0" t="0" r="0" b="0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44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 w:val="24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Default="00EF2E4A" w:rsidP="00EA2AC4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44"/>
                                  <w:szCs w:val="44"/>
                                  <w:u w:val="single"/>
                                </w:rPr>
                                <w:t>Sistemas de Archivo y Almacenamiento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57" type="#_x0000_t202" style="position:absolute;left:0;text-align:left;margin-left:374.05pt;margin-top:12.75pt;width:425.25pt;height:4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44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 w:val="24"/>
                        <w:szCs w:val="22"/>
                        <w:u w:val="none"/>
                      </w:rPr>
                    </w:sdtEndPr>
                    <w:sdtContent>
                      <w:p w:rsidR="00604736" w:rsidRDefault="00EF2E4A" w:rsidP="00EA2AC4">
                        <w:pPr>
                          <w:spacing w:after="0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44"/>
                            <w:szCs w:val="44"/>
                            <w:u w:val="single"/>
                          </w:rPr>
                          <w:t>Sistemas de Archivo y Almacenamiento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E9159A"/>
    <w:multiLevelType w:val="hybridMultilevel"/>
    <w:tmpl w:val="AE326212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692"/>
    <w:rsid w:val="001C0E7C"/>
    <w:rsid w:val="00202353"/>
    <w:rsid w:val="003D5692"/>
    <w:rsid w:val="004E3763"/>
    <w:rsid w:val="00604736"/>
    <w:rsid w:val="007D6B0D"/>
    <w:rsid w:val="00950B4B"/>
    <w:rsid w:val="00A04660"/>
    <w:rsid w:val="00C2059F"/>
    <w:rsid w:val="00CE49B8"/>
    <w:rsid w:val="00EA2AC4"/>
    <w:rsid w:val="00EF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DA9B9C"/>
  <w15:chartTrackingRefBased/>
  <w15:docId w15:val="{CB5BD65F-10F0-4A3E-B936-C67310DE0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5692"/>
    <w:pPr>
      <w:spacing w:before="240" w:after="24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D5692"/>
    <w:pPr>
      <w:keepNext/>
      <w:keepLines/>
      <w:spacing w:before="360"/>
      <w:jc w:val="center"/>
      <w:outlineLvl w:val="0"/>
    </w:pPr>
    <w:rPr>
      <w:rFonts w:eastAsiaTheme="majorEastAsia" w:cstheme="majorBidi"/>
      <w:b/>
      <w:i/>
      <w:sz w:val="48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3D5692"/>
    <w:rPr>
      <w:rFonts w:eastAsiaTheme="majorEastAsia" w:cstheme="majorBidi"/>
      <w:b/>
      <w:i/>
      <w:sz w:val="48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3D569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D5692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EF2E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2025-07-22T00:00:00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4</TotalTime>
  <Pages>3</Pages>
  <Words>60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atu</Company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de Archivo y Almacenamiento</dc:title>
  <dc:subject>Actividad 2</dc:subject>
  <dc:creator>Francisco Javier Otero Herrero</dc:creator>
  <cp:keywords/>
  <dc:description/>
  <cp:lastModifiedBy>Usuario</cp:lastModifiedBy>
  <cp:revision>3</cp:revision>
  <dcterms:created xsi:type="dcterms:W3CDTF">2025-07-21T11:49:00Z</dcterms:created>
  <dcterms:modified xsi:type="dcterms:W3CDTF">2025-07-21T19:05:00Z</dcterms:modified>
</cp:coreProperties>
</file>