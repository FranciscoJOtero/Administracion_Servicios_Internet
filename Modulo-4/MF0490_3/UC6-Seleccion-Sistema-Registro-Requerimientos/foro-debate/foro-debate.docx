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92B42B" wp14:editId="6C16B29B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1D5A69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22-07-2025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992B42B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1D5A69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22-07-2025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CECE1C" wp14:editId="41C5CDE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6D632D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D5A69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6D632D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CECE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6D632D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D5A69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6D632D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1D5A69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30320752" wp14:editId="0A4F9143">
                <wp:simplePos x="0" y="0"/>
                <wp:positionH relativeFrom="margin">
                  <wp:align>right</wp:align>
                </wp:positionH>
                <wp:positionV relativeFrom="paragraph">
                  <wp:posOffset>2738755</wp:posOffset>
                </wp:positionV>
                <wp:extent cx="4114800" cy="4114800"/>
                <wp:effectExtent l="152400" t="171450" r="152400" b="15240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5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4114800"/>
                        </a:xfrm>
                        <a:prstGeom prst="snip2Diag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88900" algn="tl" rotWithShape="0">
                            <a:srgbClr val="000000">
                              <a:alpha val="4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3F1CC0" wp14:editId="4C3EF07E">
                    <wp:simplePos x="0" y="0"/>
                    <wp:positionH relativeFrom="page">
                      <wp:posOffset>1952624</wp:posOffset>
                    </wp:positionH>
                    <wp:positionV relativeFrom="page">
                      <wp:posOffset>1866900</wp:posOffset>
                    </wp:positionV>
                    <wp:extent cx="5457825" cy="1069340"/>
                    <wp:effectExtent l="0" t="0" r="9525" b="1079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57825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1D5A69" w:rsidRDefault="006D632D" w:rsidP="001D5A69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96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D5A69" w:rsidRPr="001D5A69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96"/>
                                        <w:szCs w:val="72"/>
                                      </w:rPr>
                                      <w:t>Requisitos Legales</w:t>
                                    </w:r>
                                  </w:sdtContent>
                                </w:sdt>
                              </w:p>
                              <w:p w:rsidR="003D5692" w:rsidRPr="001D5A69" w:rsidRDefault="006D632D" w:rsidP="001D5A69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D5A69" w:rsidRPr="001D5A69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Foro Debate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3F1CC0" id="Cuadro de texto 1" o:spid="_x0000_s1056" type="#_x0000_t202" style="position:absolute;margin-left:153.75pt;margin-top:147pt;width:429.7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" filled="f" stroked="f" strokeweight=".5pt">
                    <v:textbox style="mso-fit-shape-to-text:t" inset="0,0,0,0">
                      <w:txbxContent>
                        <w:p w:rsidR="003D5692" w:rsidRPr="001D5A69" w:rsidRDefault="006D632D" w:rsidP="001D5A69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96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96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D5A69" w:rsidRPr="001D5A69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96"/>
                                  <w:szCs w:val="72"/>
                                </w:rPr>
                                <w:t>Requisitos Legales</w:t>
                              </w:r>
                            </w:sdtContent>
                          </w:sdt>
                        </w:p>
                        <w:p w:rsidR="003D5692" w:rsidRPr="001D5A69" w:rsidRDefault="006D632D" w:rsidP="001D5A69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1D5A69" w:rsidRPr="001D5A69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Foro Debate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1D5A69" w:rsidRDefault="001D5A69" w:rsidP="001D5A69">
      <w:pPr>
        <w:spacing w:before="0" w:after="160" w:line="259" w:lineRule="auto"/>
        <w:jc w:val="left"/>
      </w:pPr>
      <w:r>
        <w:lastRenderedPageBreak/>
        <w:br w:type="page"/>
      </w:r>
      <w:bookmarkStart w:id="0" w:name="_GoBack"/>
      <w:bookmarkEnd w:id="0"/>
    </w:p>
    <w:p w:rsidR="001D5A69" w:rsidRPr="001D5A69" w:rsidRDefault="001D5A69" w:rsidP="001D5A69">
      <w:pPr>
        <w:rPr>
          <w:i/>
        </w:rPr>
      </w:pPr>
      <w:r w:rsidRPr="001D5A69">
        <w:rPr>
          <w:i/>
        </w:rPr>
        <w:lastRenderedPageBreak/>
        <w:t>Muchas normas afectan legalmente a la hora de montar una web, y conforme más servicios ofrezcas,</w:t>
      </w:r>
      <w:r w:rsidRPr="001D5A69">
        <w:rPr>
          <w:i/>
        </w:rPr>
        <w:t xml:space="preserve"> más normativa hay que cumplir.</w:t>
      </w:r>
    </w:p>
    <w:p w:rsidR="001D5A69" w:rsidRPr="001D5A69" w:rsidRDefault="001D5A69" w:rsidP="001D5A69">
      <w:pPr>
        <w:spacing w:before="360"/>
        <w:jc w:val="center"/>
        <w:rPr>
          <w:i/>
          <w:sz w:val="20"/>
          <w:szCs w:val="20"/>
        </w:rPr>
      </w:pPr>
      <w:hyperlink r:id="rId9" w:history="1">
        <w:r w:rsidRPr="001D5A69">
          <w:rPr>
            <w:rStyle w:val="Hipervnculo"/>
            <w:i/>
            <w:sz w:val="20"/>
            <w:szCs w:val="20"/>
          </w:rPr>
          <w:t>https://www.infoautonomos.com/tramites-alta-autonomo/requisitos-legales-para-una-tienda-online/</w:t>
        </w:r>
      </w:hyperlink>
    </w:p>
    <w:p w:rsidR="001D5A69" w:rsidRDefault="001D5A69" w:rsidP="001D5A69">
      <w:pPr>
        <w:pStyle w:val="Ttulo1"/>
        <w:spacing w:before="600" w:after="480"/>
      </w:pPr>
      <w:r>
        <w:t>PREGUNTAS PARA EL DEBATE</w:t>
      </w:r>
    </w:p>
    <w:p w:rsidR="001D5A69" w:rsidRDefault="001D5A69" w:rsidP="001D5A69">
      <w:pPr>
        <w:pStyle w:val="Prrafodelista"/>
        <w:numPr>
          <w:ilvl w:val="0"/>
          <w:numId w:val="1"/>
        </w:numPr>
        <w:rPr>
          <w:b/>
          <w:i/>
        </w:rPr>
      </w:pPr>
      <w:r w:rsidRPr="001D5A69">
        <w:rPr>
          <w:b/>
          <w:i/>
        </w:rPr>
        <w:t>¿Crees necesaria tanta norm</w:t>
      </w:r>
      <w:r w:rsidRPr="001D5A69">
        <w:rPr>
          <w:b/>
          <w:i/>
        </w:rPr>
        <w:t>ativa para disponer de una web?</w:t>
      </w:r>
    </w:p>
    <w:p w:rsidR="001D5A69" w:rsidRPr="001D5A69" w:rsidRDefault="001D5A69" w:rsidP="001D5A69"/>
    <w:p w:rsidR="001D5A69" w:rsidRPr="001D5A69" w:rsidRDefault="001D5A69" w:rsidP="001D5A69">
      <w:pPr>
        <w:pStyle w:val="Prrafodelista"/>
        <w:numPr>
          <w:ilvl w:val="0"/>
          <w:numId w:val="1"/>
        </w:numPr>
        <w:rPr>
          <w:b/>
          <w:i/>
        </w:rPr>
      </w:pPr>
      <w:r w:rsidRPr="001D5A69">
        <w:rPr>
          <w:b/>
          <w:i/>
        </w:rPr>
        <w:t>¿Crees que la administración tiene un posicionamiento activo o pasivo en el seguimiento del cumplimiento de la normativa? ¿Lo consideras adecuado?</w:t>
      </w:r>
    </w:p>
    <w:p w:rsidR="001D5A69" w:rsidRPr="001D5A69" w:rsidRDefault="001D5A69" w:rsidP="001D5A69">
      <w:pPr>
        <w:jc w:val="center"/>
        <w:rPr>
          <w:b/>
          <w:i/>
          <w:color w:val="FF0000"/>
          <w:sz w:val="36"/>
        </w:rPr>
      </w:pPr>
      <w:r w:rsidRPr="001D5A69">
        <w:rPr>
          <w:b/>
          <w:i/>
          <w:color w:val="FF0000"/>
          <w:sz w:val="36"/>
        </w:rPr>
        <w:t>PROXIMAMENTE</w:t>
      </w:r>
    </w:p>
    <w:sectPr w:rsidR="001D5A69" w:rsidRPr="001D5A69" w:rsidSect="003D5692">
      <w:headerReference w:type="default" r:id="rId10"/>
      <w:footerReference w:type="default" r:id="rId11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32D" w:rsidRDefault="006D632D" w:rsidP="00604736">
      <w:pPr>
        <w:spacing w:before="0" w:after="0"/>
      </w:pPr>
      <w:r>
        <w:separator/>
      </w:r>
    </w:p>
  </w:endnote>
  <w:endnote w:type="continuationSeparator" w:id="0">
    <w:p w:rsidR="006D632D" w:rsidRDefault="006D632D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1D5A69">
      <w:rPr>
        <w:b/>
        <w:i/>
        <w:noProof/>
      </w:rPr>
      <w:t>1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6D632D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D5A69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6D632D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D5A69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32D" w:rsidRDefault="006D632D" w:rsidP="00604736">
      <w:pPr>
        <w:spacing w:before="0" w:after="0"/>
      </w:pPr>
      <w:r>
        <w:separator/>
      </w:r>
    </w:p>
  </w:footnote>
  <w:footnote w:type="continuationSeparator" w:id="0">
    <w:p w:rsidR="006D632D" w:rsidRDefault="006D632D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1D5A69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Requisitos Legales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1D5A69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Requisitos Legales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A10B8"/>
    <w:multiLevelType w:val="hybridMultilevel"/>
    <w:tmpl w:val="0EDED072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08687D"/>
    <w:rsid w:val="001C0E7C"/>
    <w:rsid w:val="001D5A69"/>
    <w:rsid w:val="003D5692"/>
    <w:rsid w:val="004E3763"/>
    <w:rsid w:val="00604736"/>
    <w:rsid w:val="006D632D"/>
    <w:rsid w:val="007D6B0D"/>
    <w:rsid w:val="008471B1"/>
    <w:rsid w:val="00950B4B"/>
    <w:rsid w:val="00A04660"/>
    <w:rsid w:val="00C2059F"/>
    <w:rsid w:val="00EA2AC4"/>
    <w:rsid w:val="00F7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AECED8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1D5A6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5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foautonomos.com/tramites-alta-autonomo/requisitos-legales-para-una-tienda-online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</TotalTime>
  <Pages>3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Legales</dc:title>
  <dc:subject>Foro Debate</dc:subject>
  <dc:creator>Francisco Javier Otero Herrero</dc:creator>
  <cp:keywords/>
  <dc:description/>
  <cp:lastModifiedBy>Usuario</cp:lastModifiedBy>
  <cp:revision>3</cp:revision>
  <dcterms:created xsi:type="dcterms:W3CDTF">2025-07-21T11:49:00Z</dcterms:created>
  <dcterms:modified xsi:type="dcterms:W3CDTF">2025-07-21T19:11:00Z</dcterms:modified>
</cp:coreProperties>
</file>