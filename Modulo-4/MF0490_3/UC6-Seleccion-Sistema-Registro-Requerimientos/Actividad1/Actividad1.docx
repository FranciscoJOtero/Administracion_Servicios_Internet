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 w:val="24"/>
          <w:lang w:eastAsia="en-US"/>
        </w:rPr>
        <w:id w:val="-648592134"/>
        <w:docPartObj>
          <w:docPartGallery w:val="Cover Pages"/>
          <w:docPartUnique/>
        </w:docPartObj>
      </w:sdtPr>
      <w:sdtEndPr/>
      <w:sdtContent>
        <w:p w:rsidR="003D5692" w:rsidRDefault="003D5692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16A52F" wp14:editId="79CBC0EE">
                    <wp:simplePos x="0" y="0"/>
                    <wp:positionH relativeFrom="page">
                      <wp:posOffset>304800</wp:posOffset>
                    </wp:positionH>
                    <wp:positionV relativeFrom="page">
                      <wp:posOffset>266700</wp:posOffset>
                    </wp:positionV>
                    <wp:extent cx="158115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8115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6"/>
                                <a:ext cx="196215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7-2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3D5692" w:rsidRPr="003D5692" w:rsidRDefault="008A02F1">
                                      <w:pPr>
                                        <w:pStyle w:val="Sinespaciado"/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22-7-2025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216A52F" id="Grupo 2" o:spid="_x0000_s1026" style="position:absolute;margin-left:24pt;margin-top:21pt;width:124.5pt;height:718.55pt;z-index:-251657216;mso-height-percent:950;mso-position-horizontal-relative:page;mso-position-vertical-relative:page;mso-height-percent:95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314;width:19621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" adj="18561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7-2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3D5692" w:rsidRPr="003D5692" w:rsidRDefault="008A02F1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22-7-2025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B567E5" wp14:editId="025F725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3D5692" w:rsidRDefault="007C40DA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12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32"/>
                                        <w:szCs w:val="32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  <w:p w:rsidR="003D5692" w:rsidRPr="003D5692" w:rsidRDefault="007C40DA" w:rsidP="003D5692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28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28"/>
                                      <w:szCs w:val="32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3D5692" w:rsidRPr="003D5692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28"/>
                                        <w:szCs w:val="32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    <v:textbox style="mso-fit-shape-to-text:t" inset="0,0,0,0">
                      <w:txbxContent>
                        <w:p w:rsidR="003D5692" w:rsidRPr="003D5692" w:rsidRDefault="00E36845">
                          <w:pPr>
                            <w:pStyle w:val="Sinespaciado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12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32"/>
                                  <w:szCs w:val="32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  <w:p w:rsidR="003D5692" w:rsidRPr="003D5692" w:rsidRDefault="00E36845" w:rsidP="003D5692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95959" w:themeColor="text1" w:themeTint="A6"/>
                              <w:sz w:val="28"/>
                              <w:szCs w:val="3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28"/>
                                <w:szCs w:val="32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3D5692" w:rsidRPr="003D5692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28"/>
                                  <w:szCs w:val="32"/>
                                </w:rPr>
                                <w:t>Grupo atu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3D5692" w:rsidRDefault="008A02F1">
          <w:pPr>
            <w:spacing w:before="0" w:after="160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75F4603D" wp14:editId="3B1D07E2">
                <wp:simplePos x="0" y="0"/>
                <wp:positionH relativeFrom="margin">
                  <wp:align>right</wp:align>
                </wp:positionH>
                <wp:positionV relativeFrom="paragraph">
                  <wp:posOffset>2591611</wp:posOffset>
                </wp:positionV>
                <wp:extent cx="3867150" cy="3867150"/>
                <wp:effectExtent l="95250" t="95250" r="95250" b="9525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ortadaUnidad5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7150" cy="3867150"/>
                        </a:xfrm>
                        <a:prstGeom prst="rect">
                          <a:avLst/>
                        </a:prstGeom>
                        <a:ln w="8890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12D05"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B0108F" wp14:editId="28780FD9">
                    <wp:simplePos x="0" y="0"/>
                    <wp:positionH relativeFrom="page">
                      <wp:posOffset>1914524</wp:posOffset>
                    </wp:positionH>
                    <wp:positionV relativeFrom="page">
                      <wp:posOffset>1866900</wp:posOffset>
                    </wp:positionV>
                    <wp:extent cx="5457825" cy="1069340"/>
                    <wp:effectExtent l="0" t="0" r="9525" b="1079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57825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D5692" w:rsidRPr="00E12D05" w:rsidRDefault="007C40DA" w:rsidP="00E12D05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262626" w:themeColor="text1" w:themeTint="D9"/>
                                    <w:sz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262626" w:themeColor="text1" w:themeTint="D9"/>
                                      <w:sz w:val="96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12D05" w:rsidRPr="00E12D05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i/>
                                        <w:color w:val="262626" w:themeColor="text1" w:themeTint="D9"/>
                                        <w:sz w:val="96"/>
                                        <w:szCs w:val="72"/>
                                      </w:rPr>
                                      <w:t>Copias de Seguridad</w:t>
                                    </w:r>
                                  </w:sdtContent>
                                </w:sdt>
                              </w:p>
                              <w:p w:rsidR="003D5692" w:rsidRPr="00E12D05" w:rsidRDefault="007C40DA" w:rsidP="00E12D05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12D05" w:rsidRPr="00E12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Actividad 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10FCEF" id="Cuadro de texto 1" o:spid="_x0000_s1056" type="#_x0000_t202" style="position:absolute;margin-left:150.75pt;margin-top:147pt;width:429.7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" filled="f" stroked="f" strokeweight=".5pt">
                    <v:textbox style="mso-fit-shape-to-text:t" inset="0,0,0,0">
                      <w:txbxContent>
                        <w:p w:rsidR="003D5692" w:rsidRPr="00E12D05" w:rsidRDefault="00E36845" w:rsidP="00E12D05">
                          <w:pPr>
                            <w:pStyle w:val="Sinespaciado"/>
                            <w:jc w:val="center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color w:val="262626" w:themeColor="text1" w:themeTint="D9"/>
                              <w:sz w:val="96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262626" w:themeColor="text1" w:themeTint="D9"/>
                                <w:sz w:val="96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E12D05" w:rsidRPr="00E12D05">
                                <w:rPr>
                                  <w:rFonts w:ascii="Times New Roman" w:eastAsiaTheme="majorEastAsia" w:hAnsi="Times New Roman" w:cs="Times New Roman"/>
                                  <w:b/>
                                  <w:i/>
                                  <w:color w:val="262626" w:themeColor="text1" w:themeTint="D9"/>
                                  <w:sz w:val="96"/>
                                  <w:szCs w:val="72"/>
                                </w:rPr>
                                <w:t>Copias de Seguridad</w:t>
                              </w:r>
                            </w:sdtContent>
                          </w:sdt>
                        </w:p>
                        <w:p w:rsidR="003D5692" w:rsidRPr="00E12D05" w:rsidRDefault="00E36845" w:rsidP="00E12D05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E12D05" w:rsidRPr="00E12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Actividad 1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D5692">
            <w:br w:type="page"/>
          </w:r>
        </w:p>
      </w:sdtContent>
    </w:sdt>
    <w:p w:rsidR="00E12D05" w:rsidRDefault="00E12D05">
      <w:pPr>
        <w:spacing w:before="0" w:after="160" w:line="259" w:lineRule="auto"/>
        <w:jc w:val="left"/>
      </w:pPr>
      <w:r>
        <w:lastRenderedPageBreak/>
        <w:br w:type="page"/>
      </w:r>
    </w:p>
    <w:p w:rsidR="00E12D05" w:rsidRPr="00E12D05" w:rsidRDefault="00E12D05" w:rsidP="00E12D05">
      <w:pPr>
        <w:rPr>
          <w:i/>
        </w:rPr>
      </w:pPr>
      <w:r w:rsidRPr="00E12D05">
        <w:rPr>
          <w:i/>
        </w:rPr>
        <w:lastRenderedPageBreak/>
        <w:t>Contesta a la siguiente pregunta que se plantea de la forma más detallada posible:</w:t>
      </w:r>
    </w:p>
    <w:p w:rsidR="00E12D05" w:rsidRPr="00E12D05" w:rsidRDefault="00E12D05" w:rsidP="00E12D05">
      <w:pPr>
        <w:pStyle w:val="Ttulo1"/>
        <w:spacing w:before="600" w:after="480"/>
        <w:rPr>
          <w:sz w:val="44"/>
        </w:rPr>
      </w:pPr>
      <w:r w:rsidRPr="00E12D05">
        <w:rPr>
          <w:sz w:val="44"/>
        </w:rPr>
        <w:t>PREGUNTAS</w:t>
      </w:r>
    </w:p>
    <w:p w:rsidR="004E3763" w:rsidRDefault="00E12D05" w:rsidP="00E12D05">
      <w:pPr>
        <w:pStyle w:val="Prrafodelista"/>
        <w:numPr>
          <w:ilvl w:val="0"/>
          <w:numId w:val="1"/>
        </w:numPr>
        <w:rPr>
          <w:b/>
          <w:i/>
        </w:rPr>
      </w:pPr>
      <w:r w:rsidRPr="00E12D05">
        <w:rPr>
          <w:b/>
          <w:i/>
        </w:rPr>
        <w:t>Redacta unas normas básicas del protocolo de normas de copias de seguridad.</w:t>
      </w:r>
    </w:p>
    <w:p w:rsidR="00E12D05" w:rsidRPr="008A02F1" w:rsidRDefault="00E12D05" w:rsidP="00E12D05">
      <w:pPr>
        <w:jc w:val="center"/>
        <w:rPr>
          <w:b/>
          <w:i/>
          <w:color w:val="FF0000"/>
          <w:sz w:val="36"/>
        </w:rPr>
      </w:pPr>
      <w:bookmarkStart w:id="0" w:name="_GoBack"/>
      <w:r w:rsidRPr="008A02F1">
        <w:rPr>
          <w:b/>
          <w:i/>
          <w:color w:val="FF0000"/>
          <w:sz w:val="36"/>
        </w:rPr>
        <w:t>PROXIMAMENTE</w:t>
      </w:r>
      <w:bookmarkEnd w:id="0"/>
    </w:p>
    <w:sectPr w:rsidR="00E12D05" w:rsidRPr="008A02F1" w:rsidSect="003D5692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0DA" w:rsidRDefault="007C40DA" w:rsidP="00604736">
      <w:pPr>
        <w:spacing w:before="0" w:after="0"/>
      </w:pPr>
      <w:r>
        <w:separator/>
      </w:r>
    </w:p>
  </w:endnote>
  <w:endnote w:type="continuationSeparator" w:id="0">
    <w:p w:rsidR="007C40DA" w:rsidRDefault="007C40DA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3D5692" w:rsidRDefault="003D5692">
    <w:pPr>
      <w:pStyle w:val="Piedepgina"/>
      <w:rPr>
        <w:b/>
        <w:i/>
      </w:rPr>
    </w:pPr>
    <w:r w:rsidRPr="003D5692">
      <w:rPr>
        <w:b/>
        <w:i/>
      </w:rPr>
      <w:fldChar w:fldCharType="begin"/>
    </w:r>
    <w:r w:rsidRPr="003D5692">
      <w:rPr>
        <w:b/>
        <w:i/>
      </w:rPr>
      <w:instrText>PAGE   \* MERGEFORMAT</w:instrText>
    </w:r>
    <w:r w:rsidRPr="003D5692">
      <w:rPr>
        <w:b/>
        <w:i/>
      </w:rPr>
      <w:fldChar w:fldCharType="separate"/>
    </w:r>
    <w:r w:rsidR="008A02F1">
      <w:rPr>
        <w:b/>
        <w:i/>
        <w:noProof/>
      </w:rPr>
      <w:t>2</w:t>
    </w:r>
    <w:r w:rsidRPr="003D5692">
      <w:rPr>
        <w:b/>
        <w:i/>
      </w:rPr>
      <w:fldChar w:fldCharType="end"/>
    </w:r>
    <w:r w:rsidR="00EA2AC4" w:rsidRPr="003D5692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7C40DA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12D05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5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5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6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E36845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E12D05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0DA" w:rsidRDefault="007C40DA" w:rsidP="00604736">
      <w:pPr>
        <w:spacing w:before="0" w:after="0"/>
      </w:pPr>
      <w:r>
        <w:separator/>
      </w:r>
    </w:p>
  </w:footnote>
  <w:footnote w:type="continuationSeparator" w:id="0">
    <w:p w:rsidR="007C40DA" w:rsidRDefault="007C40DA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161925</wp:posOffset>
              </wp:positionV>
              <wp:extent cx="5400675" cy="57150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E12D05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Copias de Seguridad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57" type="#_x0000_t202" style="position:absolute;left:0;text-align:left;margin-left:374.05pt;margin-top:12.75pt;width:425.25pt;height:4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E12D05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Copias de Seguridad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46419"/>
    <w:multiLevelType w:val="hybridMultilevel"/>
    <w:tmpl w:val="BA2E04EE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692"/>
    <w:rsid w:val="0008687D"/>
    <w:rsid w:val="001C0E7C"/>
    <w:rsid w:val="003D5692"/>
    <w:rsid w:val="004E3763"/>
    <w:rsid w:val="00604736"/>
    <w:rsid w:val="007C40DA"/>
    <w:rsid w:val="007D6B0D"/>
    <w:rsid w:val="008A02F1"/>
    <w:rsid w:val="00950B4B"/>
    <w:rsid w:val="00A04660"/>
    <w:rsid w:val="00BC5B70"/>
    <w:rsid w:val="00C2059F"/>
    <w:rsid w:val="00E12D05"/>
    <w:rsid w:val="00E36845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B5BD65F-10F0-4A3E-B936-C67310DE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692"/>
    <w:pPr>
      <w:spacing w:before="24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D5692"/>
    <w:pPr>
      <w:keepNext/>
      <w:keepLines/>
      <w:spacing w:before="360"/>
      <w:jc w:val="center"/>
      <w:outlineLvl w:val="0"/>
    </w:pPr>
    <w:rPr>
      <w:rFonts w:eastAsiaTheme="majorEastAsia" w:cstheme="majorBidi"/>
      <w:b/>
      <w:i/>
      <w:sz w:val="4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3D5692"/>
    <w:rPr>
      <w:rFonts w:eastAsiaTheme="majorEastAsia" w:cstheme="majorBidi"/>
      <w:b/>
      <w:i/>
      <w:sz w:val="4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3D5692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5692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E12D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2025-07-22T00:00:00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5</TotalTime>
  <Pages>3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atu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Copias de Seguridad</dc:title>
  <dc:subject>Actividad 1</dc:subject>
  <dc:creator>Francisco Javier Otero Herrero</dc:creator>
  <cp:keywords/>
  <dc:description/>
  <cp:lastModifiedBy>Usuario</cp:lastModifiedBy>
  <cp:revision>4</cp:revision>
  <dcterms:created xsi:type="dcterms:W3CDTF">2025-07-21T11:49:00Z</dcterms:created>
  <dcterms:modified xsi:type="dcterms:W3CDTF">2025-07-21T19:06:00Z</dcterms:modified>
</cp:coreProperties>
</file>