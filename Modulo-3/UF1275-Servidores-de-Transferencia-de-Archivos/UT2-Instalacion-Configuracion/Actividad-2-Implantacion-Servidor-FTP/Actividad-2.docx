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929705768"/>
        <w:docPartObj>
          <w:docPartGallery w:val="Cover Pages"/>
          <w:docPartUnique/>
        </w:docPartObj>
      </w:sdtPr>
      <w:sdtContent>
        <w:p w:rsidR="00A67069" w:rsidRDefault="00A6706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A67069" w:rsidRPr="00A67069" w:rsidRDefault="00A67069" w:rsidP="00A6706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A67069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p w:rsidR="00A67069" w:rsidRPr="00A67069" w:rsidRDefault="00A67069" w:rsidP="00A67069">
                                  <w:pPr>
                                    <w:pStyle w:val="Sinespaciad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A67069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G</w:t>
                                      </w:r>
                                      <w:r w:rsidRPr="00A67069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 xml:space="preserve">rupo </w:t>
                                      </w:r>
                                      <w:r w:rsidRPr="00A67069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6"/>
                                          <w:szCs w:val="36"/>
                                        </w:rPr>
                                        <w:t>atu</w:t>
                                      </w:r>
                                    </w:sdtContent>
                                  </w:sdt>
                                  <w:r w:rsidRPr="00A67069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 | 16 </w:t>
                                  </w:r>
                                  <w:r w:rsidRPr="00A67069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de </w:t>
                                  </w:r>
                                  <w:r w:rsidRPr="00A67069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j</w:t>
                                  </w:r>
                                  <w:r w:rsidRPr="00A67069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 xml:space="preserve">unio de </w:t>
                                  </w:r>
                                  <w:r w:rsidRPr="00A67069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144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A67069" w:rsidRPr="00A67069" w:rsidRDefault="00A67069" w:rsidP="00A67069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44"/>
                                          <w:szCs w:val="108"/>
                                        </w:rPr>
                                      </w:pPr>
                                      <w:r w:rsidRPr="00A67069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44"/>
                                          <w:szCs w:val="108"/>
                                        </w:rPr>
                                        <w:t>Estudio para implantación de un Servidor FTP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44546A" w:themeColor="text2"/>
                                      <w:sz w:val="5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A67069" w:rsidRPr="00A67069" w:rsidRDefault="00A67069" w:rsidP="00A67069">
                                      <w:pPr>
                                        <w:pStyle w:val="Sinespaciado"/>
                                        <w:spacing w:before="2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44546A" w:themeColor="text2"/>
                                          <w:sz w:val="56"/>
                                          <w:szCs w:val="36"/>
                                        </w:rPr>
                                      </w:pPr>
                                      <w:r w:rsidRPr="00A67069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44546A" w:themeColor="text2"/>
                                          <w:sz w:val="56"/>
                                          <w:szCs w:val="36"/>
                                        </w:rPr>
                                        <w:t>Actividad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A67069" w:rsidRPr="00A67069" w:rsidRDefault="00A67069" w:rsidP="00A67069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A67069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p w:rsidR="00A67069" w:rsidRPr="00A67069" w:rsidRDefault="00A67069" w:rsidP="00A67069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A67069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G</w:t>
                                </w:r>
                                <w:r w:rsidRPr="00A67069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rupo </w:t>
                                </w:r>
                                <w:r w:rsidRPr="00A67069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atu</w:t>
                                </w:r>
                              </w:sdtContent>
                            </w:sdt>
                            <w:r w:rsidRPr="00A67069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 | 16 </w:t>
                            </w:r>
                            <w:r w:rsidRPr="00A67069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de </w:t>
                            </w:r>
                            <w:r w:rsidRPr="00A67069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>j</w:t>
                            </w:r>
                            <w:r w:rsidRPr="00A67069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unio de </w:t>
                            </w:r>
                            <w:r w:rsidRPr="00A67069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595959" w:themeColor="text1" w:themeTint="A6"/>
                                <w:sz w:val="144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A67069" w:rsidRPr="00A67069" w:rsidRDefault="00A67069" w:rsidP="00A67069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44"/>
                                    <w:szCs w:val="108"/>
                                  </w:rPr>
                                </w:pPr>
                                <w:r w:rsidRPr="00A67069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44"/>
                                    <w:szCs w:val="108"/>
                                  </w:rPr>
                                  <w:t>Estudio para implantación de un Servidor FTP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44546A" w:themeColor="text2"/>
                                <w:sz w:val="5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A67069" w:rsidRPr="00A67069" w:rsidRDefault="00A67069" w:rsidP="00A67069">
                                <w:pPr>
                                  <w:pStyle w:val="Sinespaciado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44546A" w:themeColor="text2"/>
                                    <w:sz w:val="56"/>
                                    <w:szCs w:val="36"/>
                                  </w:rPr>
                                </w:pPr>
                                <w:r w:rsidRPr="00A67069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44546A" w:themeColor="text2"/>
                                    <w:sz w:val="56"/>
                                    <w:szCs w:val="36"/>
                                  </w:rPr>
                                  <w:t>Actividad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A67069" w:rsidRDefault="00A67069">
          <w:pPr>
            <w:spacing w:before="0" w:after="160"/>
            <w:jc w:val="left"/>
          </w:pPr>
          <w:r>
            <w:br w:type="page"/>
          </w:r>
        </w:p>
      </w:sdtContent>
    </w:sdt>
    <w:p w:rsidR="00A67069" w:rsidRDefault="00A67069">
      <w:pPr>
        <w:spacing w:before="0" w:after="160" w:line="259" w:lineRule="auto"/>
        <w:jc w:val="left"/>
      </w:pPr>
      <w:r>
        <w:lastRenderedPageBreak/>
        <w:br w:type="page"/>
      </w:r>
    </w:p>
    <w:p w:rsidR="00A67069" w:rsidRPr="00A67069" w:rsidRDefault="00A67069" w:rsidP="00A67069">
      <w:pPr>
        <w:rPr>
          <w:b/>
          <w:i/>
          <w:sz w:val="26"/>
          <w:szCs w:val="26"/>
        </w:rPr>
      </w:pPr>
      <w:r w:rsidRPr="00A67069">
        <w:rPr>
          <w:b/>
          <w:i/>
          <w:sz w:val="26"/>
          <w:szCs w:val="26"/>
        </w:rPr>
        <w:lastRenderedPageBreak/>
        <w:t>En esta actividad vamos a estudiar los grados de disponibilidad de un data center, además de estudiar otras configuraciones y parámetros básicos de los servicios.</w:t>
      </w:r>
    </w:p>
    <w:p w:rsidR="00A67069" w:rsidRPr="00A67069" w:rsidRDefault="00A67069" w:rsidP="00A67069">
      <w:pPr>
        <w:pStyle w:val="Ttulo1"/>
        <w:rPr>
          <w:rFonts w:asciiTheme="minorHAnsi" w:hAnsiTheme="minorHAnsi" w:cstheme="minorHAnsi"/>
          <w:sz w:val="64"/>
          <w:szCs w:val="64"/>
        </w:rPr>
      </w:pPr>
      <w:r w:rsidRPr="00A67069">
        <w:rPr>
          <w:rFonts w:asciiTheme="minorHAnsi" w:hAnsiTheme="minorHAnsi" w:cstheme="minorHAnsi"/>
          <w:sz w:val="64"/>
          <w:szCs w:val="64"/>
        </w:rPr>
        <w:t>PREGUNTAS</w:t>
      </w:r>
    </w:p>
    <w:p w:rsidR="00A67069" w:rsidRDefault="00A67069" w:rsidP="00A67069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A67069">
        <w:rPr>
          <w:b/>
          <w:i/>
          <w:sz w:val="26"/>
          <w:szCs w:val="26"/>
        </w:rPr>
        <w:t>¿Cuáles son los mecanismos habituales de conexión de los usuarios al servicio FTP?</w:t>
      </w:r>
    </w:p>
    <w:p w:rsidR="00245397" w:rsidRDefault="00245397" w:rsidP="00245397">
      <w:r>
        <w:t xml:space="preserve">Los mecanismos habituales de conexión de los usuarios a un servicio </w:t>
      </w:r>
      <w:r w:rsidRPr="00245397">
        <w:rPr>
          <w:b/>
          <w:i/>
        </w:rPr>
        <w:t>FTP (File Transfer Protocol)</w:t>
      </w:r>
      <w:r>
        <w:t xml:space="preserve"> se basan en el uso de clientes FTP específicos o la integración en navegadores web y gestores de archivos. A continuación, se detallan los más comunes</w:t>
      </w:r>
      <w:r>
        <w:t>:</w:t>
      </w:r>
    </w:p>
    <w:p w:rsidR="00245397" w:rsidRDefault="00245397" w:rsidP="00245397">
      <w:pPr>
        <w:pStyle w:val="Prrafodelista"/>
        <w:numPr>
          <w:ilvl w:val="0"/>
          <w:numId w:val="2"/>
        </w:numPr>
      </w:pPr>
      <w:r w:rsidRPr="00BE2A0F">
        <w:rPr>
          <w:b/>
          <w:i/>
        </w:rPr>
        <w:t xml:space="preserve">Clientes FTP Dedicados: </w:t>
      </w:r>
      <w:r w:rsidRPr="00BE2A0F">
        <w:t xml:space="preserve">Son la forma más común y robusta para conectarse a un </w:t>
      </w:r>
      <w:r w:rsidRPr="00BE2A0F">
        <w:rPr>
          <w:b/>
          <w:i/>
        </w:rPr>
        <w:t>servidor FTP.</w:t>
      </w:r>
      <w:r w:rsidRPr="00BE2A0F">
        <w:t xml:space="preserve"> Proporcionan una interfaz gráfica (GUI) que facilita la navegación, subida, descarga y gestión de archivos y directorios.</w:t>
      </w:r>
      <w:r w:rsidR="00BE2A0F">
        <w:t xml:space="preserve"> </w:t>
      </w:r>
      <w:r>
        <w:t>Ejemplos populares:</w:t>
      </w:r>
    </w:p>
    <w:p w:rsidR="00BE2A0F" w:rsidRDefault="00BE2A0F" w:rsidP="00BE2A0F">
      <w:pPr>
        <w:pStyle w:val="Prrafodelista"/>
        <w:ind w:left="360"/>
      </w:pPr>
    </w:p>
    <w:p w:rsidR="00245397" w:rsidRDefault="00245397" w:rsidP="00BE2A0F">
      <w:pPr>
        <w:pStyle w:val="Prrafodelista"/>
        <w:numPr>
          <w:ilvl w:val="0"/>
          <w:numId w:val="3"/>
        </w:numPr>
      </w:pPr>
      <w:r w:rsidRPr="00BE2A0F">
        <w:rPr>
          <w:b/>
          <w:i/>
        </w:rPr>
        <w:t>FileZilla (multiplataforma):</w:t>
      </w:r>
      <w:r>
        <w:t xml:space="preserve"> Muy utilizado por su facilidad de uso y amplio conjunto de características.</w:t>
      </w:r>
    </w:p>
    <w:p w:rsidR="00BE2A0F" w:rsidRDefault="00BE2A0F" w:rsidP="00BE2A0F">
      <w:pPr>
        <w:pStyle w:val="Prrafodelista"/>
        <w:ind w:left="1353"/>
      </w:pPr>
    </w:p>
    <w:p w:rsidR="00245397" w:rsidRDefault="00245397" w:rsidP="00BE2A0F">
      <w:pPr>
        <w:pStyle w:val="Prrafodelista"/>
        <w:numPr>
          <w:ilvl w:val="0"/>
          <w:numId w:val="3"/>
        </w:numPr>
      </w:pPr>
      <w:r w:rsidRPr="00BE2A0F">
        <w:rPr>
          <w:b/>
          <w:i/>
        </w:rPr>
        <w:t>WinSCP (Windows):</w:t>
      </w:r>
      <w:r>
        <w:t xml:space="preserve"> Ideal para FTP, FTPS, SCP y SFTP, con una interfaz de tipo explorador.</w:t>
      </w:r>
    </w:p>
    <w:p w:rsidR="00BE2A0F" w:rsidRDefault="00BE2A0F" w:rsidP="00BE2A0F">
      <w:pPr>
        <w:pStyle w:val="Prrafodelista"/>
        <w:ind w:left="1353"/>
      </w:pPr>
    </w:p>
    <w:p w:rsidR="00245397" w:rsidRDefault="00245397" w:rsidP="00BE2A0F">
      <w:pPr>
        <w:pStyle w:val="Prrafodelista"/>
        <w:numPr>
          <w:ilvl w:val="0"/>
          <w:numId w:val="3"/>
        </w:numPr>
      </w:pPr>
      <w:r w:rsidRPr="00BE2A0F">
        <w:rPr>
          <w:b/>
          <w:i/>
        </w:rPr>
        <w:t>Cyberduck (macOS/Windows):</w:t>
      </w:r>
      <w:r>
        <w:t xml:space="preserve"> Soporta múltiples protocolos de transferencia.</w:t>
      </w:r>
    </w:p>
    <w:p w:rsidR="00BE2A0F" w:rsidRDefault="00BE2A0F" w:rsidP="00BE2A0F">
      <w:pPr>
        <w:pStyle w:val="Prrafodelista"/>
        <w:ind w:left="1353"/>
      </w:pPr>
    </w:p>
    <w:p w:rsidR="00245397" w:rsidRDefault="00245397" w:rsidP="00BE2A0F">
      <w:pPr>
        <w:pStyle w:val="Prrafodelista"/>
        <w:numPr>
          <w:ilvl w:val="0"/>
          <w:numId w:val="3"/>
        </w:numPr>
      </w:pPr>
      <w:r w:rsidRPr="00BE2A0F">
        <w:rPr>
          <w:b/>
          <w:i/>
        </w:rPr>
        <w:t>Transmit (macOS):</w:t>
      </w:r>
      <w:r>
        <w:t xml:space="preserve"> Un cliente FTP/SFTP/WebDAV popular en entornos Mac.</w:t>
      </w:r>
    </w:p>
    <w:p w:rsidR="00BE2A0F" w:rsidRDefault="00BE2A0F" w:rsidP="00BE2A0F">
      <w:pPr>
        <w:pStyle w:val="Prrafodelista"/>
        <w:ind w:left="1353"/>
      </w:pPr>
    </w:p>
    <w:p w:rsidR="00245397" w:rsidRDefault="00245397" w:rsidP="00BE2A0F">
      <w:pPr>
        <w:pStyle w:val="Prrafodelista"/>
        <w:numPr>
          <w:ilvl w:val="0"/>
          <w:numId w:val="2"/>
        </w:numPr>
      </w:pPr>
      <w:r w:rsidRPr="00BE2A0F">
        <w:rPr>
          <w:b/>
          <w:i/>
        </w:rPr>
        <w:t xml:space="preserve">Navegadores Web: </w:t>
      </w:r>
      <w:r w:rsidRPr="00BE2A0F">
        <w:t xml:space="preserve">La mayoría de los navegadores web modernos tienen la capacidad de conectarse a </w:t>
      </w:r>
      <w:r w:rsidRPr="00BE2A0F">
        <w:rPr>
          <w:b/>
          <w:i/>
        </w:rPr>
        <w:t>servidores FTP,</w:t>
      </w:r>
      <w:r w:rsidRPr="00BE2A0F">
        <w:t xml:space="preserve"> aunque su funcionalidad es a menudo limitada (principalmente descarga, no subida ni gestión de archivos).</w:t>
      </w:r>
    </w:p>
    <w:p w:rsidR="00BE2A0F" w:rsidRPr="00BE2A0F" w:rsidRDefault="00BE2A0F" w:rsidP="00BE2A0F">
      <w:pPr>
        <w:pStyle w:val="Prrafodelista"/>
        <w:ind w:left="360"/>
      </w:pPr>
    </w:p>
    <w:p w:rsidR="00245397" w:rsidRDefault="00245397" w:rsidP="00BE2A0F">
      <w:pPr>
        <w:pStyle w:val="Prrafodelista"/>
        <w:numPr>
          <w:ilvl w:val="0"/>
          <w:numId w:val="4"/>
        </w:numPr>
      </w:pPr>
      <w:r w:rsidRPr="00BE2A0F">
        <w:rPr>
          <w:b/>
          <w:i/>
        </w:rPr>
        <w:t>Mecanismo:</w:t>
      </w:r>
      <w:r>
        <w:t xml:space="preserve"> El usuario introduce la URL en el formato </w:t>
      </w:r>
      <w:r w:rsidRPr="00BE2A0F">
        <w:rPr>
          <w:i/>
        </w:rPr>
        <w:t>ftp://nombredeusuario:contraseña@servidor.com/ruta</w:t>
      </w:r>
      <w:r>
        <w:t xml:space="preserve"> (aunque se desaconseja incluir credenciales en la URL por seguridad) o simplemente </w:t>
      </w:r>
      <w:r w:rsidRPr="00BE2A0F">
        <w:rPr>
          <w:i/>
        </w:rPr>
        <w:t>ftp://servidor.com.</w:t>
      </w:r>
      <w:r>
        <w:t xml:space="preserve"> El navegador intentará la conexión anónima o pedirá las credenciales.</w:t>
      </w:r>
    </w:p>
    <w:p w:rsidR="00BE2A0F" w:rsidRDefault="00BE2A0F" w:rsidP="00BE2A0F">
      <w:pPr>
        <w:pStyle w:val="Prrafodelista"/>
        <w:ind w:left="1353"/>
      </w:pPr>
    </w:p>
    <w:p w:rsidR="00245397" w:rsidRDefault="00245397" w:rsidP="00BE2A0F">
      <w:pPr>
        <w:pStyle w:val="Prrafodelista"/>
        <w:numPr>
          <w:ilvl w:val="0"/>
          <w:numId w:val="4"/>
        </w:numPr>
      </w:pPr>
      <w:r w:rsidRPr="00BE2A0F">
        <w:rPr>
          <w:b/>
          <w:i/>
        </w:rPr>
        <w:t>Limitaciones:</w:t>
      </w:r>
      <w:r>
        <w:t xml:space="preserve"> Generalmente solo permiten listar directorios y descargar archivos. La subida y otras operaciones avanzadas no suelen ser posibles. Además, por motivos de seguridad y desuso del </w:t>
      </w:r>
      <w:r w:rsidRPr="00BE2A0F">
        <w:rPr>
          <w:b/>
          <w:i/>
        </w:rPr>
        <w:t>FTP</w:t>
      </w:r>
      <w:r>
        <w:t xml:space="preserve"> en entornos web, el soporte directo de </w:t>
      </w:r>
      <w:r w:rsidRPr="00BE2A0F">
        <w:rPr>
          <w:b/>
          <w:i/>
        </w:rPr>
        <w:t>FTP</w:t>
      </w:r>
      <w:r>
        <w:t xml:space="preserve"> en navegadores ha disminuido o ha sido eliminado en algunos casos.</w:t>
      </w:r>
    </w:p>
    <w:p w:rsidR="00245397" w:rsidRDefault="00245397" w:rsidP="00245397">
      <w:pPr>
        <w:pStyle w:val="Prrafodelista"/>
        <w:numPr>
          <w:ilvl w:val="0"/>
          <w:numId w:val="2"/>
        </w:numPr>
      </w:pPr>
      <w:r w:rsidRPr="00BE2A0F">
        <w:rPr>
          <w:b/>
          <w:i/>
        </w:rPr>
        <w:lastRenderedPageBreak/>
        <w:t xml:space="preserve">Exploradores de Archivos del Sistema Operativo: </w:t>
      </w:r>
      <w:r w:rsidRPr="00BE2A0F">
        <w:t>Algunos sistemas operativos permiten acceder a servidores FTP directamente desde su explorador de archivos, integrando la funcionalidad FTP como una ubicación de red.</w:t>
      </w:r>
      <w:r w:rsidR="00BE2A0F">
        <w:t xml:space="preserve"> </w:t>
      </w:r>
      <w:r>
        <w:t>Ejemplos:</w:t>
      </w:r>
    </w:p>
    <w:p w:rsidR="00BE2A0F" w:rsidRDefault="00BE2A0F" w:rsidP="00BE2A0F">
      <w:pPr>
        <w:pStyle w:val="Prrafodelista"/>
        <w:ind w:left="360"/>
      </w:pPr>
    </w:p>
    <w:p w:rsidR="00245397" w:rsidRDefault="00245397" w:rsidP="00BE2A0F">
      <w:pPr>
        <w:pStyle w:val="Prrafodelista"/>
        <w:numPr>
          <w:ilvl w:val="0"/>
          <w:numId w:val="7"/>
        </w:numPr>
      </w:pPr>
      <w:r w:rsidRPr="00BE2A0F">
        <w:rPr>
          <w:b/>
          <w:i/>
        </w:rPr>
        <w:t>Windows Explorer:</w:t>
      </w:r>
      <w:r>
        <w:t xml:space="preserve"> Permite añadir una "Ubicación de red" o "Sitio de red" y especificar una dirección FTP. Funciona de manera similar a una carpeta local.</w:t>
      </w:r>
    </w:p>
    <w:p w:rsidR="00BE2A0F" w:rsidRDefault="00BE2A0F" w:rsidP="00BE2A0F">
      <w:pPr>
        <w:pStyle w:val="Prrafodelista"/>
        <w:ind w:left="1352"/>
      </w:pPr>
    </w:p>
    <w:p w:rsidR="00245397" w:rsidRPr="00BE2A0F" w:rsidRDefault="00245397" w:rsidP="00BE2A0F">
      <w:pPr>
        <w:pStyle w:val="Prrafodelista"/>
        <w:numPr>
          <w:ilvl w:val="0"/>
          <w:numId w:val="7"/>
        </w:numPr>
      </w:pPr>
      <w:r w:rsidRPr="00BE2A0F">
        <w:rPr>
          <w:b/>
          <w:i/>
        </w:rPr>
        <w:t>macOS Finder:</w:t>
      </w:r>
      <w:r>
        <w:t xml:space="preserve"> Se puede conectar a un servidor usando </w:t>
      </w:r>
      <w:r w:rsidRPr="00BE2A0F">
        <w:rPr>
          <w:i/>
        </w:rPr>
        <w:t>"Ir" -&gt; "Conectarse al servidor..."</w:t>
      </w:r>
      <w:r>
        <w:t xml:space="preserve"> y especificando </w:t>
      </w:r>
      <w:r w:rsidRPr="00BE2A0F">
        <w:rPr>
          <w:i/>
        </w:rPr>
        <w:t>ftp://servidor.com.</w:t>
      </w:r>
    </w:p>
    <w:p w:rsidR="00BE2A0F" w:rsidRDefault="00BE2A0F" w:rsidP="00BE2A0F">
      <w:pPr>
        <w:pStyle w:val="Prrafodelista"/>
        <w:ind w:left="1352"/>
      </w:pPr>
    </w:p>
    <w:p w:rsidR="00245397" w:rsidRPr="00BE2A0F" w:rsidRDefault="00245397" w:rsidP="00BE2A0F">
      <w:pPr>
        <w:pStyle w:val="Prrafodelista"/>
        <w:numPr>
          <w:ilvl w:val="0"/>
          <w:numId w:val="7"/>
        </w:numPr>
      </w:pPr>
      <w:r w:rsidRPr="00BE2A0F">
        <w:rPr>
          <w:b/>
          <w:i/>
        </w:rPr>
        <w:t>Linux (Nautilus, Dolphin, Thunar, etc.):</w:t>
      </w:r>
      <w:r>
        <w:t xml:space="preserve"> La mayoría de los gestores de archivos en Linux permiten añadir una conexión FTP (a menudo bajo </w:t>
      </w:r>
      <w:r w:rsidRPr="00BE2A0F">
        <w:rPr>
          <w:i/>
        </w:rPr>
        <w:t>"Otros Lugares"</w:t>
      </w:r>
      <w:r>
        <w:t xml:space="preserve"> o </w:t>
      </w:r>
      <w:r w:rsidRPr="00BE2A0F">
        <w:rPr>
          <w:i/>
        </w:rPr>
        <w:t>"Conectar al servidor").</w:t>
      </w:r>
    </w:p>
    <w:p w:rsidR="00BE2A0F" w:rsidRDefault="00BE2A0F" w:rsidP="00BE2A0F">
      <w:pPr>
        <w:pStyle w:val="Prrafodelista"/>
        <w:ind w:left="1352"/>
      </w:pPr>
    </w:p>
    <w:p w:rsidR="00245397" w:rsidRDefault="00245397" w:rsidP="00BE2A0F">
      <w:pPr>
        <w:pStyle w:val="Prrafodelista"/>
        <w:numPr>
          <w:ilvl w:val="0"/>
          <w:numId w:val="2"/>
        </w:numPr>
        <w:rPr>
          <w:b/>
          <w:i/>
        </w:rPr>
      </w:pPr>
      <w:r w:rsidRPr="00BE2A0F">
        <w:rPr>
          <w:b/>
          <w:i/>
        </w:rPr>
        <w:t xml:space="preserve">Línea de Comandos (CLI): </w:t>
      </w:r>
      <w:r w:rsidRPr="00BE2A0F">
        <w:t xml:space="preserve">Para usuarios más avanzados o para scripts, la línea de comandos ofrece un control detallado sobre las operaciones </w:t>
      </w:r>
      <w:r w:rsidRPr="00BE2A0F">
        <w:rPr>
          <w:b/>
          <w:i/>
        </w:rPr>
        <w:t>FTP.</w:t>
      </w:r>
    </w:p>
    <w:p w:rsidR="00BE2A0F" w:rsidRPr="00BE2A0F" w:rsidRDefault="00BE2A0F" w:rsidP="00BE2A0F">
      <w:pPr>
        <w:pStyle w:val="Prrafodelista"/>
        <w:ind w:left="360"/>
        <w:rPr>
          <w:b/>
          <w:i/>
        </w:rPr>
      </w:pPr>
    </w:p>
    <w:p w:rsidR="00245397" w:rsidRPr="00BE2A0F" w:rsidRDefault="00245397" w:rsidP="00BE2A0F">
      <w:pPr>
        <w:pStyle w:val="Prrafodelista"/>
        <w:numPr>
          <w:ilvl w:val="0"/>
          <w:numId w:val="6"/>
        </w:numPr>
      </w:pPr>
      <w:r w:rsidRPr="00BE2A0F">
        <w:rPr>
          <w:b/>
          <w:i/>
        </w:rPr>
        <w:t>Mecanismo:</w:t>
      </w:r>
      <w:r>
        <w:t xml:space="preserve"> Se utiliza el comando </w:t>
      </w:r>
      <w:r w:rsidRPr="00BE2A0F">
        <w:rPr>
          <w:i/>
        </w:rPr>
        <w:t>ftp (o sftp para SFTP)</w:t>
      </w:r>
      <w:r>
        <w:t xml:space="preserve"> seguido del nombre de host o la dirección IP del servidor. Luego, se introducen </w:t>
      </w:r>
      <w:r w:rsidRPr="00BE2A0F">
        <w:rPr>
          <w:b/>
          <w:i/>
        </w:rPr>
        <w:t>comandos FTP</w:t>
      </w:r>
      <w:r>
        <w:t xml:space="preserve"> estándar como </w:t>
      </w:r>
      <w:r w:rsidRPr="00BE2A0F">
        <w:rPr>
          <w:i/>
        </w:rPr>
        <w:t>ls, cd, get, put, mget, mput, etc.</w:t>
      </w:r>
    </w:p>
    <w:p w:rsidR="00BE2A0F" w:rsidRDefault="00BE2A0F" w:rsidP="00BE2A0F">
      <w:pPr>
        <w:pStyle w:val="Prrafodelista"/>
        <w:ind w:left="1494"/>
      </w:pPr>
    </w:p>
    <w:p w:rsidR="00245397" w:rsidRDefault="00245397" w:rsidP="00BE2A0F">
      <w:pPr>
        <w:pStyle w:val="Prrafodelista"/>
        <w:numPr>
          <w:ilvl w:val="0"/>
          <w:numId w:val="6"/>
        </w:numPr>
      </w:pPr>
      <w:r w:rsidRPr="00BE2A0F">
        <w:rPr>
          <w:b/>
          <w:i/>
        </w:rPr>
        <w:t>Ejemplos:</w:t>
      </w:r>
      <w:r>
        <w:t xml:space="preserve"> </w:t>
      </w:r>
      <w:r w:rsidRPr="00BE2A0F">
        <w:rPr>
          <w:i/>
        </w:rPr>
        <w:t>ftp servidor.com</w:t>
      </w:r>
      <w:r>
        <w:t xml:space="preserve"> en una terminal de Windows, Linux o macOS.</w:t>
      </w:r>
    </w:p>
    <w:p w:rsidR="00BE2A0F" w:rsidRDefault="00BE2A0F" w:rsidP="00BE2A0F">
      <w:pPr>
        <w:pStyle w:val="Prrafodelista"/>
        <w:ind w:left="1494"/>
      </w:pPr>
    </w:p>
    <w:p w:rsidR="00245397" w:rsidRPr="00BE2A0F" w:rsidRDefault="00245397" w:rsidP="00BE2A0F">
      <w:pPr>
        <w:pStyle w:val="Prrafodelista"/>
        <w:numPr>
          <w:ilvl w:val="0"/>
          <w:numId w:val="2"/>
        </w:numPr>
      </w:pPr>
      <w:r w:rsidRPr="00BE2A0F">
        <w:rPr>
          <w:b/>
          <w:i/>
        </w:rPr>
        <w:t xml:space="preserve">Herramientas de Sincronización o Respaldo: </w:t>
      </w:r>
      <w:r w:rsidRPr="00BE2A0F">
        <w:t xml:space="preserve">Algunas aplicaciones de respaldo o sincronización de archivos pueden tener soporte </w:t>
      </w:r>
      <w:r w:rsidRPr="00BE2A0F">
        <w:rPr>
          <w:b/>
          <w:i/>
        </w:rPr>
        <w:t>FTP/SFTP</w:t>
      </w:r>
      <w:r w:rsidRPr="00BE2A0F">
        <w:t xml:space="preserve"> integrado para transferir datos de forma automatizada.</w:t>
      </w:r>
    </w:p>
    <w:p w:rsidR="00245397" w:rsidRPr="00BE2A0F" w:rsidRDefault="00245397" w:rsidP="00BE2A0F">
      <w:pPr>
        <w:jc w:val="center"/>
        <w:rPr>
          <w:b/>
          <w:i/>
          <w:sz w:val="26"/>
          <w:szCs w:val="26"/>
        </w:rPr>
      </w:pPr>
      <w:r w:rsidRPr="00BE2A0F">
        <w:rPr>
          <w:b/>
          <w:i/>
          <w:sz w:val="26"/>
          <w:szCs w:val="26"/>
        </w:rPr>
        <w:t>Consideracione</w:t>
      </w:r>
      <w:r w:rsidRPr="00BE2A0F">
        <w:rPr>
          <w:b/>
          <w:i/>
          <w:sz w:val="26"/>
          <w:szCs w:val="26"/>
        </w:rPr>
        <w:t>s de Seguridad (FTPS vs. SFTP):</w:t>
      </w:r>
    </w:p>
    <w:p w:rsidR="00245397" w:rsidRDefault="00245397" w:rsidP="00245397">
      <w:r>
        <w:t xml:space="preserve">Es crucial destacar que el </w:t>
      </w:r>
      <w:r w:rsidRPr="00BE2A0F">
        <w:rPr>
          <w:b/>
          <w:i/>
        </w:rPr>
        <w:t>protocolo FTP</w:t>
      </w:r>
      <w:r>
        <w:t xml:space="preserve"> estándar no cifra la conexión ni las credenciales, lo que lo hace vulnerable a la interceptación. Por ello, se recomienda encarecidame</w:t>
      </w:r>
      <w:r>
        <w:t>nte utilizar versiones seguras:</w:t>
      </w:r>
    </w:p>
    <w:p w:rsidR="00245397" w:rsidRPr="00A948B2" w:rsidRDefault="00245397" w:rsidP="00BE2A0F">
      <w:pPr>
        <w:pStyle w:val="Prrafodelista"/>
        <w:numPr>
          <w:ilvl w:val="0"/>
          <w:numId w:val="8"/>
        </w:numPr>
        <w:rPr>
          <w:b/>
          <w:i/>
        </w:rPr>
      </w:pPr>
      <w:r w:rsidRPr="00A948B2">
        <w:rPr>
          <w:b/>
          <w:i/>
        </w:rPr>
        <w:t>FTPS (FTP Secure):</w:t>
      </w:r>
      <w:r>
        <w:t xml:space="preserve"> Es </w:t>
      </w:r>
      <w:r w:rsidRPr="00A948B2">
        <w:rPr>
          <w:b/>
          <w:i/>
        </w:rPr>
        <w:t>FTP</w:t>
      </w:r>
      <w:r>
        <w:t xml:space="preserve"> sobre </w:t>
      </w:r>
      <w:r w:rsidRPr="00A948B2">
        <w:rPr>
          <w:b/>
          <w:i/>
        </w:rPr>
        <w:t>SSL/TLS.</w:t>
      </w:r>
      <w:r>
        <w:t xml:space="preserve"> Cifra tanto el canal de control como el canal de datos. Requiere que tanto el cliente como el servidor lo soporten y lo configuren. Se conecta normalmente en el </w:t>
      </w:r>
      <w:r w:rsidRPr="00A948B2">
        <w:rPr>
          <w:b/>
          <w:i/>
        </w:rPr>
        <w:t>puerto 21 (para control)</w:t>
      </w:r>
      <w:r>
        <w:t xml:space="preserve"> y puertos dinámicos para datos </w:t>
      </w:r>
      <w:r w:rsidRPr="00A948B2">
        <w:rPr>
          <w:b/>
          <w:i/>
        </w:rPr>
        <w:t>(o 990 si es FTP explícito).</w:t>
      </w:r>
    </w:p>
    <w:p w:rsidR="00BE2A0F" w:rsidRDefault="00BE2A0F" w:rsidP="00BE2A0F">
      <w:pPr>
        <w:pStyle w:val="Prrafodelista"/>
      </w:pPr>
    </w:p>
    <w:p w:rsidR="00A67069" w:rsidRDefault="00245397" w:rsidP="00BE2A0F">
      <w:pPr>
        <w:pStyle w:val="Prrafodelista"/>
        <w:numPr>
          <w:ilvl w:val="0"/>
          <w:numId w:val="8"/>
        </w:numPr>
      </w:pPr>
      <w:r w:rsidRPr="00A948B2">
        <w:rPr>
          <w:b/>
          <w:i/>
        </w:rPr>
        <w:t>SFTP (SSH File Transfer Protocol):</w:t>
      </w:r>
      <w:r>
        <w:t xml:space="preserve"> Aunque su nombre es similar, </w:t>
      </w:r>
      <w:r w:rsidRPr="00A948B2">
        <w:rPr>
          <w:b/>
          <w:i/>
        </w:rPr>
        <w:t>SFTP</w:t>
      </w:r>
      <w:r>
        <w:t xml:space="preserve"> es un protocolo completamente diferente que se ejecuta sobre </w:t>
      </w:r>
      <w:r w:rsidRPr="00A948B2">
        <w:rPr>
          <w:b/>
          <w:i/>
        </w:rPr>
        <w:t>SSH (Secure Shell).</w:t>
      </w:r>
      <w:r>
        <w:t xml:space="preserve"> Cifra toda la sesión, incluyendo autenticación, comandos y datos. Es más robusto y se conecta por defecto en el </w:t>
      </w:r>
      <w:r w:rsidRPr="00A948B2">
        <w:rPr>
          <w:b/>
          <w:i/>
        </w:rPr>
        <w:t>puerto 22 (el mismo que SSH).</w:t>
      </w:r>
      <w:r>
        <w:t xml:space="preserve"> Es el método preferido para transferencias seguras en muchos entornos.</w:t>
      </w:r>
    </w:p>
    <w:p w:rsidR="00BE2A0F" w:rsidRDefault="00BE2A0F" w:rsidP="00BE2A0F">
      <w:pPr>
        <w:pStyle w:val="Prrafodelista"/>
      </w:pPr>
    </w:p>
    <w:p w:rsidR="00BE2A0F" w:rsidRPr="00A67069" w:rsidRDefault="00BE2A0F" w:rsidP="00BE2A0F"/>
    <w:p w:rsidR="004E3763" w:rsidRDefault="00A67069" w:rsidP="00A67069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A67069">
        <w:rPr>
          <w:b/>
          <w:i/>
          <w:sz w:val="26"/>
          <w:szCs w:val="26"/>
        </w:rPr>
        <w:lastRenderedPageBreak/>
        <w:t>¿Cómo se configura en el servicio FTP los permisos de acceso, variables de entorno, recursos de almacenamiento y demás configuraciones del servicio? Explícalo detalladamente.</w:t>
      </w:r>
    </w:p>
    <w:p w:rsidR="00A948B2" w:rsidRDefault="00A948B2" w:rsidP="00A948B2">
      <w:r w:rsidRPr="00A948B2">
        <w:t xml:space="preserve">La configuración de un </w:t>
      </w:r>
      <w:r w:rsidRPr="00A948B2">
        <w:rPr>
          <w:b/>
          <w:i/>
        </w:rPr>
        <w:t>servicio FTP,</w:t>
      </w:r>
      <w:r w:rsidRPr="00A948B2">
        <w:t xml:space="preserve"> incluyendo permisos de acceso, variables de entorno (aunque menos comunes directamente en FTP), recursos de almacenamiento y otras configuraciones, depende en gran medida del software de </w:t>
      </w:r>
      <w:r w:rsidRPr="0096300A">
        <w:rPr>
          <w:b/>
          <w:i/>
        </w:rPr>
        <w:t>servidor FTP</w:t>
      </w:r>
      <w:r w:rsidRPr="00A948B2">
        <w:t xml:space="preserve"> utilizado y del sistema operativo subyacente. A continuación, se explican los principios generales y se dan ejemplos para Windows Server (IIS FTP) y Linux (vsftpd, ProFTPD), que son los más comunes.</w:t>
      </w:r>
    </w:p>
    <w:p w:rsidR="0096300A" w:rsidRPr="001E66C6" w:rsidRDefault="0096300A" w:rsidP="001E66C6">
      <w:pPr>
        <w:jc w:val="center"/>
        <w:rPr>
          <w:b/>
          <w:i/>
          <w:sz w:val="26"/>
          <w:szCs w:val="26"/>
        </w:rPr>
      </w:pPr>
      <w:r w:rsidRPr="001E66C6">
        <w:rPr>
          <w:b/>
          <w:i/>
          <w:sz w:val="26"/>
          <w:szCs w:val="26"/>
        </w:rPr>
        <w:t>Principios Generales de Co</w:t>
      </w:r>
      <w:r w:rsidR="001E66C6" w:rsidRPr="001E66C6">
        <w:rPr>
          <w:b/>
          <w:i/>
          <w:sz w:val="26"/>
          <w:szCs w:val="26"/>
        </w:rPr>
        <w:t>nfiguración de un Servidor FTP:</w:t>
      </w:r>
    </w:p>
    <w:p w:rsidR="0096300A" w:rsidRDefault="0096300A" w:rsidP="001E66C6">
      <w:pPr>
        <w:pStyle w:val="Prrafodelista"/>
        <w:numPr>
          <w:ilvl w:val="0"/>
          <w:numId w:val="9"/>
        </w:numPr>
        <w:rPr>
          <w:b/>
          <w:i/>
        </w:rPr>
      </w:pPr>
      <w:r w:rsidRPr="001E66C6">
        <w:rPr>
          <w:b/>
          <w:i/>
        </w:rPr>
        <w:t xml:space="preserve">Software del Servidor FTP: </w:t>
      </w:r>
      <w:r w:rsidRPr="001E66C6">
        <w:rPr>
          <w:i/>
        </w:rPr>
        <w:t>Es lo primero a elegir e instalar.</w:t>
      </w:r>
    </w:p>
    <w:p w:rsidR="001E66C6" w:rsidRPr="001E66C6" w:rsidRDefault="001E66C6" w:rsidP="001E66C6">
      <w:pPr>
        <w:pStyle w:val="Prrafodelista"/>
        <w:ind w:left="360"/>
        <w:rPr>
          <w:b/>
          <w:i/>
        </w:rPr>
      </w:pPr>
    </w:p>
    <w:p w:rsidR="0096300A" w:rsidRDefault="0096300A" w:rsidP="001E66C6">
      <w:pPr>
        <w:pStyle w:val="Prrafodelista"/>
        <w:numPr>
          <w:ilvl w:val="0"/>
          <w:numId w:val="10"/>
        </w:numPr>
      </w:pPr>
      <w:r w:rsidRPr="001E66C6">
        <w:rPr>
          <w:b/>
          <w:i/>
        </w:rPr>
        <w:t>Windows Server:</w:t>
      </w:r>
      <w:r>
        <w:t xml:space="preserve"> El rol de servidor FTP se instala como parte de Internet Information Services (IIS).</w:t>
      </w:r>
    </w:p>
    <w:p w:rsidR="001E66C6" w:rsidRDefault="001E66C6" w:rsidP="001E66C6">
      <w:pPr>
        <w:pStyle w:val="Prrafodelista"/>
      </w:pPr>
    </w:p>
    <w:p w:rsidR="0096300A" w:rsidRDefault="0096300A" w:rsidP="001E66C6">
      <w:pPr>
        <w:pStyle w:val="Prrafodelista"/>
        <w:numPr>
          <w:ilvl w:val="0"/>
          <w:numId w:val="10"/>
        </w:numPr>
        <w:rPr>
          <w:i/>
        </w:rPr>
      </w:pPr>
      <w:r w:rsidRPr="001E66C6">
        <w:rPr>
          <w:b/>
          <w:i/>
        </w:rPr>
        <w:t>Linux:</w:t>
      </w:r>
      <w:r>
        <w:t xml:space="preserve"> Servidores populares incluyen </w:t>
      </w:r>
      <w:r w:rsidRPr="001E66C6">
        <w:rPr>
          <w:i/>
        </w:rPr>
        <w:t>vsftpd (Very Secure FTP Daemon), ProFTPD, y Pure-FTPd.</w:t>
      </w:r>
    </w:p>
    <w:p w:rsidR="001E66C6" w:rsidRPr="001E66C6" w:rsidRDefault="001E66C6" w:rsidP="001E66C6">
      <w:pPr>
        <w:pStyle w:val="Prrafodelista"/>
        <w:rPr>
          <w:i/>
        </w:rPr>
      </w:pPr>
    </w:p>
    <w:p w:rsidR="0096300A" w:rsidRDefault="0096300A" w:rsidP="001E66C6">
      <w:pPr>
        <w:pStyle w:val="Prrafodelista"/>
        <w:numPr>
          <w:ilvl w:val="0"/>
          <w:numId w:val="9"/>
        </w:numPr>
        <w:rPr>
          <w:b/>
          <w:i/>
        </w:rPr>
      </w:pPr>
      <w:r w:rsidRPr="001E66C6">
        <w:rPr>
          <w:b/>
          <w:i/>
        </w:rPr>
        <w:t>Usuarios y Autenticación:</w:t>
      </w:r>
    </w:p>
    <w:p w:rsidR="001E66C6" w:rsidRPr="001E66C6" w:rsidRDefault="001E66C6" w:rsidP="001E66C6">
      <w:pPr>
        <w:pStyle w:val="Prrafodelista"/>
        <w:ind w:left="360"/>
        <w:rPr>
          <w:b/>
          <w:i/>
        </w:rPr>
      </w:pPr>
    </w:p>
    <w:p w:rsidR="0096300A" w:rsidRDefault="0096300A" w:rsidP="001E66C6">
      <w:pPr>
        <w:pStyle w:val="Prrafodelista"/>
        <w:numPr>
          <w:ilvl w:val="0"/>
          <w:numId w:val="11"/>
        </w:numPr>
      </w:pPr>
      <w:r w:rsidRPr="001E66C6">
        <w:rPr>
          <w:b/>
          <w:i/>
        </w:rPr>
        <w:t>Anónimo:</w:t>
      </w:r>
      <w:r>
        <w:t xml:space="preserve"> Permite el acceso a un directorio público sin credenciales. Muy común para descargas de libre distribución.</w:t>
      </w:r>
    </w:p>
    <w:p w:rsidR="001E66C6" w:rsidRDefault="001E66C6" w:rsidP="001E66C6">
      <w:pPr>
        <w:pStyle w:val="Prrafodelista"/>
      </w:pPr>
    </w:p>
    <w:p w:rsidR="0096300A" w:rsidRDefault="0096300A" w:rsidP="001E66C6">
      <w:pPr>
        <w:pStyle w:val="Prrafodelista"/>
        <w:numPr>
          <w:ilvl w:val="0"/>
          <w:numId w:val="11"/>
        </w:numPr>
      </w:pPr>
      <w:r w:rsidRPr="001E66C6">
        <w:rPr>
          <w:b/>
          <w:i/>
        </w:rPr>
        <w:t>Basado en Usuarios del Sistema:</w:t>
      </w:r>
      <w:r>
        <w:t xml:space="preserve"> Los usuarios se autentican con cuentas de usuario del sistema operativo (Windows o Linux).</w:t>
      </w:r>
    </w:p>
    <w:p w:rsidR="001E66C6" w:rsidRDefault="001E66C6" w:rsidP="001E66C6">
      <w:pPr>
        <w:pStyle w:val="Prrafodelista"/>
      </w:pPr>
    </w:p>
    <w:p w:rsidR="0096300A" w:rsidRDefault="0096300A" w:rsidP="001E66C6">
      <w:pPr>
        <w:pStyle w:val="Prrafodelista"/>
        <w:numPr>
          <w:ilvl w:val="0"/>
          <w:numId w:val="11"/>
        </w:numPr>
      </w:pPr>
      <w:r w:rsidRPr="001E66C6">
        <w:rPr>
          <w:b/>
          <w:i/>
        </w:rPr>
        <w:t>Basado en Usuarios Virtuales:</w:t>
      </w:r>
      <w:r>
        <w:t xml:space="preserve"> El servidor FTP gestiona sus propias bases de datos de usuarios, independientemente de las cuentas del sistema. Esto es útil para sitios web grandes o proveedores de hosting.</w:t>
      </w:r>
    </w:p>
    <w:p w:rsidR="001E66C6" w:rsidRDefault="001E66C6" w:rsidP="001E66C6">
      <w:pPr>
        <w:pStyle w:val="Prrafodelista"/>
      </w:pPr>
    </w:p>
    <w:p w:rsidR="0096300A" w:rsidRPr="001E66C6" w:rsidRDefault="0096300A" w:rsidP="001E66C6">
      <w:pPr>
        <w:pStyle w:val="Prrafodelista"/>
        <w:numPr>
          <w:ilvl w:val="0"/>
          <w:numId w:val="11"/>
        </w:numPr>
        <w:rPr>
          <w:b/>
          <w:i/>
        </w:rPr>
      </w:pPr>
      <w:r w:rsidRPr="001E66C6">
        <w:rPr>
          <w:b/>
          <w:i/>
        </w:rPr>
        <w:t>Autenticación:</w:t>
      </w:r>
      <w:r>
        <w:t xml:space="preserve"> Puede ser por usuario/contraseña, o más seguro, por </w:t>
      </w:r>
      <w:r w:rsidRPr="001E66C6">
        <w:rPr>
          <w:b/>
          <w:i/>
        </w:rPr>
        <w:t>certificados (FTPS) o claves SSH (SFTP).</w:t>
      </w:r>
    </w:p>
    <w:p w:rsidR="001E66C6" w:rsidRDefault="001E66C6" w:rsidP="001E66C6">
      <w:pPr>
        <w:pStyle w:val="Prrafodelista"/>
      </w:pPr>
    </w:p>
    <w:p w:rsidR="0096300A" w:rsidRDefault="0096300A" w:rsidP="001E66C6">
      <w:pPr>
        <w:pStyle w:val="Prrafodelista"/>
        <w:numPr>
          <w:ilvl w:val="0"/>
          <w:numId w:val="9"/>
        </w:numPr>
        <w:rPr>
          <w:b/>
          <w:i/>
        </w:rPr>
      </w:pPr>
      <w:r w:rsidRPr="001E66C6">
        <w:rPr>
          <w:b/>
          <w:i/>
        </w:rPr>
        <w:t>Directorios Raíz (Home Directories) y Aislamiento:</w:t>
      </w:r>
    </w:p>
    <w:p w:rsidR="001E66C6" w:rsidRPr="001E66C6" w:rsidRDefault="001E66C6" w:rsidP="001E66C6">
      <w:pPr>
        <w:pStyle w:val="Prrafodelista"/>
        <w:ind w:left="360"/>
        <w:rPr>
          <w:b/>
          <w:i/>
        </w:rPr>
      </w:pPr>
    </w:p>
    <w:p w:rsidR="0096300A" w:rsidRDefault="0096300A" w:rsidP="001E66C6">
      <w:pPr>
        <w:pStyle w:val="Prrafodelista"/>
        <w:numPr>
          <w:ilvl w:val="0"/>
          <w:numId w:val="12"/>
        </w:numPr>
      </w:pPr>
      <w:r>
        <w:t xml:space="preserve">Cada usuario suele tener un </w:t>
      </w:r>
      <w:r w:rsidRPr="001E66C6">
        <w:rPr>
          <w:b/>
          <w:i/>
        </w:rPr>
        <w:t>"directorio raíz"</w:t>
      </w:r>
      <w:r>
        <w:t xml:space="preserve"> asignado al que acceden al iniciar sesión.</w:t>
      </w:r>
    </w:p>
    <w:p w:rsidR="001E66C6" w:rsidRDefault="001E66C6" w:rsidP="001E66C6">
      <w:pPr>
        <w:pStyle w:val="Prrafodelista"/>
      </w:pPr>
    </w:p>
    <w:p w:rsidR="0096300A" w:rsidRDefault="0096300A" w:rsidP="001E66C6">
      <w:pPr>
        <w:pStyle w:val="Prrafodelista"/>
        <w:numPr>
          <w:ilvl w:val="0"/>
          <w:numId w:val="12"/>
        </w:numPr>
      </w:pPr>
      <w:r w:rsidRPr="001E66C6">
        <w:rPr>
          <w:b/>
          <w:i/>
        </w:rPr>
        <w:t>Chroot (Jail):</w:t>
      </w:r>
      <w:r>
        <w:t xml:space="preserve"> Una configuración de seguridad crítica en Linux (y similar en Windows) que </w:t>
      </w:r>
      <w:r w:rsidRPr="001E66C6">
        <w:rPr>
          <w:b/>
          <w:i/>
        </w:rPr>
        <w:t>"encierra"</w:t>
      </w:r>
      <w:r>
        <w:t xml:space="preserve"> al usuario dentro de su directorio raíz, impidiéndole navegar por otras partes del sistema de archivos del servidor. Esto se conoce como </w:t>
      </w:r>
      <w:r w:rsidRPr="001E66C6">
        <w:rPr>
          <w:b/>
          <w:i/>
        </w:rPr>
        <w:t>"aislamiento de usuarios".</w:t>
      </w:r>
    </w:p>
    <w:p w:rsidR="001E66C6" w:rsidRDefault="001E66C6" w:rsidP="001E66C6">
      <w:pPr>
        <w:pStyle w:val="Prrafodelista"/>
      </w:pPr>
    </w:p>
    <w:p w:rsidR="001E66C6" w:rsidRDefault="001E66C6" w:rsidP="001E66C6"/>
    <w:p w:rsidR="0096300A" w:rsidRDefault="0096300A" w:rsidP="001E66C6">
      <w:pPr>
        <w:pStyle w:val="Prrafodelista"/>
        <w:numPr>
          <w:ilvl w:val="0"/>
          <w:numId w:val="9"/>
        </w:numPr>
        <w:rPr>
          <w:b/>
          <w:i/>
        </w:rPr>
      </w:pPr>
      <w:r w:rsidRPr="001E66C6">
        <w:rPr>
          <w:b/>
          <w:i/>
        </w:rPr>
        <w:lastRenderedPageBreak/>
        <w:t>Permisos de Acceso (Lectura/Escritura/Listado/Borrado):</w:t>
      </w:r>
    </w:p>
    <w:p w:rsidR="001E66C6" w:rsidRPr="001E66C6" w:rsidRDefault="001E66C6" w:rsidP="001E66C6">
      <w:pPr>
        <w:pStyle w:val="Prrafodelista"/>
        <w:ind w:left="360"/>
        <w:rPr>
          <w:b/>
          <w:i/>
        </w:rPr>
      </w:pPr>
    </w:p>
    <w:p w:rsidR="001E66C6" w:rsidRDefault="0096300A" w:rsidP="001E66C6">
      <w:pPr>
        <w:pStyle w:val="Prrafodelista"/>
        <w:numPr>
          <w:ilvl w:val="0"/>
          <w:numId w:val="13"/>
        </w:numPr>
      </w:pPr>
      <w:r>
        <w:t>Se definen qué operaciones puede realizar un usuario o grupo en directorios específicos.</w:t>
      </w:r>
    </w:p>
    <w:p w:rsidR="001E66C6" w:rsidRDefault="001E66C6" w:rsidP="001E66C6">
      <w:pPr>
        <w:pStyle w:val="Prrafodelista"/>
      </w:pPr>
    </w:p>
    <w:p w:rsidR="0096300A" w:rsidRPr="001E66C6" w:rsidRDefault="0096300A" w:rsidP="001E66C6">
      <w:pPr>
        <w:pStyle w:val="Prrafodelista"/>
        <w:numPr>
          <w:ilvl w:val="0"/>
          <w:numId w:val="13"/>
        </w:numPr>
        <w:rPr>
          <w:b/>
          <w:i/>
        </w:rPr>
      </w:pPr>
      <w:r>
        <w:t xml:space="preserve">Estos permisos se basan en los permisos del sistema de archivos subyacente </w:t>
      </w:r>
      <w:r w:rsidRPr="001E66C6">
        <w:rPr>
          <w:b/>
          <w:i/>
        </w:rPr>
        <w:t>(NTFS en Windows, rwx en Linux)</w:t>
      </w:r>
      <w:r>
        <w:t xml:space="preserve"> y/o en configuraciones específicas del </w:t>
      </w:r>
      <w:r w:rsidRPr="001E66C6">
        <w:rPr>
          <w:b/>
          <w:i/>
        </w:rPr>
        <w:t>servidor FTP.</w:t>
      </w:r>
    </w:p>
    <w:p w:rsidR="001E66C6" w:rsidRDefault="001E66C6" w:rsidP="001E66C6">
      <w:pPr>
        <w:pStyle w:val="Prrafodelista"/>
      </w:pPr>
    </w:p>
    <w:p w:rsidR="0096300A" w:rsidRDefault="0096300A" w:rsidP="001E66C6">
      <w:pPr>
        <w:pStyle w:val="Prrafodelista"/>
        <w:numPr>
          <w:ilvl w:val="0"/>
          <w:numId w:val="9"/>
        </w:numPr>
        <w:rPr>
          <w:b/>
          <w:i/>
        </w:rPr>
      </w:pPr>
      <w:r w:rsidRPr="001E66C6">
        <w:rPr>
          <w:b/>
          <w:i/>
        </w:rPr>
        <w:t>Puertos y Conexiones:</w:t>
      </w:r>
    </w:p>
    <w:p w:rsidR="001E66C6" w:rsidRPr="001E66C6" w:rsidRDefault="001E66C6" w:rsidP="001E66C6">
      <w:pPr>
        <w:pStyle w:val="Prrafodelista"/>
        <w:ind w:left="360"/>
        <w:rPr>
          <w:b/>
          <w:i/>
        </w:rPr>
      </w:pPr>
    </w:p>
    <w:p w:rsidR="0096300A" w:rsidRDefault="0096300A" w:rsidP="001E66C6">
      <w:pPr>
        <w:pStyle w:val="Prrafodelista"/>
        <w:numPr>
          <w:ilvl w:val="0"/>
          <w:numId w:val="14"/>
        </w:numPr>
        <w:rPr>
          <w:i/>
        </w:rPr>
      </w:pPr>
      <w:r w:rsidRPr="001E66C6">
        <w:rPr>
          <w:b/>
          <w:i/>
        </w:rPr>
        <w:t>Puerto de Control:</w:t>
      </w:r>
      <w:r>
        <w:t xml:space="preserve"> </w:t>
      </w:r>
      <w:r w:rsidRPr="001E66C6">
        <w:rPr>
          <w:i/>
        </w:rPr>
        <w:t>Por defecto 21 (FTP), 990 (FTPS implícito), o 22 (SFTP).</w:t>
      </w:r>
    </w:p>
    <w:p w:rsidR="001E66C6" w:rsidRPr="001E66C6" w:rsidRDefault="001E66C6" w:rsidP="001E66C6">
      <w:pPr>
        <w:pStyle w:val="Prrafodelista"/>
        <w:rPr>
          <w:i/>
        </w:rPr>
      </w:pPr>
    </w:p>
    <w:p w:rsidR="001E66C6" w:rsidRDefault="0096300A" w:rsidP="001E66C6">
      <w:pPr>
        <w:pStyle w:val="Prrafodelista"/>
        <w:numPr>
          <w:ilvl w:val="0"/>
          <w:numId w:val="14"/>
        </w:numPr>
        <w:rPr>
          <w:b/>
          <w:i/>
        </w:rPr>
      </w:pPr>
      <w:r w:rsidRPr="001E66C6">
        <w:rPr>
          <w:b/>
          <w:i/>
        </w:rPr>
        <w:t>Modo Activo/Pasivo:</w:t>
      </w:r>
    </w:p>
    <w:p w:rsidR="001E66C6" w:rsidRPr="001E66C6" w:rsidRDefault="001E66C6" w:rsidP="001E66C6">
      <w:pPr>
        <w:pStyle w:val="Prrafodelista"/>
        <w:rPr>
          <w:b/>
          <w:i/>
        </w:rPr>
      </w:pPr>
    </w:p>
    <w:p w:rsidR="0096300A" w:rsidRDefault="0096300A" w:rsidP="001E66C6">
      <w:pPr>
        <w:pStyle w:val="Prrafodelista"/>
        <w:numPr>
          <w:ilvl w:val="0"/>
          <w:numId w:val="15"/>
        </w:numPr>
      </w:pPr>
      <w:r w:rsidRPr="001E66C6">
        <w:rPr>
          <w:b/>
          <w:i/>
        </w:rPr>
        <w:t>Activo:</w:t>
      </w:r>
      <w:r>
        <w:t xml:space="preserve"> El cliente envía al servidor el puerto en el que escuchará los datos. Puede ser problemático con firewalls del cliente.</w:t>
      </w:r>
    </w:p>
    <w:p w:rsidR="001E66C6" w:rsidRDefault="001E66C6" w:rsidP="001E66C6">
      <w:pPr>
        <w:pStyle w:val="Prrafodelista"/>
        <w:ind w:left="1440"/>
      </w:pPr>
    </w:p>
    <w:p w:rsidR="0096300A" w:rsidRDefault="0096300A" w:rsidP="001E66C6">
      <w:pPr>
        <w:pStyle w:val="Prrafodelista"/>
        <w:numPr>
          <w:ilvl w:val="0"/>
          <w:numId w:val="15"/>
        </w:numPr>
      </w:pPr>
      <w:r w:rsidRPr="001E66C6">
        <w:rPr>
          <w:b/>
          <w:i/>
        </w:rPr>
        <w:t>Pasivo:</w:t>
      </w:r>
      <w:r>
        <w:t xml:space="preserve"> El servidor informa al cliente el puerto en el que escuchará los datos. Más amigable con firewalls. Requiere un rango de puertos abiertos en el firewall del servidor.</w:t>
      </w:r>
    </w:p>
    <w:p w:rsidR="001E66C6" w:rsidRDefault="001E66C6" w:rsidP="001E66C6">
      <w:pPr>
        <w:pStyle w:val="Prrafodelista"/>
        <w:ind w:left="1440"/>
      </w:pPr>
    </w:p>
    <w:p w:rsidR="0096300A" w:rsidRDefault="0096300A" w:rsidP="001E66C6">
      <w:pPr>
        <w:pStyle w:val="Prrafodelista"/>
        <w:numPr>
          <w:ilvl w:val="0"/>
          <w:numId w:val="9"/>
        </w:numPr>
        <w:rPr>
          <w:b/>
          <w:i/>
        </w:rPr>
      </w:pPr>
      <w:r w:rsidRPr="001E66C6">
        <w:rPr>
          <w:b/>
          <w:i/>
        </w:rPr>
        <w:t>Cifrado (FTPS/SFTP):</w:t>
      </w:r>
    </w:p>
    <w:p w:rsidR="001E66C6" w:rsidRPr="001E66C6" w:rsidRDefault="001E66C6" w:rsidP="001E66C6">
      <w:pPr>
        <w:pStyle w:val="Prrafodelista"/>
        <w:ind w:left="360"/>
        <w:rPr>
          <w:b/>
          <w:i/>
        </w:rPr>
      </w:pPr>
    </w:p>
    <w:p w:rsidR="0096300A" w:rsidRDefault="0096300A" w:rsidP="001E66C6">
      <w:pPr>
        <w:pStyle w:val="Prrafodelista"/>
        <w:numPr>
          <w:ilvl w:val="0"/>
          <w:numId w:val="16"/>
        </w:numPr>
      </w:pPr>
      <w:r>
        <w:t xml:space="preserve">Configurar el uso de </w:t>
      </w:r>
      <w:r w:rsidRPr="001E66C6">
        <w:rPr>
          <w:b/>
          <w:i/>
        </w:rPr>
        <w:t>SSL/TLS (para FTPS) o SSH (para SFTP)</w:t>
      </w:r>
      <w:r>
        <w:t xml:space="preserve"> y especificar los certificados/claves necesarios.</w:t>
      </w:r>
    </w:p>
    <w:p w:rsidR="001E66C6" w:rsidRDefault="001E66C6" w:rsidP="001E66C6">
      <w:pPr>
        <w:pStyle w:val="Prrafodelista"/>
      </w:pPr>
    </w:p>
    <w:p w:rsidR="0096300A" w:rsidRDefault="0096300A" w:rsidP="001E66C6">
      <w:pPr>
        <w:pStyle w:val="Prrafodelista"/>
        <w:numPr>
          <w:ilvl w:val="0"/>
          <w:numId w:val="9"/>
        </w:numPr>
        <w:rPr>
          <w:b/>
          <w:i/>
        </w:rPr>
      </w:pPr>
      <w:r w:rsidRPr="001E66C6">
        <w:rPr>
          <w:b/>
          <w:i/>
        </w:rPr>
        <w:t>Limitación de Recursos:</w:t>
      </w:r>
    </w:p>
    <w:p w:rsidR="001E66C6" w:rsidRPr="001E66C6" w:rsidRDefault="001E66C6" w:rsidP="001E66C6">
      <w:pPr>
        <w:pStyle w:val="Prrafodelista"/>
        <w:ind w:left="360"/>
        <w:rPr>
          <w:b/>
          <w:i/>
        </w:rPr>
      </w:pPr>
    </w:p>
    <w:p w:rsidR="0096300A" w:rsidRDefault="0096300A" w:rsidP="001E66C6">
      <w:pPr>
        <w:pStyle w:val="Prrafodelista"/>
        <w:numPr>
          <w:ilvl w:val="0"/>
          <w:numId w:val="17"/>
        </w:numPr>
      </w:pPr>
      <w:r w:rsidRPr="001E66C6">
        <w:rPr>
          <w:b/>
          <w:i/>
        </w:rPr>
        <w:t>Ancho de Banda:</w:t>
      </w:r>
      <w:r>
        <w:t xml:space="preserve"> Limitar la velocidad de descarga/subida por usuario o globalmente.</w:t>
      </w:r>
    </w:p>
    <w:p w:rsidR="001E66C6" w:rsidRDefault="001E66C6" w:rsidP="001E66C6">
      <w:pPr>
        <w:pStyle w:val="Prrafodelista"/>
      </w:pPr>
    </w:p>
    <w:p w:rsidR="0096300A" w:rsidRDefault="0096300A" w:rsidP="001E66C6">
      <w:pPr>
        <w:pStyle w:val="Prrafodelista"/>
        <w:numPr>
          <w:ilvl w:val="0"/>
          <w:numId w:val="17"/>
        </w:numPr>
      </w:pPr>
      <w:r w:rsidRPr="001E66C6">
        <w:rPr>
          <w:b/>
          <w:i/>
        </w:rPr>
        <w:t>Conexiones Simultáneas:</w:t>
      </w:r>
      <w:r>
        <w:t xml:space="preserve"> Limitar el número de sesiones concurrentes.</w:t>
      </w:r>
    </w:p>
    <w:p w:rsidR="001E66C6" w:rsidRDefault="001E66C6" w:rsidP="001E66C6">
      <w:pPr>
        <w:pStyle w:val="Prrafodelista"/>
      </w:pPr>
    </w:p>
    <w:p w:rsidR="0096300A" w:rsidRDefault="0096300A" w:rsidP="001E66C6">
      <w:pPr>
        <w:pStyle w:val="Prrafodelista"/>
        <w:numPr>
          <w:ilvl w:val="0"/>
          <w:numId w:val="17"/>
        </w:numPr>
      </w:pPr>
      <w:r w:rsidRPr="001E66C6">
        <w:rPr>
          <w:b/>
          <w:i/>
        </w:rPr>
        <w:t>Límite de Espacio:</w:t>
      </w:r>
      <w:r>
        <w:t xml:space="preserve"> Cuotas de disco para usuarios (a menudo gestionado a nivel del sistema operativo o sistema de archivos).</w:t>
      </w:r>
    </w:p>
    <w:p w:rsidR="001E66C6" w:rsidRDefault="001E66C6" w:rsidP="001E66C6">
      <w:pPr>
        <w:pStyle w:val="Prrafodelista"/>
      </w:pPr>
    </w:p>
    <w:p w:rsidR="0096300A" w:rsidRDefault="0096300A" w:rsidP="001E66C6">
      <w:pPr>
        <w:pStyle w:val="Prrafodelista"/>
        <w:numPr>
          <w:ilvl w:val="0"/>
          <w:numId w:val="9"/>
        </w:numPr>
        <w:rPr>
          <w:i/>
        </w:rPr>
      </w:pPr>
      <w:r w:rsidRPr="001E66C6">
        <w:rPr>
          <w:b/>
          <w:i/>
        </w:rPr>
        <w:t xml:space="preserve">Logging: </w:t>
      </w:r>
      <w:r w:rsidRPr="001E66C6">
        <w:rPr>
          <w:i/>
        </w:rPr>
        <w:t>Habilitar el registro de actividad para auditoría y resolución de problemas.</w:t>
      </w:r>
    </w:p>
    <w:p w:rsidR="001E66C6" w:rsidRPr="001E66C6" w:rsidRDefault="001E66C6" w:rsidP="001E66C6">
      <w:pPr>
        <w:spacing w:before="0" w:after="160" w:line="259" w:lineRule="auto"/>
        <w:jc w:val="left"/>
      </w:pPr>
      <w:r>
        <w:br w:type="page"/>
      </w:r>
    </w:p>
    <w:p w:rsidR="0096300A" w:rsidRPr="00D57A4E" w:rsidRDefault="0096300A" w:rsidP="00D57A4E">
      <w:pPr>
        <w:jc w:val="center"/>
        <w:rPr>
          <w:b/>
          <w:i/>
          <w:sz w:val="26"/>
          <w:szCs w:val="26"/>
        </w:rPr>
      </w:pPr>
      <w:r w:rsidRPr="00D57A4E">
        <w:rPr>
          <w:b/>
          <w:i/>
          <w:sz w:val="26"/>
          <w:szCs w:val="26"/>
        </w:rPr>
        <w:lastRenderedPageBreak/>
        <w:t>Ejemp</w:t>
      </w:r>
      <w:r w:rsidR="001E66C6" w:rsidRPr="00D57A4E">
        <w:rPr>
          <w:b/>
          <w:i/>
          <w:sz w:val="26"/>
          <w:szCs w:val="26"/>
        </w:rPr>
        <w:t>los de Configuración Detallada:</w:t>
      </w:r>
    </w:p>
    <w:p w:rsidR="0096300A" w:rsidRPr="001B3910" w:rsidRDefault="0096300A" w:rsidP="001B3910">
      <w:pPr>
        <w:pStyle w:val="Prrafodelista"/>
        <w:numPr>
          <w:ilvl w:val="0"/>
          <w:numId w:val="18"/>
        </w:numPr>
        <w:rPr>
          <w:b/>
          <w:i/>
        </w:rPr>
      </w:pPr>
      <w:r w:rsidRPr="001B3910">
        <w:rPr>
          <w:b/>
          <w:i/>
        </w:rPr>
        <w:t>En Windows Server con IIS FTP:</w:t>
      </w:r>
    </w:p>
    <w:p w:rsidR="0096300A" w:rsidRPr="001B3910" w:rsidRDefault="0096300A" w:rsidP="0096300A">
      <w:pPr>
        <w:rPr>
          <w:i/>
        </w:rPr>
      </w:pPr>
      <w:r w:rsidRPr="001B3910">
        <w:rPr>
          <w:i/>
        </w:rPr>
        <w:t>La configuración se realiza principalmente a través del Administrador de Inter</w:t>
      </w:r>
      <w:r w:rsidR="00D57A4E" w:rsidRPr="001B3910">
        <w:rPr>
          <w:i/>
        </w:rPr>
        <w:t>net Information Services (IIS).</w:t>
      </w:r>
    </w:p>
    <w:p w:rsidR="0096300A" w:rsidRDefault="0096300A" w:rsidP="001B3910">
      <w:pPr>
        <w:pStyle w:val="Prrafodelista"/>
        <w:numPr>
          <w:ilvl w:val="0"/>
          <w:numId w:val="19"/>
        </w:numPr>
        <w:rPr>
          <w:b/>
          <w:i/>
        </w:rPr>
      </w:pPr>
      <w:r w:rsidRPr="001B3910">
        <w:rPr>
          <w:b/>
          <w:i/>
        </w:rPr>
        <w:t>Instalación:</w:t>
      </w:r>
    </w:p>
    <w:p w:rsidR="001B3910" w:rsidRPr="001B3910" w:rsidRDefault="001B3910" w:rsidP="001B3910">
      <w:pPr>
        <w:pStyle w:val="Prrafodelista"/>
        <w:rPr>
          <w:b/>
          <w:i/>
        </w:rPr>
      </w:pPr>
    </w:p>
    <w:p w:rsidR="0096300A" w:rsidRDefault="001B3910" w:rsidP="001B3910">
      <w:pPr>
        <w:pStyle w:val="Prrafodelista"/>
        <w:numPr>
          <w:ilvl w:val="0"/>
          <w:numId w:val="20"/>
        </w:numPr>
      </w:pPr>
      <w:r>
        <w:t>Abrir Administrador del servidor &gt; Administrar &gt; Agregar roles y características</w:t>
      </w:r>
      <w:r w:rsidR="0096300A">
        <w:t>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Selecci</w:t>
      </w:r>
      <w:r w:rsidR="001B3910">
        <w:t>onar Rol de servidor web (IIS)</w:t>
      </w:r>
      <w:r>
        <w:t>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Dentro de IIS, en "Servidor FTP", seleccionar "Servicio FTP" y "Herramientas de administración de FTP".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19"/>
        </w:numPr>
        <w:rPr>
          <w:b/>
          <w:i/>
        </w:rPr>
      </w:pPr>
      <w:r w:rsidRPr="001B3910">
        <w:rPr>
          <w:b/>
          <w:i/>
        </w:rPr>
        <w:t>Crear un Sitio FTP:</w:t>
      </w:r>
    </w:p>
    <w:p w:rsidR="001B3910" w:rsidRPr="001B3910" w:rsidRDefault="001B3910" w:rsidP="001B3910">
      <w:pPr>
        <w:pStyle w:val="Prrafodelista"/>
        <w:rPr>
          <w:b/>
          <w:i/>
        </w:rPr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Abrir "Administrador de IIS".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Expandir "Sitios" &gt; Clic derecho &gt; "Agregar sitio FTP...".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Nombre del sitio FTP: Un nombre descriptivo.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Ruta de acceso física: La carpeta en el servidor que será la raíz del FTP.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Configuración de enlace: Dirección IP, Puerto (21 por defecto), y si se usará SSL (FTPS). Se puede requerir o permitir SSL.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19"/>
        </w:numPr>
        <w:rPr>
          <w:b/>
          <w:i/>
        </w:rPr>
      </w:pPr>
      <w:r w:rsidRPr="001B3910">
        <w:rPr>
          <w:b/>
          <w:i/>
        </w:rPr>
        <w:t>Configuración de Autenticación y Autorización:</w:t>
      </w:r>
    </w:p>
    <w:p w:rsidR="001B3910" w:rsidRPr="001B3910" w:rsidRDefault="001B3910" w:rsidP="001B3910">
      <w:pPr>
        <w:pStyle w:val="Prrafodelista"/>
        <w:rPr>
          <w:b/>
          <w:i/>
        </w:rPr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Seleccionar el sitio FTP en el Administrador de IIS.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En la sección "FTP", seleccionar "Autenticación de FTP":</w:t>
      </w:r>
    </w:p>
    <w:p w:rsidR="001B3910" w:rsidRDefault="001B3910" w:rsidP="001B3910">
      <w:pPr>
        <w:pStyle w:val="Prrafodelista"/>
        <w:ind w:left="1069"/>
      </w:pPr>
    </w:p>
    <w:p w:rsidR="001B3910" w:rsidRDefault="0096300A" w:rsidP="001B3910">
      <w:pPr>
        <w:pStyle w:val="Prrafodelista"/>
        <w:numPr>
          <w:ilvl w:val="0"/>
          <w:numId w:val="21"/>
        </w:numPr>
      </w:pPr>
      <w:r w:rsidRPr="001B3910">
        <w:rPr>
          <w:i/>
        </w:rPr>
        <w:t>Anónimo:</w:t>
      </w:r>
      <w:r>
        <w:t xml:space="preserve"> Habilitar si se permite acceso sin credenciales. Se usa una cuenta IUSR_anon.</w:t>
      </w:r>
    </w:p>
    <w:p w:rsidR="001B3910" w:rsidRDefault="001B3910" w:rsidP="001B3910">
      <w:pPr>
        <w:pStyle w:val="Prrafodelista"/>
        <w:ind w:left="1920"/>
      </w:pPr>
    </w:p>
    <w:p w:rsidR="0096300A" w:rsidRDefault="0096300A" w:rsidP="001B3910">
      <w:pPr>
        <w:pStyle w:val="Prrafodelista"/>
        <w:numPr>
          <w:ilvl w:val="0"/>
          <w:numId w:val="21"/>
        </w:numPr>
      </w:pPr>
      <w:r w:rsidRPr="001B3910">
        <w:rPr>
          <w:i/>
        </w:rPr>
        <w:t>Básica:</w:t>
      </w:r>
      <w:r>
        <w:t xml:space="preserve"> Habilitar para autenticación con nombres de usuario y contraseñas de cuentas de Windows.</w:t>
      </w:r>
    </w:p>
    <w:p w:rsidR="001B3910" w:rsidRDefault="001B3910" w:rsidP="001B3910">
      <w:pPr>
        <w:pStyle w:val="Prrafodelista"/>
      </w:pPr>
    </w:p>
    <w:p w:rsidR="001B3910" w:rsidRDefault="001B3910" w:rsidP="001B3910">
      <w:pPr>
        <w:spacing w:before="0" w:after="160" w:line="259" w:lineRule="auto"/>
        <w:jc w:val="left"/>
      </w:pPr>
      <w:r>
        <w:br w:type="page"/>
      </w: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lastRenderedPageBreak/>
        <w:t>Seleccionar "Reglas de autorización de FTP":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1"/>
        </w:numPr>
        <w:rPr>
          <w:i/>
        </w:rPr>
      </w:pPr>
      <w:r w:rsidRPr="001B3910">
        <w:rPr>
          <w:i/>
        </w:rPr>
        <w:t>Clic derecho &gt; "Agregar regla de permiso...".</w:t>
      </w:r>
    </w:p>
    <w:p w:rsidR="001B3910" w:rsidRPr="001B3910" w:rsidRDefault="001B3910" w:rsidP="001B3910">
      <w:pPr>
        <w:pStyle w:val="Prrafodelista"/>
        <w:ind w:left="1920"/>
        <w:rPr>
          <w:i/>
        </w:rPr>
      </w:pPr>
    </w:p>
    <w:p w:rsidR="0096300A" w:rsidRPr="001B3910" w:rsidRDefault="0096300A" w:rsidP="001B3910">
      <w:pPr>
        <w:pStyle w:val="Prrafodelista"/>
        <w:numPr>
          <w:ilvl w:val="0"/>
          <w:numId w:val="21"/>
        </w:numPr>
      </w:pPr>
      <w:r w:rsidRPr="001B3910">
        <w:rPr>
          <w:i/>
        </w:rPr>
        <w:t xml:space="preserve">Especificar si la regla es para: </w:t>
      </w:r>
      <w:r w:rsidRPr="001B3910">
        <w:t>"Todos los usuarios", "Usuarios anónimos", "Roles o grupos de usuarios específicos", o "Usuarios especificados".</w:t>
      </w:r>
    </w:p>
    <w:p w:rsidR="001B3910" w:rsidRPr="001B3910" w:rsidRDefault="001B3910" w:rsidP="001B3910">
      <w:pPr>
        <w:pStyle w:val="Prrafodelista"/>
        <w:ind w:left="1920"/>
        <w:rPr>
          <w:i/>
        </w:rPr>
      </w:pPr>
    </w:p>
    <w:p w:rsidR="0096300A" w:rsidRPr="001B3910" w:rsidRDefault="0096300A" w:rsidP="001B3910">
      <w:pPr>
        <w:pStyle w:val="Prrafodelista"/>
        <w:numPr>
          <w:ilvl w:val="0"/>
          <w:numId w:val="21"/>
        </w:numPr>
      </w:pPr>
      <w:r w:rsidRPr="001B3910">
        <w:rPr>
          <w:i/>
        </w:rPr>
        <w:t xml:space="preserve">Permisos: </w:t>
      </w:r>
      <w:r w:rsidRPr="001B3910">
        <w:t>Marcar "Leer" y/o "Escribir".</w:t>
      </w:r>
    </w:p>
    <w:p w:rsidR="001B3910" w:rsidRPr="001B3910" w:rsidRDefault="001B3910" w:rsidP="001B3910">
      <w:pPr>
        <w:pStyle w:val="Prrafodelista"/>
        <w:ind w:left="1920"/>
        <w:rPr>
          <w:i/>
        </w:rPr>
      </w:pPr>
    </w:p>
    <w:p w:rsidR="0096300A" w:rsidRPr="001B3910" w:rsidRDefault="0096300A" w:rsidP="001B3910">
      <w:pPr>
        <w:pStyle w:val="Prrafodelista"/>
        <w:numPr>
          <w:ilvl w:val="0"/>
          <w:numId w:val="21"/>
        </w:numPr>
      </w:pPr>
      <w:r w:rsidRPr="001B3910">
        <w:rPr>
          <w:i/>
        </w:rPr>
        <w:t xml:space="preserve">Ejemplo: </w:t>
      </w:r>
      <w:r w:rsidRPr="001B3910">
        <w:t>Para que un grupo "FTPUsers" pueda leer y escribir: "Roles o grupos de usuarios específicos" -&gt; "FTPUsers", y marcar "Leer" y "Escribir".</w:t>
      </w:r>
    </w:p>
    <w:p w:rsidR="001B3910" w:rsidRPr="001B3910" w:rsidRDefault="001B3910" w:rsidP="001B3910">
      <w:pPr>
        <w:pStyle w:val="Prrafodelista"/>
        <w:ind w:left="1920"/>
        <w:rPr>
          <w:i/>
        </w:rPr>
      </w:pPr>
    </w:p>
    <w:p w:rsidR="0096300A" w:rsidRDefault="0096300A" w:rsidP="001B3910">
      <w:pPr>
        <w:pStyle w:val="Prrafodelista"/>
        <w:numPr>
          <w:ilvl w:val="0"/>
          <w:numId w:val="19"/>
        </w:numPr>
        <w:rPr>
          <w:b/>
          <w:i/>
        </w:rPr>
      </w:pPr>
      <w:r w:rsidRPr="001B3910">
        <w:rPr>
          <w:b/>
          <w:i/>
        </w:rPr>
        <w:t>Aislamiento de Usuarios (Chroot):</w:t>
      </w:r>
    </w:p>
    <w:p w:rsidR="001B3910" w:rsidRPr="001B3910" w:rsidRDefault="001B3910" w:rsidP="001B3910">
      <w:pPr>
        <w:pStyle w:val="Prrafodelista"/>
        <w:rPr>
          <w:b/>
          <w:i/>
        </w:rPr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En el sitio FTP &gt; "Aislamiento de usuarios FTP".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Opciones: "Nombres de usuario de directorios físicos", "Directorio base de usuario (deshabilitar chroot)", "Aislamiento de directorio virtual configurado en Active Directory".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Lo más común es "Nombres de usuario de directorios físicos", lo que significa que cada usuario se dirige a una carpeta con su nombre de usuario dentro de la raíz FTP principal (ej. C:\inetpub\ftproot\usuario1).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19"/>
        </w:numPr>
        <w:rPr>
          <w:b/>
          <w:i/>
        </w:rPr>
      </w:pPr>
      <w:r w:rsidRPr="001B3910">
        <w:rPr>
          <w:b/>
          <w:i/>
        </w:rPr>
        <w:t>Configuración de Firewall de Soporte (Modo Pasivo):</w:t>
      </w:r>
    </w:p>
    <w:p w:rsidR="001B3910" w:rsidRPr="001B3910" w:rsidRDefault="001B3910" w:rsidP="001B3910">
      <w:pPr>
        <w:pStyle w:val="Prrafodelista"/>
        <w:rPr>
          <w:b/>
          <w:i/>
        </w:rPr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En el servidor FTP &gt; "Soporte de Firewall de FTP".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Especificar el rango de puertos de datos para el modo pasivo (ej. 50000-50099) y la dirección IP externa del servidor.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Estos puertos deben abrirse en el Firewall de Windows Server y en cualquier firewall de red intermedio.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19"/>
        </w:numPr>
        <w:rPr>
          <w:b/>
          <w:i/>
        </w:rPr>
      </w:pPr>
      <w:r w:rsidRPr="001B3910">
        <w:rPr>
          <w:b/>
          <w:i/>
        </w:rPr>
        <w:t>Limitación de Recursos (Throttling):</w:t>
      </w:r>
    </w:p>
    <w:p w:rsidR="001B3910" w:rsidRPr="001B3910" w:rsidRDefault="001B3910" w:rsidP="001B3910">
      <w:pPr>
        <w:pStyle w:val="Prrafodelista"/>
        <w:rPr>
          <w:b/>
          <w:i/>
        </w:rPr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En el servidor FTP &gt; "Intentos de inicio de sesión de FTP y Restricciones de IP" (para bloquear IPs con muchos intentos fallidos).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En el sitio FTP &gt; "Límites de conexión de FTP" (para limitar conexiones concurrentes).</w:t>
      </w:r>
    </w:p>
    <w:p w:rsidR="001B3910" w:rsidRDefault="001B3910" w:rsidP="001B3910">
      <w:pPr>
        <w:pStyle w:val="Prrafodelista"/>
        <w:ind w:left="1069"/>
      </w:pPr>
    </w:p>
    <w:p w:rsidR="0096300A" w:rsidRDefault="0096300A" w:rsidP="001B3910">
      <w:pPr>
        <w:pStyle w:val="Prrafodelista"/>
        <w:numPr>
          <w:ilvl w:val="0"/>
          <w:numId w:val="20"/>
        </w:numPr>
      </w:pPr>
      <w:r>
        <w:t>Para límites de ancho de banda, se puede configurar a nivel del sitio web en IIS, aunque no es una característica tan granular como en algunos servidores FTP de Linux.</w:t>
      </w:r>
    </w:p>
    <w:p w:rsidR="001B3910" w:rsidRDefault="001B3910" w:rsidP="001B3910">
      <w:pPr>
        <w:pStyle w:val="Prrafodelista"/>
        <w:numPr>
          <w:ilvl w:val="0"/>
          <w:numId w:val="18"/>
        </w:numPr>
        <w:rPr>
          <w:b/>
          <w:i/>
        </w:rPr>
      </w:pPr>
      <w:r w:rsidRPr="001B3910">
        <w:rPr>
          <w:b/>
          <w:i/>
        </w:rPr>
        <w:lastRenderedPageBreak/>
        <w:t>En Linux con vsftpd (ejemplo más común):</w:t>
      </w:r>
    </w:p>
    <w:p w:rsidR="001B3910" w:rsidRPr="001B3910" w:rsidRDefault="001B3910" w:rsidP="001B3910">
      <w:pPr>
        <w:rPr>
          <w:i/>
        </w:rPr>
      </w:pPr>
      <w:r w:rsidRPr="001B3910">
        <w:rPr>
          <w:i/>
        </w:rPr>
        <w:t xml:space="preserve">La configuración se realiza editando el archivo de configuración principal, que suele ser </w:t>
      </w:r>
      <w:r w:rsidRPr="001B3910">
        <w:rPr>
          <w:b/>
          <w:i/>
        </w:rPr>
        <w:t>/etc/vsftpd.conf.</w:t>
      </w:r>
      <w:r w:rsidRPr="001B3910">
        <w:rPr>
          <w:i/>
        </w:rPr>
        <w:t xml:space="preserve"> Después de cada cambio, se debe reiniciar el servicio (</w:t>
      </w:r>
      <w:r w:rsidRPr="001B3910">
        <w:rPr>
          <w:b/>
          <w:i/>
        </w:rPr>
        <w:t xml:space="preserve">sudo systemctl restart vsftpd </w:t>
      </w:r>
      <w:r w:rsidRPr="001B3910">
        <w:rPr>
          <w:b/>
          <w:i/>
        </w:rPr>
        <w:t>o sudo service vsftpd restart</w:t>
      </w:r>
      <w:r w:rsidRPr="001B3910">
        <w:rPr>
          <w:i/>
        </w:rPr>
        <w:t>).</w:t>
      </w:r>
    </w:p>
    <w:p w:rsidR="001B3910" w:rsidRPr="00D402EF" w:rsidRDefault="001B3910" w:rsidP="001B3910">
      <w:pPr>
        <w:rPr>
          <w:b/>
          <w:i/>
          <w:sz w:val="26"/>
          <w:szCs w:val="26"/>
        </w:rPr>
      </w:pPr>
      <w:r w:rsidRPr="00D402EF">
        <w:rPr>
          <w:b/>
          <w:i/>
          <w:sz w:val="26"/>
          <w:szCs w:val="26"/>
        </w:rPr>
        <w:t>Instalación:</w:t>
      </w:r>
    </w:p>
    <w:p w:rsidR="001B3910" w:rsidRDefault="001B3910" w:rsidP="00D402EF">
      <w:pPr>
        <w:pStyle w:val="Prrafodelista"/>
        <w:numPr>
          <w:ilvl w:val="0"/>
          <w:numId w:val="22"/>
        </w:numPr>
      </w:pPr>
      <w:r w:rsidRPr="00D402EF">
        <w:rPr>
          <w:rFonts w:ascii="Courier New" w:hAnsi="Courier New" w:cs="Courier New"/>
        </w:rPr>
        <w:t>su</w:t>
      </w:r>
      <w:r w:rsidRPr="00D402EF">
        <w:rPr>
          <w:rFonts w:ascii="Courier New" w:hAnsi="Courier New" w:cs="Courier New"/>
        </w:rPr>
        <w:t>do apt update</w:t>
      </w:r>
      <w:r>
        <w:t xml:space="preserve"> </w:t>
      </w:r>
      <w:r w:rsidRPr="00D402EF">
        <w:rPr>
          <w:b/>
          <w:i/>
        </w:rPr>
        <w:t>(Debian/Ubuntu)</w:t>
      </w:r>
      <w:r w:rsidR="00D402EF">
        <w:rPr>
          <w:b/>
          <w:i/>
        </w:rPr>
        <w:t>.</w:t>
      </w:r>
    </w:p>
    <w:p w:rsidR="001B3910" w:rsidRDefault="001B3910" w:rsidP="00D402EF">
      <w:pPr>
        <w:pStyle w:val="Prrafodelista"/>
        <w:numPr>
          <w:ilvl w:val="0"/>
          <w:numId w:val="22"/>
        </w:numPr>
      </w:pPr>
      <w:r w:rsidRPr="00D402EF">
        <w:rPr>
          <w:rFonts w:ascii="Courier New" w:hAnsi="Courier New" w:cs="Courier New"/>
        </w:rPr>
        <w:t>sudo yum install vsftpd</w:t>
      </w:r>
      <w:r>
        <w:t xml:space="preserve"> </w:t>
      </w:r>
      <w:r w:rsidRPr="00D402EF">
        <w:rPr>
          <w:b/>
          <w:i/>
        </w:rPr>
        <w:t>(CentOS/RHEL).</w:t>
      </w:r>
    </w:p>
    <w:p w:rsidR="001B3910" w:rsidRDefault="001B3910" w:rsidP="001B3910">
      <w:pPr>
        <w:rPr>
          <w:b/>
          <w:i/>
          <w:sz w:val="26"/>
          <w:szCs w:val="26"/>
        </w:rPr>
      </w:pPr>
      <w:r w:rsidRPr="00D402EF">
        <w:rPr>
          <w:b/>
          <w:i/>
          <w:sz w:val="26"/>
          <w:szCs w:val="26"/>
        </w:rPr>
        <w:t>Configuración Básica (/etc/vsftpd.conf):</w:t>
      </w:r>
    </w:p>
    <w:p w:rsidR="00D402EF" w:rsidRPr="00D402EF" w:rsidRDefault="00D402EF" w:rsidP="00D402EF">
      <w:pPr>
        <w:rPr>
          <w:b/>
          <w:i/>
          <w:sz w:val="26"/>
          <w:szCs w:val="26"/>
        </w:rPr>
      </w:pPr>
      <w:r w:rsidRPr="00D402EF">
        <w:rPr>
          <w:b/>
          <w:i/>
          <w:sz w:val="26"/>
          <w:szCs w:val="26"/>
        </w:rPr>
        <w:t># --- Autenticación ---</w:t>
      </w:r>
    </w:p>
    <w:p w:rsidR="00D402EF" w:rsidRPr="00D402EF" w:rsidRDefault="00D402EF" w:rsidP="00D402EF">
      <w:pPr>
        <w:pStyle w:val="Prrafodelista"/>
        <w:numPr>
          <w:ilvl w:val="0"/>
          <w:numId w:val="23"/>
        </w:numPr>
        <w:jc w:val="left"/>
        <w:rPr>
          <w:szCs w:val="24"/>
        </w:rPr>
      </w:pPr>
      <w:r w:rsidRPr="00D402EF">
        <w:rPr>
          <w:rFonts w:ascii="Courier New" w:hAnsi="Courier New" w:cs="Courier New"/>
          <w:szCs w:val="24"/>
        </w:rPr>
        <w:t>anonymous_enable=NO</w:t>
      </w:r>
      <w:r>
        <w:rPr>
          <w:i/>
          <w:szCs w:val="24"/>
        </w:rPr>
        <w:t xml:space="preserve"> </w:t>
      </w:r>
      <w:r w:rsidRPr="00D402EF">
        <w:rPr>
          <w:i/>
          <w:szCs w:val="24"/>
        </w:rPr>
        <w:sym w:font="Wingdings" w:char="F0E0"/>
      </w:r>
      <w:r>
        <w:rPr>
          <w:i/>
          <w:szCs w:val="24"/>
        </w:rPr>
        <w:t xml:space="preserve"> </w:t>
      </w:r>
      <w:r w:rsidRPr="00D402EF">
        <w:rPr>
          <w:i/>
          <w:szCs w:val="24"/>
        </w:rPr>
        <w:t>NO para deshabilitar el acceso anónimo</w:t>
      </w:r>
      <w:r>
        <w:rPr>
          <w:i/>
          <w:szCs w:val="24"/>
        </w:rPr>
        <w:t>.</w:t>
      </w:r>
    </w:p>
    <w:p w:rsidR="00D402EF" w:rsidRPr="00D402EF" w:rsidRDefault="00D402EF" w:rsidP="00D402EF">
      <w:pPr>
        <w:pStyle w:val="Prrafodelista"/>
        <w:jc w:val="left"/>
        <w:rPr>
          <w:szCs w:val="24"/>
        </w:rPr>
      </w:pPr>
    </w:p>
    <w:p w:rsidR="00D402EF" w:rsidRPr="00D402EF" w:rsidRDefault="00D402EF" w:rsidP="00D402EF">
      <w:pPr>
        <w:pStyle w:val="Prrafodelista"/>
        <w:numPr>
          <w:ilvl w:val="0"/>
          <w:numId w:val="23"/>
        </w:numPr>
        <w:jc w:val="left"/>
        <w:rPr>
          <w:szCs w:val="24"/>
        </w:rPr>
      </w:pPr>
      <w:r w:rsidRPr="00D402EF">
        <w:rPr>
          <w:rFonts w:ascii="Courier New" w:hAnsi="Courier New" w:cs="Courier New"/>
          <w:szCs w:val="24"/>
        </w:rPr>
        <w:t>local_enable=YES</w:t>
      </w:r>
      <w:r w:rsidRPr="00D402EF">
        <w:rPr>
          <w:szCs w:val="24"/>
        </w:rPr>
        <w:sym w:font="Wingdings" w:char="F0E0"/>
      </w:r>
      <w:r w:rsidRPr="00D402EF">
        <w:rPr>
          <w:i/>
          <w:szCs w:val="24"/>
        </w:rPr>
        <w:t>SI para permitir acceso a usuarios locales del sistema</w:t>
      </w:r>
      <w:r>
        <w:rPr>
          <w:i/>
          <w:szCs w:val="24"/>
        </w:rPr>
        <w:t>.</w:t>
      </w:r>
    </w:p>
    <w:p w:rsidR="00D402EF" w:rsidRPr="00D402EF" w:rsidRDefault="00D402EF" w:rsidP="00D402EF">
      <w:pPr>
        <w:pStyle w:val="Prrafodelista"/>
        <w:jc w:val="left"/>
        <w:rPr>
          <w:szCs w:val="24"/>
        </w:rPr>
      </w:pPr>
    </w:p>
    <w:p w:rsidR="00D402EF" w:rsidRPr="00D402EF" w:rsidRDefault="00D402EF" w:rsidP="00D402EF">
      <w:pPr>
        <w:pStyle w:val="Prrafodelista"/>
        <w:numPr>
          <w:ilvl w:val="0"/>
          <w:numId w:val="23"/>
        </w:numPr>
        <w:jc w:val="left"/>
        <w:rPr>
          <w:szCs w:val="24"/>
        </w:rPr>
      </w:pPr>
      <w:r w:rsidRPr="00D402EF">
        <w:rPr>
          <w:rFonts w:ascii="Courier New" w:hAnsi="Courier New" w:cs="Courier New"/>
          <w:szCs w:val="24"/>
        </w:rPr>
        <w:t>write_enable=YES</w:t>
      </w:r>
      <w:r w:rsidRPr="00D402EF">
        <w:rPr>
          <w:szCs w:val="24"/>
        </w:rPr>
        <w:sym w:font="Wingdings" w:char="F0E0"/>
      </w:r>
      <w:r w:rsidRPr="00D402EF">
        <w:rPr>
          <w:i/>
          <w:szCs w:val="24"/>
        </w:rPr>
        <w:t>SI para permitir operacione</w:t>
      </w:r>
      <w:r w:rsidRPr="00D402EF">
        <w:rPr>
          <w:i/>
          <w:szCs w:val="24"/>
        </w:rPr>
        <w:t>s de escritura (upload,</w:t>
      </w:r>
      <w:r w:rsidRPr="00D402EF">
        <w:rPr>
          <w:szCs w:val="24"/>
        </w:rPr>
        <w:t xml:space="preserve"> delete)</w:t>
      </w:r>
      <w:r>
        <w:rPr>
          <w:szCs w:val="24"/>
        </w:rPr>
        <w:t>.</w:t>
      </w:r>
    </w:p>
    <w:p w:rsidR="00D402EF" w:rsidRPr="00D402EF" w:rsidRDefault="00D402EF" w:rsidP="00D402EF">
      <w:pPr>
        <w:rPr>
          <w:b/>
          <w:i/>
          <w:sz w:val="26"/>
          <w:szCs w:val="26"/>
        </w:rPr>
      </w:pPr>
      <w:r w:rsidRPr="00D402EF">
        <w:rPr>
          <w:b/>
          <w:i/>
          <w:sz w:val="26"/>
          <w:szCs w:val="26"/>
        </w:rPr>
        <w:t># --- Aislamiento de Usuarios (Chroot) ---</w:t>
      </w:r>
    </w:p>
    <w:p w:rsidR="00D402EF" w:rsidRP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>
        <w:rPr>
          <w:rFonts w:ascii="Courier New" w:hAnsi="Courier New" w:cs="Courier New"/>
          <w:szCs w:val="24"/>
        </w:rPr>
        <w:t>chroot_local_user=YES</w:t>
      </w:r>
      <w:r w:rsidRPr="00D402EF">
        <w:rPr>
          <w:rFonts w:ascii="Courier New" w:hAnsi="Courier New" w:cs="Courier New"/>
          <w:szCs w:val="24"/>
        </w:rPr>
        <w:sym w:font="Wingdings" w:char="F0E0"/>
      </w:r>
      <w:r w:rsidRPr="00D402EF">
        <w:rPr>
          <w:rFonts w:cstheme="minorHAnsi"/>
          <w:i/>
          <w:szCs w:val="24"/>
        </w:rPr>
        <w:t>Encierra a los usuarios en su directorio home. CRÍTICO PARA SEGURIDAD.</w:t>
      </w:r>
    </w:p>
    <w:p w:rsidR="00D402EF" w:rsidRPr="00D402EF" w:rsidRDefault="00D402EF" w:rsidP="00D402EF">
      <w:pPr>
        <w:pStyle w:val="Prrafodelista"/>
        <w:jc w:val="left"/>
        <w:rPr>
          <w:rFonts w:ascii="Courier New" w:hAnsi="Courier New" w:cs="Courier New"/>
          <w:szCs w:val="24"/>
        </w:rPr>
      </w:pPr>
    </w:p>
    <w:p w:rsid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 w:rsidRPr="00D402EF">
        <w:rPr>
          <w:rFonts w:ascii="Courier New" w:hAnsi="Courier New" w:cs="Courier New"/>
          <w:szCs w:val="24"/>
        </w:rPr>
        <w:t>user_sub_token=$US</w:t>
      </w:r>
      <w:r>
        <w:rPr>
          <w:rFonts w:ascii="Courier New" w:hAnsi="Courier New" w:cs="Courier New"/>
          <w:szCs w:val="24"/>
        </w:rPr>
        <w:t>ER</w:t>
      </w:r>
      <w:r w:rsidRPr="00D402EF">
        <w:rPr>
          <w:rFonts w:ascii="Courier New" w:hAnsi="Courier New" w:cs="Courier New"/>
          <w:szCs w:val="24"/>
        </w:rPr>
        <w:sym w:font="Wingdings" w:char="F0E0"/>
      </w:r>
      <w:r w:rsidRPr="00D402EF">
        <w:rPr>
          <w:rFonts w:cstheme="minorHAnsi"/>
          <w:i/>
          <w:szCs w:val="24"/>
        </w:rPr>
        <w:t>(Opcional) Si quieres que los chroot se basen en un subdirectorio con el nombre del usuario</w:t>
      </w:r>
    </w:p>
    <w:p w:rsidR="00D402EF" w:rsidRPr="00D402EF" w:rsidRDefault="00D402EF" w:rsidP="00D402EF">
      <w:pPr>
        <w:pStyle w:val="Prrafodelista"/>
        <w:jc w:val="left"/>
        <w:rPr>
          <w:rFonts w:cstheme="minorHAnsi"/>
          <w:i/>
          <w:szCs w:val="24"/>
        </w:rPr>
      </w:pPr>
    </w:p>
    <w:p w:rsidR="00D402EF" w:rsidRP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 w:rsidRPr="00D402EF">
        <w:rPr>
          <w:rFonts w:ascii="Courier New" w:hAnsi="Courier New" w:cs="Courier New"/>
          <w:szCs w:val="24"/>
        </w:rPr>
        <w:t>local_ro</w:t>
      </w:r>
      <w:r>
        <w:rPr>
          <w:rFonts w:ascii="Courier New" w:hAnsi="Courier New" w:cs="Courier New"/>
          <w:szCs w:val="24"/>
        </w:rPr>
        <w:t>ot=/var/ftp/public_html/$USER</w:t>
      </w:r>
      <w:r w:rsidRPr="00D402EF">
        <w:rPr>
          <w:rFonts w:ascii="Courier New" w:hAnsi="Courier New" w:cs="Courier New"/>
          <w:szCs w:val="24"/>
        </w:rPr>
        <w:sym w:font="Wingdings" w:char="F0E0"/>
      </w:r>
      <w:r>
        <w:rPr>
          <w:rFonts w:cstheme="minorHAnsi"/>
          <w:i/>
          <w:szCs w:val="24"/>
        </w:rPr>
        <w:t>Si se usa</w:t>
      </w:r>
      <w:r w:rsidRPr="00D402EF">
        <w:rPr>
          <w:rFonts w:cstheme="minorHAnsi"/>
          <w:i/>
          <w:szCs w:val="24"/>
        </w:rPr>
        <w:t xml:space="preserve"> use</w:t>
      </w:r>
      <w:r w:rsidRPr="00D402EF">
        <w:rPr>
          <w:rFonts w:cstheme="minorHAnsi"/>
          <w:i/>
          <w:szCs w:val="24"/>
        </w:rPr>
        <w:t>r_sub_token, esta sería la raíz</w:t>
      </w:r>
      <w:r>
        <w:rPr>
          <w:rFonts w:cstheme="minorHAnsi"/>
          <w:i/>
          <w:szCs w:val="24"/>
        </w:rPr>
        <w:t>.</w:t>
      </w:r>
    </w:p>
    <w:p w:rsidR="00D402EF" w:rsidRPr="00D402EF" w:rsidRDefault="00D402EF" w:rsidP="00D402EF">
      <w:pPr>
        <w:rPr>
          <w:b/>
          <w:i/>
          <w:sz w:val="26"/>
          <w:szCs w:val="26"/>
        </w:rPr>
      </w:pPr>
      <w:r w:rsidRPr="00D402EF">
        <w:rPr>
          <w:b/>
          <w:i/>
          <w:sz w:val="26"/>
          <w:szCs w:val="26"/>
        </w:rPr>
        <w:t># --- Modo Pasivo ---</w:t>
      </w:r>
    </w:p>
    <w:p w:rsidR="00D402EF" w:rsidRP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 w:rsidRPr="00D402EF">
        <w:rPr>
          <w:rFonts w:ascii="Courier New" w:hAnsi="Courier New" w:cs="Courier New"/>
          <w:szCs w:val="24"/>
        </w:rPr>
        <w:t>pasv_enable=YES</w:t>
      </w:r>
      <w:r w:rsidRPr="00D402EF">
        <w:rPr>
          <w:rFonts w:ascii="Courier New" w:hAnsi="Courier New" w:cs="Courier New"/>
          <w:szCs w:val="24"/>
        </w:rPr>
        <w:sym w:font="Wingdings" w:char="F0E0"/>
      </w:r>
      <w:r w:rsidRPr="00D402EF">
        <w:rPr>
          <w:rFonts w:cstheme="minorHAnsi"/>
          <w:i/>
          <w:szCs w:val="24"/>
        </w:rPr>
        <w:t>Habilitar modo pasivo</w:t>
      </w:r>
      <w:r>
        <w:rPr>
          <w:rFonts w:cstheme="minorHAnsi"/>
          <w:i/>
          <w:szCs w:val="24"/>
        </w:rPr>
        <w:t>.</w:t>
      </w:r>
    </w:p>
    <w:p w:rsidR="00D402EF" w:rsidRPr="00D402EF" w:rsidRDefault="00D402EF" w:rsidP="00D402EF">
      <w:pPr>
        <w:pStyle w:val="Prrafodelista"/>
        <w:jc w:val="left"/>
        <w:rPr>
          <w:rFonts w:ascii="Courier New" w:hAnsi="Courier New" w:cs="Courier New"/>
          <w:szCs w:val="24"/>
        </w:rPr>
      </w:pPr>
    </w:p>
    <w:p w:rsid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 w:rsidRPr="00D402EF">
        <w:rPr>
          <w:rFonts w:ascii="Courier New" w:hAnsi="Courier New" w:cs="Courier New"/>
          <w:szCs w:val="24"/>
        </w:rPr>
        <w:t>pasv_min_port=50000</w:t>
      </w:r>
      <w:r w:rsidRPr="00D402EF">
        <w:rPr>
          <w:rFonts w:ascii="Courier New" w:hAnsi="Courier New" w:cs="Courier New"/>
          <w:szCs w:val="24"/>
        </w:rPr>
        <w:sym w:font="Wingdings" w:char="F0E0"/>
      </w:r>
      <w:r w:rsidRPr="00D402EF">
        <w:rPr>
          <w:rFonts w:cstheme="minorHAnsi"/>
          <w:i/>
          <w:szCs w:val="24"/>
        </w:rPr>
        <w:t>Puerto mínimo para rango pasivo</w:t>
      </w:r>
      <w:r>
        <w:rPr>
          <w:rFonts w:cstheme="minorHAnsi"/>
          <w:i/>
          <w:szCs w:val="24"/>
        </w:rPr>
        <w:t>.</w:t>
      </w:r>
    </w:p>
    <w:p w:rsidR="00D402EF" w:rsidRPr="00D402EF" w:rsidRDefault="00D402EF" w:rsidP="00D402EF">
      <w:pPr>
        <w:pStyle w:val="Prrafodelista"/>
        <w:jc w:val="left"/>
        <w:rPr>
          <w:rFonts w:cstheme="minorHAnsi"/>
          <w:i/>
          <w:szCs w:val="24"/>
        </w:rPr>
      </w:pPr>
    </w:p>
    <w:p w:rsid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 w:rsidRPr="00D402EF">
        <w:rPr>
          <w:rFonts w:ascii="Courier New" w:hAnsi="Courier New" w:cs="Courier New"/>
          <w:szCs w:val="24"/>
        </w:rPr>
        <w:t>pasv_max_port=50099</w:t>
      </w:r>
      <w:r w:rsidRPr="00D402EF">
        <w:rPr>
          <w:rFonts w:ascii="Courier New" w:hAnsi="Courier New" w:cs="Courier New"/>
          <w:szCs w:val="24"/>
        </w:rPr>
        <w:sym w:font="Wingdings" w:char="F0E0"/>
      </w:r>
      <w:r w:rsidRPr="00D402EF">
        <w:rPr>
          <w:rFonts w:cstheme="minorHAnsi"/>
          <w:i/>
          <w:szCs w:val="24"/>
        </w:rPr>
        <w:t>Puerto máximo para rango pasivo</w:t>
      </w:r>
      <w:r>
        <w:rPr>
          <w:rFonts w:cstheme="minorHAnsi"/>
          <w:i/>
          <w:szCs w:val="24"/>
        </w:rPr>
        <w:t>.</w:t>
      </w:r>
    </w:p>
    <w:p w:rsidR="00D402EF" w:rsidRPr="00D402EF" w:rsidRDefault="00D402EF" w:rsidP="00D402EF">
      <w:pPr>
        <w:pStyle w:val="Prrafodelista"/>
        <w:jc w:val="left"/>
        <w:rPr>
          <w:rFonts w:cstheme="minorHAnsi"/>
          <w:i/>
          <w:szCs w:val="24"/>
        </w:rPr>
      </w:pPr>
    </w:p>
    <w:p w:rsid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 w:rsidRPr="00D402EF">
        <w:rPr>
          <w:rFonts w:ascii="Courier New" w:hAnsi="Courier New" w:cs="Courier New"/>
          <w:szCs w:val="24"/>
        </w:rPr>
        <w:t>pasv_address=TU_IP_PUBLICA</w:t>
      </w:r>
      <w:r w:rsidRPr="00D402EF">
        <w:rPr>
          <w:rFonts w:ascii="Courier New" w:hAnsi="Courier New" w:cs="Courier New"/>
          <w:szCs w:val="24"/>
        </w:rPr>
        <w:sym w:font="Wingdings" w:char="F0E0"/>
      </w:r>
      <w:r w:rsidRPr="00D402EF">
        <w:rPr>
          <w:rFonts w:cstheme="minorHAnsi"/>
          <w:i/>
          <w:szCs w:val="24"/>
        </w:rPr>
        <w:t>Si estás detrás de un NAT</w:t>
      </w:r>
      <w:r w:rsidRPr="00D402EF">
        <w:rPr>
          <w:rFonts w:cstheme="minorHAnsi"/>
          <w:i/>
          <w:szCs w:val="24"/>
        </w:rPr>
        <w:t>, especifica tu IP pública aquí</w:t>
      </w:r>
      <w:r>
        <w:rPr>
          <w:rFonts w:cstheme="minorHAnsi"/>
          <w:i/>
          <w:szCs w:val="24"/>
        </w:rPr>
        <w:t>.</w:t>
      </w:r>
    </w:p>
    <w:p w:rsidR="00D402EF" w:rsidRPr="00D402EF" w:rsidRDefault="00D402EF" w:rsidP="00D402EF">
      <w:pPr>
        <w:spacing w:before="0" w:after="160" w:line="259" w:lineRule="auto"/>
        <w:jc w:val="left"/>
        <w:rPr>
          <w:rFonts w:cstheme="minorHAnsi"/>
          <w:i/>
          <w:szCs w:val="24"/>
        </w:rPr>
      </w:pPr>
      <w:r>
        <w:rPr>
          <w:rFonts w:cstheme="minorHAnsi"/>
          <w:i/>
          <w:szCs w:val="24"/>
        </w:rPr>
        <w:br w:type="page"/>
      </w:r>
    </w:p>
    <w:p w:rsidR="00D402EF" w:rsidRPr="00D402EF" w:rsidRDefault="00D402EF" w:rsidP="00D402EF">
      <w:pPr>
        <w:rPr>
          <w:b/>
          <w:i/>
          <w:sz w:val="26"/>
          <w:szCs w:val="26"/>
        </w:rPr>
      </w:pPr>
      <w:r w:rsidRPr="00D402EF">
        <w:rPr>
          <w:b/>
          <w:i/>
          <w:sz w:val="26"/>
          <w:szCs w:val="26"/>
        </w:rPr>
        <w:lastRenderedPageBreak/>
        <w:t># --- Seguridad (FTPS) ---</w:t>
      </w:r>
    </w:p>
    <w:p w:rsid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 w:rsidRPr="00D402EF">
        <w:rPr>
          <w:rFonts w:ascii="Courier New" w:hAnsi="Courier New" w:cs="Courier New"/>
          <w:szCs w:val="24"/>
        </w:rPr>
        <w:t>ssl_</w:t>
      </w:r>
      <w:r>
        <w:rPr>
          <w:rFonts w:ascii="Courier New" w:hAnsi="Courier New" w:cs="Courier New"/>
          <w:szCs w:val="24"/>
        </w:rPr>
        <w:t>enable=YES</w:t>
      </w:r>
      <w:r w:rsidRPr="00D402EF">
        <w:rPr>
          <w:rFonts w:ascii="Courier New" w:hAnsi="Courier New" w:cs="Courier New"/>
          <w:szCs w:val="24"/>
        </w:rPr>
        <w:sym w:font="Wingdings" w:char="F0E0"/>
      </w:r>
      <w:r w:rsidRPr="00D402EF">
        <w:rPr>
          <w:rFonts w:cstheme="minorHAnsi"/>
          <w:i/>
          <w:szCs w:val="24"/>
        </w:rPr>
        <w:t>Habilitar SSL/TLS (FTPS)</w:t>
      </w:r>
      <w:r w:rsidR="001F004B">
        <w:rPr>
          <w:rFonts w:cstheme="minorHAnsi"/>
          <w:i/>
          <w:szCs w:val="24"/>
        </w:rPr>
        <w:t>.</w:t>
      </w:r>
    </w:p>
    <w:p w:rsidR="00D402EF" w:rsidRPr="00D402EF" w:rsidRDefault="00D402EF" w:rsidP="00D402EF">
      <w:pPr>
        <w:pStyle w:val="Prrafodelista"/>
        <w:jc w:val="left"/>
        <w:rPr>
          <w:rFonts w:cstheme="minorHAnsi"/>
          <w:i/>
          <w:szCs w:val="24"/>
        </w:rPr>
      </w:pPr>
    </w:p>
    <w:p w:rsid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ascii="Courier New" w:hAnsi="Courier New" w:cs="Courier New"/>
          <w:szCs w:val="24"/>
        </w:rPr>
      </w:pPr>
      <w:r w:rsidRPr="00D402EF">
        <w:rPr>
          <w:rFonts w:ascii="Courier New" w:hAnsi="Courier New" w:cs="Courier New"/>
          <w:szCs w:val="24"/>
        </w:rPr>
        <w:t>allow_anon_ssl=NO</w:t>
      </w:r>
    </w:p>
    <w:p w:rsidR="001F004B" w:rsidRPr="00D402EF" w:rsidRDefault="001F004B" w:rsidP="001F004B">
      <w:pPr>
        <w:pStyle w:val="Prrafodelista"/>
        <w:jc w:val="left"/>
        <w:rPr>
          <w:rFonts w:ascii="Courier New" w:hAnsi="Courier New" w:cs="Courier New"/>
          <w:szCs w:val="24"/>
        </w:rPr>
      </w:pPr>
    </w:p>
    <w:p w:rsidR="00D402EF" w:rsidRDefault="001F004B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>
        <w:rPr>
          <w:rFonts w:ascii="Courier New" w:hAnsi="Courier New" w:cs="Courier New"/>
          <w:szCs w:val="24"/>
        </w:rPr>
        <w:t>force_local_data_ssl=YES</w:t>
      </w:r>
      <w:r w:rsidRPr="001F004B">
        <w:rPr>
          <w:rFonts w:ascii="Courier New" w:hAnsi="Courier New" w:cs="Courier New"/>
          <w:szCs w:val="24"/>
        </w:rPr>
        <w:sym w:font="Wingdings" w:char="F0E0"/>
      </w:r>
      <w:r w:rsidR="00D402EF" w:rsidRPr="001F004B">
        <w:rPr>
          <w:rFonts w:cstheme="minorHAnsi"/>
          <w:i/>
          <w:szCs w:val="24"/>
        </w:rPr>
        <w:t>Forzar cifrado para transferencia de datos</w:t>
      </w:r>
    </w:p>
    <w:p w:rsidR="001F004B" w:rsidRPr="001F004B" w:rsidRDefault="001F004B" w:rsidP="001F004B">
      <w:pPr>
        <w:pStyle w:val="Prrafodelista"/>
        <w:jc w:val="left"/>
        <w:rPr>
          <w:rFonts w:cstheme="minorHAnsi"/>
          <w:i/>
          <w:szCs w:val="24"/>
        </w:rPr>
      </w:pPr>
    </w:p>
    <w:p w:rsidR="00D402EF" w:rsidRDefault="001F004B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>
        <w:rPr>
          <w:rFonts w:ascii="Courier New" w:hAnsi="Courier New" w:cs="Courier New"/>
          <w:szCs w:val="24"/>
        </w:rPr>
        <w:t>force_local_logins_ssl=YES</w:t>
      </w:r>
      <w:r w:rsidRPr="001F004B">
        <w:rPr>
          <w:rFonts w:ascii="Courier New" w:hAnsi="Courier New" w:cs="Courier New"/>
          <w:szCs w:val="24"/>
        </w:rPr>
        <w:sym w:font="Wingdings" w:char="F0E0"/>
      </w:r>
      <w:r w:rsidR="00D402EF" w:rsidRPr="001F004B">
        <w:rPr>
          <w:rFonts w:cstheme="minorHAnsi"/>
          <w:i/>
          <w:szCs w:val="24"/>
        </w:rPr>
        <w:t>Forzar cifrado para autenticación</w:t>
      </w:r>
      <w:r>
        <w:rPr>
          <w:rFonts w:cstheme="minorHAnsi"/>
          <w:i/>
          <w:szCs w:val="24"/>
        </w:rPr>
        <w:t>.</w:t>
      </w:r>
    </w:p>
    <w:p w:rsidR="001F004B" w:rsidRPr="001F004B" w:rsidRDefault="001F004B" w:rsidP="001F004B">
      <w:pPr>
        <w:pStyle w:val="Prrafodelista"/>
        <w:jc w:val="left"/>
        <w:rPr>
          <w:rFonts w:cstheme="minorHAnsi"/>
          <w:i/>
          <w:szCs w:val="24"/>
        </w:rPr>
      </w:pPr>
    </w:p>
    <w:p w:rsidR="00D402EF" w:rsidRDefault="001F004B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>
        <w:rPr>
          <w:rFonts w:ascii="Courier New" w:hAnsi="Courier New" w:cs="Courier New"/>
          <w:szCs w:val="24"/>
        </w:rPr>
        <w:t>ssl_tlsv1_2=YES</w:t>
      </w:r>
      <w:r w:rsidRPr="001F004B">
        <w:rPr>
          <w:rFonts w:ascii="Courier New" w:hAnsi="Courier New" w:cs="Courier New"/>
          <w:szCs w:val="24"/>
        </w:rPr>
        <w:sym w:font="Wingdings" w:char="F0E0"/>
      </w:r>
      <w:r w:rsidR="00D402EF" w:rsidRPr="001F004B">
        <w:rPr>
          <w:rFonts w:cstheme="minorHAnsi"/>
          <w:i/>
          <w:szCs w:val="24"/>
        </w:rPr>
        <w:t>Solo permitir TLS 1.2 o superior</w:t>
      </w:r>
      <w:r>
        <w:rPr>
          <w:rFonts w:cstheme="minorHAnsi"/>
          <w:i/>
          <w:szCs w:val="24"/>
        </w:rPr>
        <w:t>.</w:t>
      </w:r>
    </w:p>
    <w:p w:rsidR="001F004B" w:rsidRPr="001F004B" w:rsidRDefault="001F004B" w:rsidP="001F004B">
      <w:pPr>
        <w:pStyle w:val="Prrafodelista"/>
        <w:jc w:val="left"/>
        <w:rPr>
          <w:rFonts w:cstheme="minorHAnsi"/>
          <w:i/>
          <w:szCs w:val="24"/>
        </w:rPr>
      </w:pPr>
    </w:p>
    <w:p w:rsid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 w:rsidRPr="00D402EF">
        <w:rPr>
          <w:rFonts w:ascii="Courier New" w:hAnsi="Courier New" w:cs="Courier New"/>
          <w:szCs w:val="24"/>
        </w:rPr>
        <w:t>rsa_cert_f</w:t>
      </w:r>
      <w:r w:rsidR="001F004B">
        <w:rPr>
          <w:rFonts w:ascii="Courier New" w:hAnsi="Courier New" w:cs="Courier New"/>
          <w:szCs w:val="24"/>
        </w:rPr>
        <w:t>ile=/etc/ssl/certs/vsftpd.pem</w:t>
      </w:r>
      <w:r w:rsidR="001F004B" w:rsidRPr="001F004B">
        <w:rPr>
          <w:rFonts w:ascii="Courier New" w:hAnsi="Courier New" w:cs="Courier New"/>
          <w:szCs w:val="24"/>
        </w:rPr>
        <w:sym w:font="Wingdings" w:char="F0E0"/>
      </w:r>
      <w:r w:rsidR="001F004B" w:rsidRPr="001F004B">
        <w:rPr>
          <w:rFonts w:cstheme="minorHAnsi"/>
          <w:i/>
          <w:szCs w:val="24"/>
        </w:rPr>
        <w:t xml:space="preserve">Ruta al </w:t>
      </w:r>
      <w:r w:rsidRPr="001F004B">
        <w:rPr>
          <w:rFonts w:cstheme="minorHAnsi"/>
          <w:i/>
          <w:szCs w:val="24"/>
        </w:rPr>
        <w:t>certificado SSL</w:t>
      </w:r>
      <w:r w:rsidR="001F004B">
        <w:rPr>
          <w:rFonts w:cstheme="minorHAnsi"/>
          <w:i/>
          <w:szCs w:val="24"/>
        </w:rPr>
        <w:t>.</w:t>
      </w:r>
    </w:p>
    <w:p w:rsidR="001F004B" w:rsidRPr="001F004B" w:rsidRDefault="001F004B" w:rsidP="001F004B">
      <w:pPr>
        <w:pStyle w:val="Prrafodelista"/>
        <w:jc w:val="left"/>
        <w:rPr>
          <w:rFonts w:cstheme="minorHAnsi"/>
          <w:i/>
          <w:szCs w:val="24"/>
        </w:rPr>
      </w:pPr>
    </w:p>
    <w:p w:rsidR="00D402EF" w:rsidRPr="001F004B" w:rsidRDefault="00D402EF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 w:rsidRPr="00D402EF">
        <w:rPr>
          <w:rFonts w:ascii="Courier New" w:hAnsi="Courier New" w:cs="Courier New"/>
          <w:szCs w:val="24"/>
        </w:rPr>
        <w:t>rsa_private_key_file=/etc/ssl/private/vsftpd.pe</w:t>
      </w:r>
      <w:r w:rsidR="001F004B">
        <w:rPr>
          <w:rFonts w:ascii="Courier New" w:hAnsi="Courier New" w:cs="Courier New"/>
          <w:szCs w:val="24"/>
        </w:rPr>
        <w:t>m</w:t>
      </w:r>
      <w:r w:rsidR="001F004B" w:rsidRPr="001F004B">
        <w:rPr>
          <w:rFonts w:ascii="Courier New" w:hAnsi="Courier New" w:cs="Courier New"/>
          <w:szCs w:val="24"/>
        </w:rPr>
        <w:sym w:font="Wingdings" w:char="F0E0"/>
      </w:r>
      <w:r w:rsidR="001F004B" w:rsidRPr="001F004B">
        <w:rPr>
          <w:rFonts w:cstheme="minorHAnsi"/>
          <w:i/>
          <w:szCs w:val="24"/>
        </w:rPr>
        <w:t xml:space="preserve">Ruta a la </w:t>
      </w:r>
      <w:r w:rsidRPr="001F004B">
        <w:rPr>
          <w:rFonts w:cstheme="minorHAnsi"/>
          <w:i/>
          <w:szCs w:val="24"/>
        </w:rPr>
        <w:t>clave privada SSL</w:t>
      </w:r>
      <w:r w:rsidR="001F004B">
        <w:rPr>
          <w:rFonts w:cstheme="minorHAnsi"/>
          <w:i/>
          <w:szCs w:val="24"/>
        </w:rPr>
        <w:t>.</w:t>
      </w:r>
    </w:p>
    <w:p w:rsidR="00D402EF" w:rsidRPr="00D402EF" w:rsidRDefault="00D402EF" w:rsidP="00D402EF">
      <w:pPr>
        <w:rPr>
          <w:b/>
          <w:i/>
          <w:sz w:val="26"/>
          <w:szCs w:val="26"/>
        </w:rPr>
      </w:pPr>
      <w:r w:rsidRPr="00D402EF">
        <w:rPr>
          <w:b/>
          <w:i/>
          <w:sz w:val="26"/>
          <w:szCs w:val="26"/>
        </w:rPr>
        <w:t># --- Logging ---</w:t>
      </w:r>
    </w:p>
    <w:p w:rsid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ascii="Courier New" w:hAnsi="Courier New" w:cs="Courier New"/>
          <w:szCs w:val="24"/>
        </w:rPr>
      </w:pPr>
      <w:r w:rsidRPr="00D402EF">
        <w:rPr>
          <w:rFonts w:ascii="Courier New" w:hAnsi="Courier New" w:cs="Courier New"/>
          <w:szCs w:val="24"/>
        </w:rPr>
        <w:t>xferlog_enable=YES</w:t>
      </w:r>
    </w:p>
    <w:p w:rsidR="001F004B" w:rsidRPr="00D402EF" w:rsidRDefault="001F004B" w:rsidP="001F004B">
      <w:pPr>
        <w:pStyle w:val="Prrafodelista"/>
        <w:jc w:val="left"/>
        <w:rPr>
          <w:rFonts w:ascii="Courier New" w:hAnsi="Courier New" w:cs="Courier New"/>
          <w:szCs w:val="24"/>
        </w:rPr>
      </w:pPr>
    </w:p>
    <w:p w:rsid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ascii="Courier New" w:hAnsi="Courier New" w:cs="Courier New"/>
          <w:szCs w:val="24"/>
        </w:rPr>
      </w:pPr>
      <w:r w:rsidRPr="00D402EF">
        <w:rPr>
          <w:rFonts w:ascii="Courier New" w:hAnsi="Courier New" w:cs="Courier New"/>
          <w:szCs w:val="24"/>
        </w:rPr>
        <w:t>xferlog_file=/var/log/vsftpd.log</w:t>
      </w:r>
    </w:p>
    <w:p w:rsidR="001F004B" w:rsidRPr="00D402EF" w:rsidRDefault="001F004B" w:rsidP="001F004B">
      <w:pPr>
        <w:pStyle w:val="Prrafodelista"/>
        <w:jc w:val="left"/>
        <w:rPr>
          <w:rFonts w:ascii="Courier New" w:hAnsi="Courier New" w:cs="Courier New"/>
          <w:szCs w:val="24"/>
        </w:rPr>
      </w:pPr>
    </w:p>
    <w:p w:rsidR="00D402EF" w:rsidRP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ascii="Courier New" w:hAnsi="Courier New" w:cs="Courier New"/>
          <w:szCs w:val="24"/>
        </w:rPr>
      </w:pPr>
      <w:r w:rsidRPr="00D402EF">
        <w:rPr>
          <w:rFonts w:ascii="Courier New" w:hAnsi="Courier New" w:cs="Courier New"/>
          <w:szCs w:val="24"/>
        </w:rPr>
        <w:t>xferlog_std_format=YES</w:t>
      </w:r>
    </w:p>
    <w:p w:rsidR="00D402EF" w:rsidRPr="00D402EF" w:rsidRDefault="00D402EF" w:rsidP="00D402EF">
      <w:pPr>
        <w:rPr>
          <w:b/>
          <w:i/>
          <w:sz w:val="26"/>
          <w:szCs w:val="26"/>
        </w:rPr>
      </w:pPr>
      <w:r w:rsidRPr="00D402EF">
        <w:rPr>
          <w:b/>
          <w:i/>
          <w:sz w:val="26"/>
          <w:szCs w:val="26"/>
        </w:rPr>
        <w:t># --- Límites de Conexión/Ancho de Banda ---</w:t>
      </w:r>
    </w:p>
    <w:p w:rsidR="00D402EF" w:rsidRDefault="001F004B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>
        <w:rPr>
          <w:rFonts w:ascii="Courier New" w:hAnsi="Courier New" w:cs="Courier New"/>
          <w:szCs w:val="24"/>
        </w:rPr>
        <w:t>max_clients=50</w:t>
      </w:r>
      <w:r w:rsidRPr="001F004B">
        <w:rPr>
          <w:rFonts w:ascii="Courier New" w:hAnsi="Courier New" w:cs="Courier New"/>
          <w:szCs w:val="24"/>
        </w:rPr>
        <w:sym w:font="Wingdings" w:char="F0E0"/>
      </w:r>
      <w:r w:rsidR="00D402EF" w:rsidRPr="001F004B">
        <w:rPr>
          <w:rFonts w:cstheme="minorHAnsi"/>
          <w:i/>
          <w:szCs w:val="24"/>
        </w:rPr>
        <w:t>Máximo de clientes simultáneos</w:t>
      </w:r>
      <w:r>
        <w:rPr>
          <w:rFonts w:cstheme="minorHAnsi"/>
          <w:i/>
          <w:szCs w:val="24"/>
        </w:rPr>
        <w:t>.</w:t>
      </w:r>
    </w:p>
    <w:p w:rsidR="001F004B" w:rsidRPr="001F004B" w:rsidRDefault="001F004B" w:rsidP="001F004B">
      <w:pPr>
        <w:pStyle w:val="Prrafodelista"/>
        <w:jc w:val="left"/>
        <w:rPr>
          <w:rFonts w:cstheme="minorHAnsi"/>
          <w:i/>
          <w:szCs w:val="24"/>
        </w:rPr>
      </w:pPr>
    </w:p>
    <w:p w:rsidR="00D402EF" w:rsidRDefault="001F004B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>
        <w:rPr>
          <w:rFonts w:ascii="Courier New" w:hAnsi="Courier New" w:cs="Courier New"/>
          <w:szCs w:val="24"/>
        </w:rPr>
        <w:t>max_per_ip=5</w:t>
      </w:r>
      <w:r w:rsidRPr="001F004B">
        <w:rPr>
          <w:rFonts w:ascii="Courier New" w:hAnsi="Courier New" w:cs="Courier New"/>
          <w:szCs w:val="24"/>
        </w:rPr>
        <w:sym w:font="Wingdings" w:char="F0E0"/>
      </w:r>
      <w:r w:rsidR="00D402EF" w:rsidRPr="001F004B">
        <w:rPr>
          <w:rFonts w:cstheme="minorHAnsi"/>
          <w:i/>
          <w:szCs w:val="24"/>
        </w:rPr>
        <w:t>Máximo de conexiones por IP</w:t>
      </w:r>
      <w:r>
        <w:rPr>
          <w:rFonts w:cstheme="minorHAnsi"/>
          <w:i/>
          <w:szCs w:val="24"/>
        </w:rPr>
        <w:t>.</w:t>
      </w:r>
    </w:p>
    <w:p w:rsidR="001F004B" w:rsidRPr="001F004B" w:rsidRDefault="001F004B" w:rsidP="001F004B">
      <w:pPr>
        <w:pStyle w:val="Prrafodelista"/>
        <w:jc w:val="left"/>
        <w:rPr>
          <w:rFonts w:cstheme="minorHAnsi"/>
          <w:i/>
          <w:szCs w:val="24"/>
        </w:rPr>
      </w:pPr>
    </w:p>
    <w:p w:rsidR="00D402EF" w:rsidRDefault="001F004B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>
        <w:rPr>
          <w:rFonts w:ascii="Courier New" w:hAnsi="Courier New" w:cs="Courier New"/>
          <w:szCs w:val="24"/>
        </w:rPr>
        <w:t>anon_max_rate=0</w:t>
      </w:r>
      <w:r w:rsidRPr="001F004B">
        <w:rPr>
          <w:rFonts w:ascii="Courier New" w:hAnsi="Courier New" w:cs="Courier New"/>
          <w:szCs w:val="24"/>
        </w:rPr>
        <w:sym w:font="Wingdings" w:char="F0E0"/>
      </w:r>
      <w:r w:rsidR="00D402EF" w:rsidRPr="001F004B">
        <w:rPr>
          <w:rFonts w:cstheme="minorHAnsi"/>
          <w:i/>
          <w:szCs w:val="24"/>
        </w:rPr>
        <w:t>Límite de velocidad anónima (0 para ilimitado)</w:t>
      </w:r>
      <w:r>
        <w:rPr>
          <w:rFonts w:cstheme="minorHAnsi"/>
          <w:i/>
          <w:szCs w:val="24"/>
        </w:rPr>
        <w:t>.</w:t>
      </w:r>
    </w:p>
    <w:p w:rsidR="001F004B" w:rsidRPr="001F004B" w:rsidRDefault="001F004B" w:rsidP="001F004B">
      <w:pPr>
        <w:pStyle w:val="Prrafodelista"/>
        <w:jc w:val="left"/>
        <w:rPr>
          <w:rFonts w:cstheme="minorHAnsi"/>
          <w:i/>
          <w:szCs w:val="24"/>
        </w:rPr>
      </w:pPr>
    </w:p>
    <w:p w:rsidR="00D402EF" w:rsidRDefault="001F004B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>
        <w:rPr>
          <w:rFonts w:ascii="Courier New" w:hAnsi="Courier New" w:cs="Courier New"/>
          <w:szCs w:val="24"/>
        </w:rPr>
        <w:t>local_max_rate=1000000</w:t>
      </w:r>
      <w:r w:rsidRPr="001F004B">
        <w:rPr>
          <w:rFonts w:ascii="Courier New" w:hAnsi="Courier New" w:cs="Courier New"/>
          <w:szCs w:val="24"/>
        </w:rPr>
        <w:sym w:font="Wingdings" w:char="F0E0"/>
      </w:r>
      <w:r w:rsidR="00D402EF" w:rsidRPr="001F004B">
        <w:rPr>
          <w:rFonts w:cstheme="minorHAnsi"/>
          <w:i/>
          <w:szCs w:val="24"/>
        </w:rPr>
        <w:t>Límite de velocidad para usuarios locale</w:t>
      </w:r>
      <w:r w:rsidR="00D402EF" w:rsidRPr="001F004B">
        <w:rPr>
          <w:rFonts w:cstheme="minorHAnsi"/>
          <w:i/>
          <w:szCs w:val="24"/>
        </w:rPr>
        <w:t>s (en bytes/segundo, ej. 1MB/s)</w:t>
      </w:r>
    </w:p>
    <w:p w:rsidR="003B5E36" w:rsidRPr="003B5E36" w:rsidRDefault="003B5E36" w:rsidP="003B5E36">
      <w:pPr>
        <w:pStyle w:val="Prrafodelista"/>
        <w:rPr>
          <w:rFonts w:cstheme="minorHAnsi"/>
          <w:i/>
          <w:szCs w:val="24"/>
        </w:rPr>
      </w:pPr>
    </w:p>
    <w:p w:rsidR="003B5E36" w:rsidRPr="001F004B" w:rsidRDefault="003B5E36" w:rsidP="003B5E36">
      <w:pPr>
        <w:spacing w:before="0" w:after="160" w:line="259" w:lineRule="auto"/>
        <w:jc w:val="left"/>
      </w:pPr>
      <w:r>
        <w:br w:type="page"/>
      </w:r>
    </w:p>
    <w:p w:rsidR="00D402EF" w:rsidRPr="00D402EF" w:rsidRDefault="00D402EF" w:rsidP="00D402EF">
      <w:pPr>
        <w:rPr>
          <w:b/>
          <w:i/>
          <w:sz w:val="26"/>
          <w:szCs w:val="26"/>
        </w:rPr>
      </w:pPr>
      <w:r w:rsidRPr="00D402EF">
        <w:rPr>
          <w:b/>
          <w:i/>
          <w:sz w:val="26"/>
          <w:szCs w:val="26"/>
        </w:rPr>
        <w:lastRenderedPageBreak/>
        <w:t># --- Otros ---</w:t>
      </w:r>
    </w:p>
    <w:p w:rsidR="00D402EF" w:rsidRDefault="003B5E36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>
        <w:rPr>
          <w:rFonts w:ascii="Courier New" w:hAnsi="Courier New" w:cs="Courier New"/>
          <w:szCs w:val="24"/>
        </w:rPr>
        <w:t>idle_session_timeout=600</w:t>
      </w:r>
      <w:r w:rsidRPr="003B5E36">
        <w:rPr>
          <w:rFonts w:ascii="Courier New" w:hAnsi="Courier New" w:cs="Courier New"/>
          <w:szCs w:val="24"/>
        </w:rPr>
        <w:sym w:font="Wingdings" w:char="F0E0"/>
      </w:r>
      <w:r w:rsidR="00D402EF" w:rsidRPr="003B5E36">
        <w:rPr>
          <w:rFonts w:cstheme="minorHAnsi"/>
          <w:i/>
          <w:szCs w:val="24"/>
        </w:rPr>
        <w:t>Tiempo de inactividad antes de desconectar (segundos)</w:t>
      </w:r>
      <w:r>
        <w:rPr>
          <w:rFonts w:cstheme="minorHAnsi"/>
          <w:i/>
          <w:szCs w:val="24"/>
        </w:rPr>
        <w:t>.</w:t>
      </w:r>
    </w:p>
    <w:p w:rsidR="003B5E36" w:rsidRPr="003B5E36" w:rsidRDefault="003B5E36" w:rsidP="003B5E36">
      <w:pPr>
        <w:pStyle w:val="Prrafodelista"/>
        <w:jc w:val="left"/>
        <w:rPr>
          <w:rFonts w:cstheme="minorHAnsi"/>
          <w:i/>
          <w:szCs w:val="24"/>
        </w:rPr>
      </w:pPr>
    </w:p>
    <w:p w:rsidR="00D402EF" w:rsidRDefault="00D402EF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 w:rsidRPr="00D402EF">
        <w:rPr>
          <w:rFonts w:ascii="Courier New" w:hAnsi="Courier New" w:cs="Courier New"/>
          <w:szCs w:val="24"/>
        </w:rPr>
        <w:t>data_connection_timeout=</w:t>
      </w:r>
      <w:r w:rsidR="003B5E36">
        <w:rPr>
          <w:rFonts w:ascii="Courier New" w:hAnsi="Courier New" w:cs="Courier New"/>
          <w:szCs w:val="24"/>
        </w:rPr>
        <w:t>120</w:t>
      </w:r>
      <w:r w:rsidR="003B5E36" w:rsidRPr="003B5E36">
        <w:rPr>
          <w:rFonts w:ascii="Courier New" w:hAnsi="Courier New" w:cs="Courier New"/>
          <w:szCs w:val="24"/>
        </w:rPr>
        <w:sym w:font="Wingdings" w:char="F0E0"/>
      </w:r>
      <w:r w:rsidRPr="003B5E36">
        <w:rPr>
          <w:rFonts w:cstheme="minorHAnsi"/>
          <w:i/>
          <w:szCs w:val="24"/>
        </w:rPr>
        <w:t>Tiempo de espera para conexión de datos (segundos)</w:t>
      </w:r>
      <w:r w:rsidR="003B5E36">
        <w:rPr>
          <w:rFonts w:cstheme="minorHAnsi"/>
          <w:i/>
          <w:szCs w:val="24"/>
        </w:rPr>
        <w:t>.</w:t>
      </w:r>
    </w:p>
    <w:p w:rsidR="003B5E36" w:rsidRPr="003B5E36" w:rsidRDefault="003B5E36" w:rsidP="003B5E36">
      <w:pPr>
        <w:pStyle w:val="Prrafodelista"/>
        <w:jc w:val="left"/>
        <w:rPr>
          <w:rFonts w:cstheme="minorHAnsi"/>
          <w:i/>
          <w:szCs w:val="24"/>
        </w:rPr>
      </w:pPr>
    </w:p>
    <w:p w:rsidR="00D402EF" w:rsidRDefault="003B5E36" w:rsidP="00D402EF">
      <w:pPr>
        <w:pStyle w:val="Prrafodelista"/>
        <w:numPr>
          <w:ilvl w:val="0"/>
          <w:numId w:val="23"/>
        </w:numPr>
        <w:jc w:val="left"/>
        <w:rPr>
          <w:rFonts w:cstheme="minorHAnsi"/>
          <w:i/>
          <w:szCs w:val="24"/>
        </w:rPr>
      </w:pPr>
      <w:r>
        <w:rPr>
          <w:rFonts w:ascii="Courier New" w:hAnsi="Courier New" w:cs="Courier New"/>
          <w:szCs w:val="24"/>
        </w:rPr>
        <w:t>pam_service_name=vsftpd</w:t>
      </w:r>
      <w:r w:rsidRPr="003B5E36">
        <w:rPr>
          <w:rFonts w:ascii="Courier New" w:hAnsi="Courier New" w:cs="Courier New"/>
          <w:szCs w:val="24"/>
        </w:rPr>
        <w:sym w:font="Wingdings" w:char="F0E0"/>
      </w:r>
      <w:r w:rsidR="00D402EF" w:rsidRPr="003B5E36">
        <w:rPr>
          <w:rFonts w:cstheme="minorHAnsi"/>
          <w:i/>
          <w:szCs w:val="24"/>
        </w:rPr>
        <w:t>Servicio PAM a usar para autenticación</w:t>
      </w:r>
      <w:r>
        <w:rPr>
          <w:rFonts w:cstheme="minorHAnsi"/>
          <w:i/>
          <w:szCs w:val="24"/>
        </w:rPr>
        <w:t>.</w:t>
      </w:r>
    </w:p>
    <w:p w:rsidR="003B5E36" w:rsidRPr="003B5E36" w:rsidRDefault="003B5E36" w:rsidP="003B5E36">
      <w:pPr>
        <w:pStyle w:val="Prrafodelista"/>
        <w:jc w:val="left"/>
        <w:rPr>
          <w:rFonts w:cstheme="minorHAnsi"/>
          <w:i/>
          <w:szCs w:val="24"/>
        </w:rPr>
      </w:pPr>
    </w:p>
    <w:p w:rsidR="00D402EF" w:rsidRPr="003B5E36" w:rsidRDefault="003B5E36" w:rsidP="00D402EF">
      <w:pPr>
        <w:pStyle w:val="Prrafodelista"/>
        <w:numPr>
          <w:ilvl w:val="0"/>
          <w:numId w:val="23"/>
        </w:numPr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listen=YES</w:t>
      </w:r>
      <w:r w:rsidRPr="003B5E36">
        <w:rPr>
          <w:rFonts w:ascii="Courier New" w:hAnsi="Courier New" w:cs="Courier New"/>
          <w:szCs w:val="24"/>
        </w:rPr>
        <w:sym w:font="Wingdings" w:char="F0E0"/>
      </w:r>
      <w:r w:rsidR="00D402EF" w:rsidRPr="003B5E36">
        <w:rPr>
          <w:rFonts w:cstheme="minorHAnsi"/>
          <w:i/>
          <w:szCs w:val="24"/>
        </w:rPr>
        <w:t>Escuchar en IPv4</w:t>
      </w:r>
      <w:r>
        <w:rPr>
          <w:rFonts w:cstheme="minorHAnsi"/>
          <w:i/>
          <w:szCs w:val="24"/>
        </w:rPr>
        <w:t>.</w:t>
      </w:r>
    </w:p>
    <w:p w:rsidR="003B5E36" w:rsidRPr="00D402EF" w:rsidRDefault="003B5E36" w:rsidP="003B5E36">
      <w:pPr>
        <w:pStyle w:val="Prrafodelista"/>
        <w:jc w:val="left"/>
        <w:rPr>
          <w:rFonts w:ascii="Courier New" w:hAnsi="Courier New" w:cs="Courier New"/>
          <w:szCs w:val="24"/>
        </w:rPr>
      </w:pPr>
    </w:p>
    <w:p w:rsidR="00D402EF" w:rsidRPr="003B5E36" w:rsidRDefault="003B5E36" w:rsidP="00D402EF">
      <w:pPr>
        <w:pStyle w:val="Prrafodelista"/>
        <w:numPr>
          <w:ilvl w:val="0"/>
          <w:numId w:val="23"/>
        </w:numPr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listen_ipv6=YES</w:t>
      </w:r>
      <w:r w:rsidRPr="003B5E36">
        <w:rPr>
          <w:rFonts w:ascii="Courier New" w:hAnsi="Courier New" w:cs="Courier New"/>
          <w:szCs w:val="24"/>
        </w:rPr>
        <w:sym w:font="Wingdings" w:char="F0E0"/>
      </w:r>
      <w:r w:rsidR="00D402EF" w:rsidRPr="003B5E36">
        <w:rPr>
          <w:rFonts w:cstheme="minorHAnsi"/>
          <w:i/>
          <w:szCs w:val="24"/>
        </w:rPr>
        <w:t>Escuchar en IPv6</w:t>
      </w:r>
      <w:r>
        <w:rPr>
          <w:rFonts w:cstheme="minorHAnsi"/>
          <w:i/>
          <w:szCs w:val="24"/>
        </w:rPr>
        <w:t>.</w:t>
      </w:r>
    </w:p>
    <w:p w:rsidR="003B5E36" w:rsidRPr="003B5E36" w:rsidRDefault="003B5E36" w:rsidP="003B5E36">
      <w:pPr>
        <w:pStyle w:val="Prrafodelista"/>
        <w:rPr>
          <w:rFonts w:ascii="Courier New" w:hAnsi="Courier New" w:cs="Courier New"/>
          <w:szCs w:val="24"/>
        </w:rPr>
      </w:pPr>
    </w:p>
    <w:p w:rsidR="003B5E36" w:rsidRPr="003B5E36" w:rsidRDefault="003B5E36" w:rsidP="003B5E36">
      <w:pPr>
        <w:rPr>
          <w:b/>
          <w:i/>
          <w:sz w:val="26"/>
          <w:szCs w:val="26"/>
        </w:rPr>
      </w:pPr>
      <w:r w:rsidRPr="003B5E36">
        <w:rPr>
          <w:b/>
          <w:i/>
          <w:sz w:val="26"/>
          <w:szCs w:val="26"/>
        </w:rPr>
        <w:t>Permisos de Acceso (Linux Filesystem):</w:t>
      </w:r>
    </w:p>
    <w:p w:rsidR="003B5E36" w:rsidRDefault="003B5E36" w:rsidP="003B5E36">
      <w:pPr>
        <w:pStyle w:val="Prrafodelista"/>
        <w:numPr>
          <w:ilvl w:val="0"/>
          <w:numId w:val="24"/>
        </w:numPr>
      </w:pPr>
      <w:r>
        <w:t xml:space="preserve">Además de la configuración de </w:t>
      </w:r>
      <w:r w:rsidRPr="003B5E36">
        <w:rPr>
          <w:b/>
          <w:i/>
        </w:rPr>
        <w:t>vsftpd.conf,</w:t>
      </w:r>
      <w:r>
        <w:t xml:space="preserve"> los permisos estándar del sistema de archivos de Linux (chmod, chown) son cruciales.</w:t>
      </w:r>
    </w:p>
    <w:p w:rsidR="00BC4934" w:rsidRDefault="00BC4934" w:rsidP="00BC4934">
      <w:pPr>
        <w:pStyle w:val="Prrafodelista"/>
      </w:pPr>
    </w:p>
    <w:p w:rsidR="003B5E36" w:rsidRDefault="003B5E36" w:rsidP="003B5E36">
      <w:pPr>
        <w:pStyle w:val="Prrafodelista"/>
        <w:numPr>
          <w:ilvl w:val="0"/>
          <w:numId w:val="24"/>
        </w:numPr>
      </w:pPr>
      <w:r>
        <w:t>Para el chroot, el directorio raíz de un usuario chroot no debe ser escribible por el usuario. Crea un subdirectorio escribible:</w:t>
      </w:r>
    </w:p>
    <w:p w:rsidR="00BC4934" w:rsidRDefault="00BC4934" w:rsidP="00BC4934">
      <w:pPr>
        <w:pStyle w:val="Prrafodelista"/>
      </w:pPr>
    </w:p>
    <w:p w:rsidR="003B5E36" w:rsidRDefault="003B5E36" w:rsidP="00BC4934">
      <w:pPr>
        <w:pStyle w:val="Prrafodelista"/>
        <w:numPr>
          <w:ilvl w:val="0"/>
          <w:numId w:val="25"/>
        </w:numPr>
        <w:rPr>
          <w:rFonts w:ascii="Courier New" w:hAnsi="Courier New" w:cs="Courier New"/>
          <w:szCs w:val="24"/>
        </w:rPr>
      </w:pPr>
      <w:r w:rsidRPr="00BC4934">
        <w:rPr>
          <w:rFonts w:ascii="Courier New" w:hAnsi="Courier New" w:cs="Courier New"/>
          <w:szCs w:val="24"/>
        </w:rPr>
        <w:t>sudo mkdir /home/miuser/ftp</w:t>
      </w:r>
    </w:p>
    <w:p w:rsidR="00BC4934" w:rsidRPr="00BC4934" w:rsidRDefault="00BC4934" w:rsidP="00BC4934">
      <w:pPr>
        <w:pStyle w:val="Prrafodelista"/>
        <w:ind w:left="1778"/>
        <w:rPr>
          <w:rFonts w:ascii="Courier New" w:hAnsi="Courier New" w:cs="Courier New"/>
          <w:szCs w:val="24"/>
        </w:rPr>
      </w:pPr>
    </w:p>
    <w:p w:rsidR="003B5E36" w:rsidRDefault="003B5E36" w:rsidP="00BC4934">
      <w:pPr>
        <w:pStyle w:val="Prrafodelista"/>
        <w:numPr>
          <w:ilvl w:val="0"/>
          <w:numId w:val="25"/>
        </w:numPr>
        <w:rPr>
          <w:rFonts w:ascii="Courier New" w:hAnsi="Courier New" w:cs="Courier New"/>
          <w:szCs w:val="24"/>
        </w:rPr>
      </w:pPr>
      <w:r w:rsidRPr="00BC4934">
        <w:rPr>
          <w:rFonts w:ascii="Courier New" w:hAnsi="Courier New" w:cs="Courier New"/>
          <w:szCs w:val="24"/>
        </w:rPr>
        <w:t>sudo chown miuser:miuser /home/miuser/ftp</w:t>
      </w:r>
    </w:p>
    <w:p w:rsidR="00BC4934" w:rsidRPr="00BC4934" w:rsidRDefault="00BC4934" w:rsidP="00BC4934">
      <w:pPr>
        <w:pStyle w:val="Prrafodelista"/>
        <w:ind w:left="1778"/>
        <w:rPr>
          <w:rFonts w:ascii="Courier New" w:hAnsi="Courier New" w:cs="Courier New"/>
          <w:szCs w:val="24"/>
        </w:rPr>
      </w:pPr>
    </w:p>
    <w:p w:rsidR="003B5E36" w:rsidRDefault="003B5E36" w:rsidP="00BC4934">
      <w:pPr>
        <w:pStyle w:val="Prrafodelista"/>
        <w:numPr>
          <w:ilvl w:val="0"/>
          <w:numId w:val="25"/>
        </w:numPr>
        <w:rPr>
          <w:rFonts w:cstheme="minorHAnsi"/>
          <w:szCs w:val="24"/>
        </w:rPr>
      </w:pPr>
      <w:r w:rsidRPr="00BC4934">
        <w:rPr>
          <w:rFonts w:ascii="Courier New" w:hAnsi="Courier New" w:cs="Courier New"/>
          <w:szCs w:val="24"/>
        </w:rPr>
        <w:t xml:space="preserve">sudo chmod 550 /home/miuser </w:t>
      </w:r>
      <w:r w:rsidRPr="00BC4934">
        <w:rPr>
          <w:rFonts w:cstheme="minorHAnsi"/>
          <w:szCs w:val="24"/>
        </w:rPr>
        <w:t>(el home debe ser inescribible por el usuario si está chroot)</w:t>
      </w:r>
    </w:p>
    <w:p w:rsidR="00BC4934" w:rsidRPr="00BC4934" w:rsidRDefault="00BC4934" w:rsidP="00BC4934">
      <w:pPr>
        <w:pStyle w:val="Prrafodelista"/>
        <w:ind w:left="1778"/>
        <w:rPr>
          <w:rFonts w:cstheme="minorHAnsi"/>
          <w:szCs w:val="24"/>
        </w:rPr>
      </w:pPr>
    </w:p>
    <w:p w:rsidR="003B5E36" w:rsidRDefault="003B5E36" w:rsidP="00BC4934">
      <w:pPr>
        <w:pStyle w:val="Prrafodelista"/>
        <w:numPr>
          <w:ilvl w:val="0"/>
          <w:numId w:val="25"/>
        </w:numPr>
        <w:rPr>
          <w:rFonts w:ascii="Courier New" w:hAnsi="Courier New" w:cs="Courier New"/>
          <w:szCs w:val="24"/>
        </w:rPr>
      </w:pPr>
      <w:r w:rsidRPr="00BC4934">
        <w:rPr>
          <w:rFonts w:ascii="Courier New" w:hAnsi="Courier New" w:cs="Courier New"/>
          <w:szCs w:val="24"/>
        </w:rPr>
        <w:t>sudo chmod 750 /home/miuser/ftp</w:t>
      </w:r>
    </w:p>
    <w:p w:rsidR="00BC4934" w:rsidRPr="00BC4934" w:rsidRDefault="00BC4934" w:rsidP="00BC4934">
      <w:pPr>
        <w:pStyle w:val="Prrafodelista"/>
        <w:ind w:left="1778"/>
        <w:rPr>
          <w:rFonts w:ascii="Courier New" w:hAnsi="Courier New" w:cs="Courier New"/>
          <w:szCs w:val="24"/>
        </w:rPr>
      </w:pPr>
    </w:p>
    <w:p w:rsidR="003B5E36" w:rsidRPr="00BC4934" w:rsidRDefault="003B5E36" w:rsidP="00BC4934">
      <w:pPr>
        <w:pStyle w:val="Prrafodelista"/>
        <w:numPr>
          <w:ilvl w:val="0"/>
          <w:numId w:val="25"/>
        </w:numPr>
        <w:rPr>
          <w:rFonts w:ascii="Courier New" w:hAnsi="Courier New" w:cs="Courier New"/>
          <w:szCs w:val="24"/>
        </w:rPr>
      </w:pPr>
      <w:r w:rsidRPr="00BC4934">
        <w:rPr>
          <w:rFonts w:cstheme="minorHAnsi"/>
          <w:szCs w:val="24"/>
        </w:rPr>
        <w:t>Configurar</w:t>
      </w:r>
      <w:r w:rsidR="00BC4934">
        <w:rPr>
          <w:rFonts w:ascii="Courier New" w:hAnsi="Courier New" w:cs="Courier New"/>
          <w:szCs w:val="24"/>
        </w:rPr>
        <w:t xml:space="preserve">:local_root=/home/$USER/ftp </w:t>
      </w:r>
      <w:r w:rsidR="00BC4934" w:rsidRPr="00BC4934">
        <w:rPr>
          <w:rFonts w:cstheme="minorHAnsi"/>
          <w:szCs w:val="24"/>
        </w:rPr>
        <w:t>en:</w:t>
      </w:r>
      <w:r w:rsidRPr="00BC4934">
        <w:rPr>
          <w:rFonts w:ascii="Courier New" w:hAnsi="Courier New" w:cs="Courier New"/>
          <w:szCs w:val="24"/>
        </w:rPr>
        <w:t>vsftpd.conf.</w:t>
      </w:r>
    </w:p>
    <w:p w:rsidR="003B5E36" w:rsidRPr="003B5E36" w:rsidRDefault="003B5E36" w:rsidP="003B5E36">
      <w:pPr>
        <w:rPr>
          <w:b/>
          <w:i/>
          <w:sz w:val="26"/>
          <w:szCs w:val="26"/>
        </w:rPr>
      </w:pPr>
      <w:r w:rsidRPr="003B5E36">
        <w:rPr>
          <w:b/>
          <w:i/>
          <w:sz w:val="26"/>
          <w:szCs w:val="26"/>
        </w:rPr>
        <w:t>Usuarios Virtuales (Ejemplo con v</w:t>
      </w:r>
      <w:r w:rsidRPr="003B5E36">
        <w:rPr>
          <w:b/>
          <w:i/>
          <w:sz w:val="26"/>
          <w:szCs w:val="26"/>
        </w:rPr>
        <w:t>sftpd y base de datos/fichero):</w:t>
      </w:r>
    </w:p>
    <w:p w:rsidR="003B5E36" w:rsidRPr="0003218E" w:rsidRDefault="003B5E36" w:rsidP="0003218E">
      <w:pPr>
        <w:pStyle w:val="Prrafodelista"/>
        <w:numPr>
          <w:ilvl w:val="0"/>
          <w:numId w:val="26"/>
        </w:numPr>
        <w:rPr>
          <w:b/>
          <w:i/>
        </w:rPr>
      </w:pPr>
      <w:r w:rsidRPr="0003218E">
        <w:rPr>
          <w:b/>
          <w:i/>
        </w:rPr>
        <w:t>Vsftpd</w:t>
      </w:r>
      <w:r>
        <w:t xml:space="preserve"> puede usar archivos de texto o bases de datos para usuarios virtuales. Implica un proceso más complejo de configuración de </w:t>
      </w:r>
      <w:r w:rsidRPr="0003218E">
        <w:rPr>
          <w:b/>
          <w:i/>
        </w:rPr>
        <w:t>PAM (Pluggable Authentication Modules).</w:t>
      </w:r>
    </w:p>
    <w:p w:rsidR="0003218E" w:rsidRDefault="0003218E" w:rsidP="0003218E">
      <w:pPr>
        <w:pStyle w:val="Prrafodelista"/>
      </w:pPr>
    </w:p>
    <w:p w:rsidR="003B5E36" w:rsidRPr="0003218E" w:rsidRDefault="003B5E36" w:rsidP="0003218E">
      <w:pPr>
        <w:pStyle w:val="Prrafodelista"/>
        <w:numPr>
          <w:ilvl w:val="0"/>
          <w:numId w:val="26"/>
        </w:numPr>
        <w:rPr>
          <w:i/>
        </w:rPr>
      </w:pPr>
      <w:r>
        <w:t xml:space="preserve">Se crearía un archivo de mapeo </w:t>
      </w:r>
      <w:r w:rsidRPr="0003218E">
        <w:rPr>
          <w:i/>
        </w:rPr>
        <w:t>(ej. /etc/vsftpd/userlist)</w:t>
      </w:r>
      <w:r>
        <w:t xml:space="preserve"> y se configuraría </w:t>
      </w:r>
      <w:r w:rsidRPr="0003218E">
        <w:rPr>
          <w:b/>
          <w:i/>
        </w:rPr>
        <w:t>PAM</w:t>
      </w:r>
      <w:r>
        <w:t xml:space="preserve"> para leer de ese archivo, en lugar de autenticar contra </w:t>
      </w:r>
      <w:r w:rsidRPr="0003218E">
        <w:rPr>
          <w:i/>
        </w:rPr>
        <w:t>/etc/passwd.</w:t>
      </w:r>
    </w:p>
    <w:p w:rsidR="0003218E" w:rsidRDefault="0003218E" w:rsidP="0003218E">
      <w:pPr>
        <w:spacing w:before="0" w:after="160" w:line="259" w:lineRule="auto"/>
        <w:jc w:val="left"/>
      </w:pPr>
      <w:r>
        <w:br w:type="page"/>
      </w:r>
    </w:p>
    <w:p w:rsidR="003B5E36" w:rsidRDefault="003B5E36" w:rsidP="003B5E36">
      <w:r w:rsidRPr="003B5E36">
        <w:rPr>
          <w:b/>
          <w:i/>
          <w:sz w:val="26"/>
          <w:szCs w:val="26"/>
        </w:rPr>
        <w:lastRenderedPageBreak/>
        <w:t>Firewall (Firewalld/UFW):</w:t>
      </w:r>
    </w:p>
    <w:p w:rsidR="003B5E36" w:rsidRDefault="003B5E36" w:rsidP="003B5E36">
      <w:r>
        <w:t>Abrir los puertos necesarios:</w:t>
      </w:r>
    </w:p>
    <w:p w:rsidR="003B5E36" w:rsidRDefault="003B5E36" w:rsidP="00AB6370">
      <w:pPr>
        <w:pStyle w:val="Prrafodelista"/>
        <w:numPr>
          <w:ilvl w:val="0"/>
          <w:numId w:val="27"/>
        </w:numPr>
        <w:jc w:val="left"/>
      </w:pPr>
      <w:r w:rsidRPr="00AB6370">
        <w:rPr>
          <w:rFonts w:ascii="Courier New" w:hAnsi="Courier New" w:cs="Courier New"/>
        </w:rPr>
        <w:t>sudo firewall-cmd --permanent --add-port=21/tcp</w:t>
      </w:r>
      <w:r>
        <w:t xml:space="preserve"> (FTP control)</w:t>
      </w:r>
    </w:p>
    <w:p w:rsidR="00AB6370" w:rsidRDefault="00AB6370" w:rsidP="00AB6370">
      <w:pPr>
        <w:pStyle w:val="Prrafodelista"/>
        <w:jc w:val="left"/>
      </w:pPr>
    </w:p>
    <w:p w:rsidR="003B5E36" w:rsidRDefault="003B5E36" w:rsidP="00AB6370">
      <w:pPr>
        <w:pStyle w:val="Prrafodelista"/>
        <w:numPr>
          <w:ilvl w:val="0"/>
          <w:numId w:val="27"/>
        </w:numPr>
        <w:jc w:val="left"/>
      </w:pPr>
      <w:r w:rsidRPr="00AB6370">
        <w:rPr>
          <w:rFonts w:ascii="Courier New" w:hAnsi="Courier New" w:cs="Courier New"/>
        </w:rPr>
        <w:t>sudo firewall-cmd --permanent --add-port=20/tcp</w:t>
      </w:r>
      <w:r>
        <w:t xml:space="preserve"> (FTP data, modo activo)</w:t>
      </w:r>
    </w:p>
    <w:p w:rsidR="00AB6370" w:rsidRDefault="00AB6370" w:rsidP="00AB6370">
      <w:pPr>
        <w:pStyle w:val="Prrafodelista"/>
        <w:jc w:val="left"/>
      </w:pPr>
    </w:p>
    <w:p w:rsidR="003B5E36" w:rsidRDefault="003B5E36" w:rsidP="00AB6370">
      <w:pPr>
        <w:pStyle w:val="Prrafodelista"/>
        <w:numPr>
          <w:ilvl w:val="0"/>
          <w:numId w:val="27"/>
        </w:numPr>
        <w:jc w:val="left"/>
      </w:pPr>
      <w:r w:rsidRPr="00AB6370">
        <w:rPr>
          <w:rFonts w:ascii="Courier New" w:hAnsi="Courier New" w:cs="Courier New"/>
        </w:rPr>
        <w:t>sudo firewall-cmd --permanent --add-port=50000-50099/tcp</w:t>
      </w:r>
      <w:r>
        <w:t xml:space="preserve"> (Rango de puertos pasivos)</w:t>
      </w:r>
    </w:p>
    <w:p w:rsidR="00AB6370" w:rsidRDefault="00AB6370" w:rsidP="00AB6370">
      <w:pPr>
        <w:pStyle w:val="Prrafodelista"/>
        <w:jc w:val="left"/>
      </w:pPr>
    </w:p>
    <w:p w:rsidR="003B5E36" w:rsidRDefault="003B5E36" w:rsidP="00AB6370">
      <w:pPr>
        <w:pStyle w:val="Prrafodelista"/>
        <w:numPr>
          <w:ilvl w:val="0"/>
          <w:numId w:val="27"/>
        </w:numPr>
        <w:jc w:val="left"/>
      </w:pPr>
      <w:r w:rsidRPr="00AB6370">
        <w:rPr>
          <w:rFonts w:ascii="Courier New" w:hAnsi="Courier New" w:cs="Courier New"/>
        </w:rPr>
        <w:t>sudo firewall-cmd --permanent --add-service=ftp</w:t>
      </w:r>
      <w:r>
        <w:t xml:space="preserve"> (Esto suele abrir 21 y 20)</w:t>
      </w:r>
    </w:p>
    <w:p w:rsidR="00AB6370" w:rsidRDefault="00AB6370" w:rsidP="00AB6370">
      <w:pPr>
        <w:pStyle w:val="Prrafodelista"/>
        <w:jc w:val="left"/>
      </w:pPr>
    </w:p>
    <w:p w:rsidR="003B5E36" w:rsidRPr="00AB6370" w:rsidRDefault="003B5E36" w:rsidP="00AB6370">
      <w:pPr>
        <w:pStyle w:val="Prrafodelista"/>
        <w:numPr>
          <w:ilvl w:val="0"/>
          <w:numId w:val="27"/>
        </w:numPr>
        <w:jc w:val="left"/>
        <w:rPr>
          <w:rFonts w:ascii="Courier New" w:hAnsi="Courier New" w:cs="Courier New"/>
        </w:rPr>
      </w:pPr>
      <w:r w:rsidRPr="00AB6370">
        <w:rPr>
          <w:rFonts w:ascii="Courier New" w:hAnsi="Courier New" w:cs="Courier New"/>
        </w:rPr>
        <w:t xml:space="preserve">sudo firewall-cmd </w:t>
      </w:r>
      <w:r w:rsidR="00AB6370" w:rsidRPr="00AB6370">
        <w:rPr>
          <w:rFonts w:ascii="Courier New" w:hAnsi="Courier New" w:cs="Courier New"/>
        </w:rPr>
        <w:t>–</w:t>
      </w:r>
      <w:r w:rsidRPr="00AB6370">
        <w:rPr>
          <w:rFonts w:ascii="Courier New" w:hAnsi="Courier New" w:cs="Courier New"/>
        </w:rPr>
        <w:t>reload</w:t>
      </w:r>
    </w:p>
    <w:p w:rsidR="00AB6370" w:rsidRDefault="00AB6370" w:rsidP="00AB6370">
      <w:pPr>
        <w:pStyle w:val="Prrafodelista"/>
        <w:jc w:val="left"/>
      </w:pPr>
    </w:p>
    <w:p w:rsidR="003B5E36" w:rsidRPr="00AB6370" w:rsidRDefault="003B5E36" w:rsidP="00AB6370">
      <w:pPr>
        <w:pStyle w:val="Prrafodelista"/>
        <w:numPr>
          <w:ilvl w:val="0"/>
          <w:numId w:val="27"/>
        </w:numPr>
        <w:jc w:val="left"/>
        <w:rPr>
          <w:rFonts w:ascii="Courier New" w:hAnsi="Courier New" w:cs="Courier New"/>
        </w:rPr>
      </w:pPr>
      <w:r>
        <w:t xml:space="preserve">con UFW: </w:t>
      </w:r>
      <w:r w:rsidRPr="00AB6370">
        <w:rPr>
          <w:rFonts w:ascii="Courier New" w:hAnsi="Courier New" w:cs="Courier New"/>
        </w:rPr>
        <w:t>sudo ufw allow 21/tcp, sudo ufw allow 20/tcp, sudo ufw allow 50000:50099/tcp.</w:t>
      </w:r>
    </w:p>
    <w:p w:rsidR="00AB6370" w:rsidRDefault="003B5E36" w:rsidP="003B5E36">
      <w:r>
        <w:t xml:space="preserve">La configuración precisa de las </w:t>
      </w:r>
      <w:r w:rsidRPr="00AB6370">
        <w:rPr>
          <w:b/>
          <w:i/>
        </w:rPr>
        <w:t>"variables de entorno"</w:t>
      </w:r>
      <w:r>
        <w:t xml:space="preserve"> en el contexto </w:t>
      </w:r>
      <w:r w:rsidRPr="00AB6370">
        <w:rPr>
          <w:b/>
          <w:i/>
        </w:rPr>
        <w:t>FTP</w:t>
      </w:r>
      <w:r>
        <w:t xml:space="preserve"> es menos directa que en otros servicios. Generalmente, no se configuran variables de entorno a nivel de </w:t>
      </w:r>
      <w:r w:rsidRPr="00AB6370">
        <w:rPr>
          <w:b/>
          <w:i/>
        </w:rPr>
        <w:t xml:space="preserve">protocolo FTP </w:t>
      </w:r>
      <w:r>
        <w:t xml:space="preserve">en sí. </w:t>
      </w:r>
    </w:p>
    <w:p w:rsidR="00AB6370" w:rsidRDefault="003B5E36" w:rsidP="003B5E36">
      <w:r>
        <w:t xml:space="preserve">Si se refieren a variables de entorno del sistema operativo que afectan al funcionamiento del </w:t>
      </w:r>
      <w:r w:rsidRPr="00AB6370">
        <w:rPr>
          <w:b/>
          <w:i/>
        </w:rPr>
        <w:t>servidor FTP</w:t>
      </w:r>
      <w:r>
        <w:t xml:space="preserve"> (como </w:t>
      </w:r>
      <w:r w:rsidRPr="00AB6370">
        <w:rPr>
          <w:b/>
          <w:i/>
        </w:rPr>
        <w:t>PATH</w:t>
      </w:r>
      <w:r>
        <w:t xml:space="preserve"> para encontrar ejecutables auxiliares o variables para rutas de configuración), estas se configurarían a nivel del sistema operativo. </w:t>
      </w:r>
    </w:p>
    <w:p w:rsidR="003B5E36" w:rsidRDefault="003B5E36" w:rsidP="003B5E36">
      <w:r>
        <w:t xml:space="preserve">Los parámetros como recursos de almacenamiento </w:t>
      </w:r>
      <w:r w:rsidRPr="00AB6370">
        <w:rPr>
          <w:i/>
        </w:rPr>
        <w:t>(pasv_min_port, local_max_rate)</w:t>
      </w:r>
      <w:r>
        <w:t xml:space="preserve"> son </w:t>
      </w:r>
      <w:r w:rsidRPr="00AB6370">
        <w:rPr>
          <w:b/>
          <w:i/>
        </w:rPr>
        <w:t>"variables"</w:t>
      </w:r>
      <w:r>
        <w:t xml:space="preserve"> en el archivo de </w:t>
      </w:r>
      <w:r>
        <w:t xml:space="preserve">configuración del </w:t>
      </w:r>
      <w:r w:rsidRPr="00AB6370">
        <w:rPr>
          <w:b/>
          <w:i/>
        </w:rPr>
        <w:t>servicio FTP.</w:t>
      </w:r>
    </w:p>
    <w:p w:rsidR="003B5E36" w:rsidRDefault="003B5E36" w:rsidP="003B5E36">
      <w:r>
        <w:t>En resumen, la configurac</w:t>
      </w:r>
      <w:r>
        <w:t>ión implica una combinación de:</w:t>
      </w:r>
    </w:p>
    <w:p w:rsidR="003B5E36" w:rsidRDefault="003B5E36" w:rsidP="00AB6370">
      <w:pPr>
        <w:pStyle w:val="Prrafodelista"/>
        <w:numPr>
          <w:ilvl w:val="0"/>
          <w:numId w:val="28"/>
        </w:numPr>
        <w:jc w:val="left"/>
        <w:rPr>
          <w:i/>
        </w:rPr>
      </w:pPr>
      <w:r w:rsidRPr="00AB6370">
        <w:rPr>
          <w:i/>
        </w:rPr>
        <w:t>Configuración específica del software FTP: Archivos de configuración (Linux) o GUI (Windows).</w:t>
      </w:r>
    </w:p>
    <w:p w:rsidR="00AB6370" w:rsidRPr="00AB6370" w:rsidRDefault="00AB6370" w:rsidP="00AB6370">
      <w:pPr>
        <w:pStyle w:val="Prrafodelista"/>
        <w:jc w:val="left"/>
        <w:rPr>
          <w:i/>
        </w:rPr>
      </w:pPr>
    </w:p>
    <w:p w:rsidR="003B5E36" w:rsidRDefault="003B5E36" w:rsidP="00AB6370">
      <w:pPr>
        <w:pStyle w:val="Prrafodelista"/>
        <w:numPr>
          <w:ilvl w:val="0"/>
          <w:numId w:val="28"/>
        </w:numPr>
        <w:jc w:val="left"/>
        <w:rPr>
          <w:i/>
        </w:rPr>
      </w:pPr>
      <w:r w:rsidRPr="00AB6370">
        <w:rPr>
          <w:i/>
        </w:rPr>
        <w:t>Gestión de usuarios y grupos del sistema operativo: Para permisos y autenticación.</w:t>
      </w:r>
      <w:bookmarkStart w:id="0" w:name="_GoBack"/>
      <w:bookmarkEnd w:id="0"/>
    </w:p>
    <w:p w:rsidR="00AB6370" w:rsidRPr="00AB6370" w:rsidRDefault="00AB6370" w:rsidP="00AB6370">
      <w:pPr>
        <w:pStyle w:val="Prrafodelista"/>
        <w:jc w:val="left"/>
        <w:rPr>
          <w:i/>
        </w:rPr>
      </w:pPr>
    </w:p>
    <w:p w:rsidR="003B5E36" w:rsidRDefault="003B5E36" w:rsidP="00AB6370">
      <w:pPr>
        <w:pStyle w:val="Prrafodelista"/>
        <w:numPr>
          <w:ilvl w:val="0"/>
          <w:numId w:val="28"/>
        </w:numPr>
        <w:jc w:val="left"/>
        <w:rPr>
          <w:i/>
        </w:rPr>
      </w:pPr>
      <w:r w:rsidRPr="00AB6370">
        <w:rPr>
          <w:i/>
        </w:rPr>
        <w:t>Permisos del sistema de archivos: Para controlar el acceso a los directorios.</w:t>
      </w:r>
    </w:p>
    <w:p w:rsidR="00AB6370" w:rsidRPr="00AB6370" w:rsidRDefault="00AB6370" w:rsidP="00AB6370">
      <w:pPr>
        <w:pStyle w:val="Prrafodelista"/>
        <w:jc w:val="left"/>
        <w:rPr>
          <w:i/>
        </w:rPr>
      </w:pPr>
    </w:p>
    <w:p w:rsidR="003B5E36" w:rsidRDefault="003B5E36" w:rsidP="00AB6370">
      <w:pPr>
        <w:pStyle w:val="Prrafodelista"/>
        <w:numPr>
          <w:ilvl w:val="0"/>
          <w:numId w:val="28"/>
        </w:numPr>
        <w:jc w:val="left"/>
        <w:rPr>
          <w:i/>
        </w:rPr>
      </w:pPr>
      <w:r w:rsidRPr="00AB6370">
        <w:rPr>
          <w:i/>
        </w:rPr>
        <w:t>Configuración del firewall: Para permitir el tráfico FTP.</w:t>
      </w:r>
    </w:p>
    <w:p w:rsidR="00AB6370" w:rsidRPr="00AB6370" w:rsidRDefault="00AB6370" w:rsidP="00AB6370">
      <w:pPr>
        <w:pStyle w:val="Prrafodelista"/>
        <w:jc w:val="left"/>
        <w:rPr>
          <w:i/>
        </w:rPr>
      </w:pPr>
    </w:p>
    <w:p w:rsidR="003B5E36" w:rsidRPr="00AB6370" w:rsidRDefault="003B5E36" w:rsidP="00AB6370">
      <w:pPr>
        <w:pStyle w:val="Prrafodelista"/>
        <w:numPr>
          <w:ilvl w:val="0"/>
          <w:numId w:val="28"/>
        </w:numPr>
        <w:jc w:val="left"/>
        <w:rPr>
          <w:i/>
        </w:rPr>
      </w:pPr>
      <w:r w:rsidRPr="00AB6370">
        <w:rPr>
          <w:i/>
        </w:rPr>
        <w:t>Certificados SSL/TLS o claves SSH: Para conexiones seguras.</w:t>
      </w:r>
    </w:p>
    <w:sectPr w:rsidR="003B5E36" w:rsidRPr="00AB6370" w:rsidSect="00A67069">
      <w:headerReference w:type="default" r:id="rId8"/>
      <w:footerReference w:type="default" r:id="rId9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4766" w:rsidRDefault="00D24766" w:rsidP="00604736">
      <w:pPr>
        <w:spacing w:before="0" w:after="0"/>
      </w:pPr>
      <w:r>
        <w:separator/>
      </w:r>
    </w:p>
  </w:endnote>
  <w:endnote w:type="continuationSeparator" w:id="0">
    <w:p w:rsidR="00D24766" w:rsidRDefault="00D24766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A67069" w:rsidRDefault="00A67069">
    <w:pPr>
      <w:pStyle w:val="Piedepgina"/>
      <w:rPr>
        <w:b/>
        <w:i/>
      </w:rPr>
    </w:pPr>
    <w:r w:rsidRPr="00A67069">
      <w:rPr>
        <w:b/>
        <w:i/>
      </w:rPr>
      <w:fldChar w:fldCharType="begin"/>
    </w:r>
    <w:r w:rsidRPr="00A67069">
      <w:rPr>
        <w:b/>
        <w:i/>
      </w:rPr>
      <w:instrText>PAGE   \* MERGEFORMAT</w:instrText>
    </w:r>
    <w:r w:rsidRPr="00A67069">
      <w:rPr>
        <w:b/>
        <w:i/>
      </w:rPr>
      <w:fldChar w:fldCharType="separate"/>
    </w:r>
    <w:r w:rsidR="00AB6370">
      <w:rPr>
        <w:b/>
        <w:i/>
        <w:noProof/>
      </w:rPr>
      <w:t>9</w:t>
    </w:r>
    <w:r w:rsidRPr="00A67069">
      <w:rPr>
        <w:b/>
        <w:i/>
      </w:rPr>
      <w:fldChar w:fldCharType="end"/>
    </w:r>
    <w:r w:rsidR="00EA2AC4" w:rsidRPr="00A67069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D24766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67069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31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2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3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D24766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A67069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4766" w:rsidRDefault="00D24766" w:rsidP="00604736">
      <w:pPr>
        <w:spacing w:before="0" w:after="0"/>
      </w:pPr>
      <w:r>
        <w:separator/>
      </w:r>
    </w:p>
  </w:footnote>
  <w:footnote w:type="continuationSeparator" w:id="0">
    <w:p w:rsidR="00D24766" w:rsidRDefault="00D24766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104775</wp:posOffset>
              </wp:positionV>
              <wp:extent cx="5400675" cy="69532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36"/>
                              <w:szCs w:val="40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u w:val="none"/>
                            </w:rPr>
                          </w:sdtEndPr>
                          <w:sdtContent>
                            <w:p w:rsidR="00604736" w:rsidRPr="00A67069" w:rsidRDefault="00A67069" w:rsidP="00EA2AC4">
                              <w:pPr>
                                <w:spacing w:after="0"/>
                                <w:jc w:val="center"/>
                                <w:rPr>
                                  <w:sz w:val="36"/>
                                  <w:szCs w:val="40"/>
                                </w:rPr>
                              </w:pPr>
                              <w:r w:rsidRPr="00A67069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6"/>
                                  <w:szCs w:val="40"/>
                                  <w:u w:val="single"/>
                                </w:rPr>
                                <w:t>Estudio para implantación de un Servidor FTP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0" type="#_x0000_t202" style="position:absolute;left:0;text-align:left;margin-left:374.05pt;margin-top:8.25pt;width:425.25pt;height:54.7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36"/>
                        <w:szCs w:val="40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u w:val="none"/>
                      </w:rPr>
                    </w:sdtEndPr>
                    <w:sdtContent>
                      <w:p w:rsidR="00604736" w:rsidRPr="00A67069" w:rsidRDefault="00A67069" w:rsidP="00EA2AC4">
                        <w:pPr>
                          <w:spacing w:after="0"/>
                          <w:jc w:val="center"/>
                          <w:rPr>
                            <w:sz w:val="36"/>
                            <w:szCs w:val="40"/>
                          </w:rPr>
                        </w:pPr>
                        <w:r w:rsidRPr="00A67069">
                          <w:rPr>
                            <w:rFonts w:ascii="Times New Roman" w:hAnsi="Times New Roman" w:cs="Times New Roman"/>
                            <w:b/>
                            <w:i/>
                            <w:sz w:val="36"/>
                            <w:szCs w:val="40"/>
                            <w:u w:val="single"/>
                          </w:rPr>
                          <w:t>Estudio para implantación de un Servidor FTP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4890"/>
    <w:multiLevelType w:val="hybridMultilevel"/>
    <w:tmpl w:val="0478A9B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17C8C"/>
    <w:multiLevelType w:val="hybridMultilevel"/>
    <w:tmpl w:val="B8B0BD5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4306B"/>
    <w:multiLevelType w:val="hybridMultilevel"/>
    <w:tmpl w:val="6374F5EE"/>
    <w:lvl w:ilvl="0" w:tplc="8A1E00FE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0B1434A7"/>
    <w:multiLevelType w:val="hybridMultilevel"/>
    <w:tmpl w:val="6BDEBDB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21AD4"/>
    <w:multiLevelType w:val="hybridMultilevel"/>
    <w:tmpl w:val="F1FA8472"/>
    <w:lvl w:ilvl="0" w:tplc="8A1E00F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C4439B"/>
    <w:multiLevelType w:val="hybridMultilevel"/>
    <w:tmpl w:val="AFF61A9A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86E8F"/>
    <w:multiLevelType w:val="hybridMultilevel"/>
    <w:tmpl w:val="886C07D4"/>
    <w:lvl w:ilvl="0" w:tplc="0C0A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243E2447"/>
    <w:multiLevelType w:val="hybridMultilevel"/>
    <w:tmpl w:val="DA603BE2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F18FE"/>
    <w:multiLevelType w:val="hybridMultilevel"/>
    <w:tmpl w:val="D874686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872A07"/>
    <w:multiLevelType w:val="hybridMultilevel"/>
    <w:tmpl w:val="F0DE28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B5C0E"/>
    <w:multiLevelType w:val="hybridMultilevel"/>
    <w:tmpl w:val="8E06F06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D5531"/>
    <w:multiLevelType w:val="hybridMultilevel"/>
    <w:tmpl w:val="E23480B8"/>
    <w:lvl w:ilvl="0" w:tplc="8A1E00FE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2" w15:restartNumberingAfterBreak="0">
    <w:nsid w:val="32E94EAA"/>
    <w:multiLevelType w:val="hybridMultilevel"/>
    <w:tmpl w:val="45BEF1F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4B23CA"/>
    <w:multiLevelType w:val="hybridMultilevel"/>
    <w:tmpl w:val="70C6C6DE"/>
    <w:lvl w:ilvl="0" w:tplc="0C0A000D">
      <w:start w:val="1"/>
      <w:numFmt w:val="bullet"/>
      <w:lvlText w:val=""/>
      <w:lvlJc w:val="left"/>
      <w:pPr>
        <w:ind w:left="135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4" w15:restartNumberingAfterBreak="0">
    <w:nsid w:val="3EB60E3C"/>
    <w:multiLevelType w:val="hybridMultilevel"/>
    <w:tmpl w:val="9034BE1C"/>
    <w:lvl w:ilvl="0" w:tplc="0C0A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44F93502"/>
    <w:multiLevelType w:val="hybridMultilevel"/>
    <w:tmpl w:val="975AD3F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F63C80"/>
    <w:multiLevelType w:val="hybridMultilevel"/>
    <w:tmpl w:val="68EA4BDE"/>
    <w:lvl w:ilvl="0" w:tplc="0C0A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7" w15:restartNumberingAfterBreak="0">
    <w:nsid w:val="4C1C00F5"/>
    <w:multiLevelType w:val="hybridMultilevel"/>
    <w:tmpl w:val="BB24DC6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24A04"/>
    <w:multiLevelType w:val="hybridMultilevel"/>
    <w:tmpl w:val="97D68034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E762D00"/>
    <w:multiLevelType w:val="hybridMultilevel"/>
    <w:tmpl w:val="21DC420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844FE"/>
    <w:multiLevelType w:val="hybridMultilevel"/>
    <w:tmpl w:val="FB22E398"/>
    <w:lvl w:ilvl="0" w:tplc="0C0A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 w15:restartNumberingAfterBreak="0">
    <w:nsid w:val="60975B46"/>
    <w:multiLevelType w:val="hybridMultilevel"/>
    <w:tmpl w:val="B2641846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B23DD3"/>
    <w:multiLevelType w:val="hybridMultilevel"/>
    <w:tmpl w:val="F3A0E25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C80B05"/>
    <w:multiLevelType w:val="hybridMultilevel"/>
    <w:tmpl w:val="F852176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3EB5405"/>
    <w:multiLevelType w:val="hybridMultilevel"/>
    <w:tmpl w:val="367A55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4B39F5"/>
    <w:multiLevelType w:val="hybridMultilevel"/>
    <w:tmpl w:val="775C62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543FCE"/>
    <w:multiLevelType w:val="hybridMultilevel"/>
    <w:tmpl w:val="6C7A2158"/>
    <w:lvl w:ilvl="0" w:tplc="8F6E008C">
      <w:start w:val="1"/>
      <w:numFmt w:val="upperRoman"/>
      <w:lvlText w:val="%1."/>
      <w:lvlJc w:val="right"/>
      <w:pPr>
        <w:ind w:left="360" w:hanging="360"/>
      </w:pPr>
      <w:rPr>
        <w:b/>
        <w:i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E874ADF"/>
    <w:multiLevelType w:val="hybridMultilevel"/>
    <w:tmpl w:val="0298D89A"/>
    <w:lvl w:ilvl="0" w:tplc="0C0A0015">
      <w:start w:val="1"/>
      <w:numFmt w:val="upp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3"/>
  </w:num>
  <w:num w:numId="2">
    <w:abstractNumId w:val="8"/>
  </w:num>
  <w:num w:numId="3">
    <w:abstractNumId w:val="14"/>
  </w:num>
  <w:num w:numId="4">
    <w:abstractNumId w:val="6"/>
  </w:num>
  <w:num w:numId="5">
    <w:abstractNumId w:val="16"/>
  </w:num>
  <w:num w:numId="6">
    <w:abstractNumId w:val="20"/>
  </w:num>
  <w:num w:numId="7">
    <w:abstractNumId w:val="13"/>
  </w:num>
  <w:num w:numId="8">
    <w:abstractNumId w:val="19"/>
  </w:num>
  <w:num w:numId="9">
    <w:abstractNumId w:val="26"/>
  </w:num>
  <w:num w:numId="10">
    <w:abstractNumId w:val="17"/>
  </w:num>
  <w:num w:numId="11">
    <w:abstractNumId w:val="10"/>
  </w:num>
  <w:num w:numId="12">
    <w:abstractNumId w:val="15"/>
  </w:num>
  <w:num w:numId="13">
    <w:abstractNumId w:val="1"/>
  </w:num>
  <w:num w:numId="14">
    <w:abstractNumId w:val="12"/>
  </w:num>
  <w:num w:numId="15">
    <w:abstractNumId w:val="4"/>
  </w:num>
  <w:num w:numId="16">
    <w:abstractNumId w:val="0"/>
  </w:num>
  <w:num w:numId="17">
    <w:abstractNumId w:val="3"/>
  </w:num>
  <w:num w:numId="18">
    <w:abstractNumId w:val="27"/>
  </w:num>
  <w:num w:numId="19">
    <w:abstractNumId w:val="7"/>
  </w:num>
  <w:num w:numId="20">
    <w:abstractNumId w:val="18"/>
  </w:num>
  <w:num w:numId="21">
    <w:abstractNumId w:val="2"/>
  </w:num>
  <w:num w:numId="22">
    <w:abstractNumId w:val="5"/>
  </w:num>
  <w:num w:numId="23">
    <w:abstractNumId w:val="9"/>
  </w:num>
  <w:num w:numId="24">
    <w:abstractNumId w:val="25"/>
  </w:num>
  <w:num w:numId="25">
    <w:abstractNumId w:val="11"/>
  </w:num>
  <w:num w:numId="26">
    <w:abstractNumId w:val="24"/>
  </w:num>
  <w:num w:numId="27">
    <w:abstractNumId w:val="21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069"/>
    <w:rsid w:val="0003218E"/>
    <w:rsid w:val="001B3910"/>
    <w:rsid w:val="001C0E7C"/>
    <w:rsid w:val="001E66C6"/>
    <w:rsid w:val="001F004B"/>
    <w:rsid w:val="00245397"/>
    <w:rsid w:val="003B5E36"/>
    <w:rsid w:val="004E3763"/>
    <w:rsid w:val="00604736"/>
    <w:rsid w:val="00950B4B"/>
    <w:rsid w:val="0096300A"/>
    <w:rsid w:val="00A04660"/>
    <w:rsid w:val="00A67069"/>
    <w:rsid w:val="00A948B2"/>
    <w:rsid w:val="00AB6370"/>
    <w:rsid w:val="00BC4934"/>
    <w:rsid w:val="00BE2A0F"/>
    <w:rsid w:val="00D24766"/>
    <w:rsid w:val="00D402EF"/>
    <w:rsid w:val="00D57A4E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899A24"/>
  <w15:chartTrackingRefBased/>
  <w15:docId w15:val="{C7861148-343A-45A1-B46F-35EA938FB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069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67069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/>
      <w:b/>
      <w:i/>
      <w:sz w:val="4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A67069"/>
    <w:rPr>
      <w:rFonts w:asciiTheme="majorHAnsi" w:eastAsiaTheme="majorEastAsia" w:hAnsiTheme="majorHAnsi" w:cstheme="majorBidi"/>
      <w:b/>
      <w:i/>
      <w:sz w:val="4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A6706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67069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A6706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E2A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68</TotalTime>
  <Pages>12</Pages>
  <Words>2281</Words>
  <Characters>12547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Estudio para implantación de un Servidor FTP</vt:lpstr>
    </vt:vector>
  </TitlesOfParts>
  <Company>Grupo atu</Company>
  <LinksUpToDate>false</LinksUpToDate>
  <CharactersWithSpaces>14799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Estudio para implantación de un Servidor FTP</dc:title>
  <dc:subject>Actividad 2</dc:subject>
  <dc:creator>Francisco Javier Otero Herrero</dc:creator>
  <cp:keywords/>
  <dc:description/>
  <cp:lastModifiedBy>Usuario</cp:lastModifiedBy>
  <cp:revision>8</cp:revision>
  <dcterms:created xsi:type="dcterms:W3CDTF">2025-06-16T08:48:00Z</dcterms:created>
  <dcterms:modified xsi:type="dcterms:W3CDTF">2025-06-16T09:56:00Z</dcterms:modified>
</cp:coreProperties>
</file>