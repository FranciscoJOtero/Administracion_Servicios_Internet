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272048708"/>
        <w:docPartObj>
          <w:docPartGallery w:val="Cover Pages"/>
          <w:docPartUnique/>
        </w:docPartObj>
      </w:sdtPr>
      <w:sdtContent>
        <w:p w:rsidR="001B5456" w:rsidRDefault="001B545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1B5456" w:rsidRPr="001B5456" w:rsidRDefault="001B5456" w:rsidP="001B5456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2"/>
                                        </w:rPr>
                                      </w:pPr>
                                      <w:r w:rsidRPr="001B545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2"/>
                                        </w:rPr>
                                        <w:t>Francisco Javier Otero Herrero</w:t>
                                      </w:r>
                                    </w:p>
                                  </w:sdtContent>
                                </w:sdt>
                                <w:p w:rsidR="001B5456" w:rsidRPr="001B5456" w:rsidRDefault="001B5456" w:rsidP="001B5456">
                                  <w:pPr>
                                    <w:pStyle w:val="Sinespaciad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36"/>
                                        <w:szCs w:val="32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1B545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2"/>
                                        </w:rPr>
                                        <w:t xml:space="preserve">Grupo </w:t>
                                      </w:r>
                                      <w:r w:rsidRPr="001B545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6"/>
                                          <w:szCs w:val="32"/>
                                        </w:rPr>
                                        <w:t>atu</w:t>
                                      </w:r>
                                    </w:sdtContent>
                                  </w:sdt>
                                  <w:r w:rsidRPr="001B545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2"/>
                                    </w:rPr>
                                    <w:t xml:space="preserve"> | 10 </w:t>
                                  </w:r>
                                  <w:r w:rsidRPr="001B545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  <w:szCs w:val="32"/>
                                    </w:rPr>
                                    <w:t xml:space="preserve">de junio de </w:t>
                                  </w:r>
                                  <w:r w:rsidRPr="001B545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2"/>
                                    </w:rPr>
                                    <w:t>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160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1B5456" w:rsidRPr="001B5456" w:rsidRDefault="001B5456" w:rsidP="001B5456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60"/>
                                          <w:szCs w:val="108"/>
                                        </w:rPr>
                                      </w:pPr>
                                      <w:r w:rsidRPr="001B5456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60"/>
                                          <w:szCs w:val="108"/>
                                        </w:rPr>
                                        <w:t>Selección de Servidor FTP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44546A" w:themeColor="text2"/>
                                      <w:sz w:val="52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1B5456" w:rsidRPr="001B5456" w:rsidRDefault="001B5456" w:rsidP="001B5456">
                                      <w:pPr>
                                        <w:pStyle w:val="Sinespaciado"/>
                                        <w:spacing w:before="2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44546A" w:themeColor="text2"/>
                                          <w:sz w:val="52"/>
                                          <w:szCs w:val="36"/>
                                        </w:rPr>
                                      </w:pPr>
                                      <w:r w:rsidRPr="001B545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44546A" w:themeColor="text2"/>
                                          <w:sz w:val="52"/>
                                          <w:szCs w:val="36"/>
                                        </w:rPr>
                                        <w:t>Foro Debate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5b9bd5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1B5456" w:rsidRPr="001B5456" w:rsidRDefault="001B5456" w:rsidP="001B5456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2"/>
                                  </w:rPr>
                                </w:pPr>
                                <w:r w:rsidRPr="001B545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2"/>
                                  </w:rPr>
                                  <w:t>Francisco Javier Otero Herrero</w:t>
                                </w:r>
                              </w:p>
                            </w:sdtContent>
                          </w:sdt>
                          <w:p w:rsidR="001B5456" w:rsidRPr="001B5456" w:rsidRDefault="001B5456" w:rsidP="001B5456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36"/>
                                  <w:szCs w:val="32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1B545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2"/>
                                  </w:rPr>
                                  <w:t xml:space="preserve">Grupo </w:t>
                                </w:r>
                                <w:r w:rsidRPr="001B545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6"/>
                                    <w:szCs w:val="32"/>
                                  </w:rPr>
                                  <w:t>atu</w:t>
                                </w:r>
                              </w:sdtContent>
                            </w:sdt>
                            <w:r w:rsidRPr="001B5456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2"/>
                              </w:rPr>
                              <w:t xml:space="preserve"> | 10 </w:t>
                            </w:r>
                            <w:r w:rsidRPr="001B5456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  <w:szCs w:val="32"/>
                              </w:rPr>
                              <w:t xml:space="preserve">de junio de </w:t>
                            </w:r>
                            <w:r w:rsidRPr="001B5456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2"/>
                              </w:rPr>
                              <w:t>2025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595959" w:themeColor="text1" w:themeTint="A6"/>
                                <w:sz w:val="160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1B5456" w:rsidRPr="001B5456" w:rsidRDefault="001B5456" w:rsidP="001B5456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60"/>
                                    <w:szCs w:val="108"/>
                                  </w:rPr>
                                </w:pPr>
                                <w:r w:rsidRPr="001B5456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60"/>
                                    <w:szCs w:val="108"/>
                                  </w:rPr>
                                  <w:t>Selección de Servidor FTP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44546A" w:themeColor="text2"/>
                                <w:sz w:val="52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1B5456" w:rsidRPr="001B5456" w:rsidRDefault="001B5456" w:rsidP="001B5456">
                                <w:pPr>
                                  <w:pStyle w:val="Sinespaciado"/>
                                  <w:spacing w:before="24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44546A" w:themeColor="text2"/>
                                    <w:sz w:val="52"/>
                                    <w:szCs w:val="36"/>
                                  </w:rPr>
                                </w:pPr>
                                <w:r w:rsidRPr="001B545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44546A" w:themeColor="text2"/>
                                    <w:sz w:val="52"/>
                                    <w:szCs w:val="36"/>
                                  </w:rPr>
                                  <w:t>Foro Debate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1B5456" w:rsidRDefault="001B5456">
          <w:pPr>
            <w:spacing w:before="0" w:after="160"/>
            <w:jc w:val="left"/>
          </w:pPr>
          <w:r>
            <w:br w:type="page"/>
          </w:r>
        </w:p>
      </w:sdtContent>
    </w:sdt>
    <w:p w:rsidR="001B5456" w:rsidRDefault="001B5456" w:rsidP="00EA2AC4"/>
    <w:p w:rsidR="001B5456" w:rsidRDefault="001B5456">
      <w:pPr>
        <w:spacing w:before="0" w:after="160"/>
        <w:jc w:val="left"/>
      </w:pPr>
      <w:r>
        <w:br w:type="page"/>
      </w:r>
    </w:p>
    <w:p w:rsidR="001B5456" w:rsidRPr="001B5456" w:rsidRDefault="001B5456" w:rsidP="001B5456">
      <w:pPr>
        <w:rPr>
          <w:b/>
          <w:i/>
        </w:rPr>
      </w:pPr>
      <w:r w:rsidRPr="001B5456">
        <w:rPr>
          <w:b/>
          <w:i/>
        </w:rPr>
        <w:lastRenderedPageBreak/>
        <w:t>Suponiendo que necesitamos montarnos un servidor personal ftp, con el que queremos tener disponibles todos los archivos que deseemos en cualquie</w:t>
      </w:r>
      <w:r w:rsidRPr="001B5456">
        <w:rPr>
          <w:b/>
          <w:i/>
        </w:rPr>
        <w:t>r ubicación, y al mínimo coste.</w:t>
      </w:r>
    </w:p>
    <w:p w:rsidR="001B5456" w:rsidRDefault="001B5456" w:rsidP="00CD556C">
      <w:pPr>
        <w:pStyle w:val="Prrafodelista"/>
        <w:numPr>
          <w:ilvl w:val="0"/>
          <w:numId w:val="2"/>
        </w:numPr>
        <w:rPr>
          <w:b/>
          <w:i/>
        </w:rPr>
      </w:pPr>
      <w:r w:rsidRPr="00CD556C">
        <w:rPr>
          <w:b/>
          <w:i/>
        </w:rPr>
        <w:t xml:space="preserve">Según </w:t>
      </w:r>
      <w:r w:rsidR="00CD556C" w:rsidRPr="00CD556C">
        <w:rPr>
          <w:b/>
          <w:i/>
        </w:rPr>
        <w:t>los</w:t>
      </w:r>
      <w:r w:rsidRPr="00CD556C">
        <w:rPr>
          <w:b/>
          <w:i/>
        </w:rPr>
        <w:t xml:space="preserve"> siguiente</w:t>
      </w:r>
      <w:r w:rsidR="00CD556C" w:rsidRPr="00CD556C">
        <w:rPr>
          <w:b/>
          <w:i/>
        </w:rPr>
        <w:t>s</w:t>
      </w:r>
      <w:r w:rsidRPr="00CD556C">
        <w:rPr>
          <w:b/>
          <w:i/>
        </w:rPr>
        <w:t xml:space="preserve"> artículo</w:t>
      </w:r>
      <w:r w:rsidR="00CD556C" w:rsidRPr="00CD556C">
        <w:rPr>
          <w:b/>
          <w:i/>
        </w:rPr>
        <w:t>s</w:t>
      </w:r>
      <w:r w:rsidRPr="00CD556C">
        <w:rPr>
          <w:b/>
          <w:i/>
        </w:rPr>
        <w:t>:</w:t>
      </w:r>
    </w:p>
    <w:p w:rsidR="00CD556C" w:rsidRPr="00CD556C" w:rsidRDefault="00CD556C" w:rsidP="00CD556C">
      <w:pPr>
        <w:pStyle w:val="Prrafodelista"/>
        <w:ind w:left="360"/>
        <w:rPr>
          <w:b/>
          <w:i/>
        </w:rPr>
      </w:pPr>
    </w:p>
    <w:p w:rsidR="001B5456" w:rsidRPr="00CD556C" w:rsidRDefault="001B5456" w:rsidP="00CD556C">
      <w:pPr>
        <w:pStyle w:val="Prrafodelista"/>
        <w:numPr>
          <w:ilvl w:val="0"/>
          <w:numId w:val="1"/>
        </w:numPr>
        <w:jc w:val="left"/>
        <w:rPr>
          <w:b/>
          <w:i/>
          <w:sz w:val="22"/>
          <w:szCs w:val="20"/>
        </w:rPr>
      </w:pPr>
      <w:hyperlink r:id="rId8" w:history="1">
        <w:r w:rsidRPr="00CD556C">
          <w:rPr>
            <w:rStyle w:val="Hipervnculo"/>
            <w:b/>
            <w:i/>
            <w:sz w:val="22"/>
            <w:szCs w:val="20"/>
          </w:rPr>
          <w:t>https://desarrolloweb.com/colecciones/servidor-ftp</w:t>
        </w:r>
      </w:hyperlink>
    </w:p>
    <w:p w:rsidR="00CD556C" w:rsidRPr="00CD556C" w:rsidRDefault="00CD556C" w:rsidP="00CD556C">
      <w:pPr>
        <w:pStyle w:val="Prrafodelista"/>
        <w:jc w:val="left"/>
        <w:rPr>
          <w:b/>
          <w:i/>
          <w:sz w:val="22"/>
          <w:szCs w:val="20"/>
        </w:rPr>
      </w:pPr>
    </w:p>
    <w:p w:rsidR="001B5456" w:rsidRPr="00CD556C" w:rsidRDefault="001B5456" w:rsidP="00CD556C">
      <w:pPr>
        <w:pStyle w:val="Prrafodelista"/>
        <w:numPr>
          <w:ilvl w:val="0"/>
          <w:numId w:val="1"/>
        </w:numPr>
        <w:jc w:val="left"/>
        <w:rPr>
          <w:b/>
          <w:i/>
          <w:sz w:val="22"/>
          <w:szCs w:val="20"/>
        </w:rPr>
      </w:pPr>
      <w:hyperlink r:id="rId9" w:history="1">
        <w:r w:rsidRPr="00CD556C">
          <w:rPr>
            <w:rStyle w:val="Hipervnculo"/>
            <w:b/>
            <w:i/>
            <w:sz w:val="22"/>
            <w:szCs w:val="20"/>
          </w:rPr>
          <w:t>https://www.ionos.es/digitalguide/hosting/cuestiones-tecnicas/los-mejores-clientes-ftp-para-el-alojamiento-web/</w:t>
        </w:r>
      </w:hyperlink>
    </w:p>
    <w:p w:rsidR="00CD556C" w:rsidRPr="00CD556C" w:rsidRDefault="00CD556C" w:rsidP="00CD556C">
      <w:pPr>
        <w:pStyle w:val="Prrafodelista"/>
        <w:jc w:val="left"/>
        <w:rPr>
          <w:b/>
          <w:i/>
          <w:sz w:val="22"/>
          <w:szCs w:val="20"/>
        </w:rPr>
      </w:pPr>
    </w:p>
    <w:p w:rsidR="001B5456" w:rsidRPr="00CD556C" w:rsidRDefault="00CD556C" w:rsidP="00CD556C">
      <w:pPr>
        <w:pStyle w:val="Prrafodelista"/>
        <w:numPr>
          <w:ilvl w:val="0"/>
          <w:numId w:val="1"/>
        </w:numPr>
        <w:jc w:val="left"/>
        <w:rPr>
          <w:b/>
          <w:i/>
          <w:sz w:val="22"/>
          <w:szCs w:val="20"/>
        </w:rPr>
      </w:pPr>
      <w:hyperlink r:id="rId10" w:history="1">
        <w:r w:rsidRPr="00CD556C">
          <w:rPr>
            <w:rStyle w:val="Hipervnculo"/>
            <w:b/>
            <w:i/>
            <w:sz w:val="22"/>
            <w:szCs w:val="20"/>
          </w:rPr>
          <w:t>https://www.redeszone.net/tutoriales/servidores/mejores-servidores-ftp-ftpes-linux/</w:t>
        </w:r>
      </w:hyperlink>
    </w:p>
    <w:p w:rsidR="00CD556C" w:rsidRPr="00CD556C" w:rsidRDefault="00CD556C" w:rsidP="00CD556C">
      <w:pPr>
        <w:pStyle w:val="Prrafodelista"/>
        <w:jc w:val="left"/>
        <w:rPr>
          <w:b/>
          <w:i/>
          <w:sz w:val="22"/>
          <w:szCs w:val="20"/>
        </w:rPr>
      </w:pPr>
    </w:p>
    <w:p w:rsidR="001B5456" w:rsidRDefault="001B5456" w:rsidP="00CD556C">
      <w:pPr>
        <w:pStyle w:val="Prrafodelista"/>
        <w:numPr>
          <w:ilvl w:val="0"/>
          <w:numId w:val="1"/>
        </w:numPr>
        <w:jc w:val="left"/>
        <w:rPr>
          <w:b/>
          <w:i/>
          <w:sz w:val="22"/>
          <w:szCs w:val="20"/>
        </w:rPr>
      </w:pPr>
      <w:hyperlink r:id="rId11" w:history="1">
        <w:r w:rsidRPr="00CD556C">
          <w:rPr>
            <w:rStyle w:val="Hipervnculo"/>
            <w:b/>
            <w:i/>
            <w:sz w:val="22"/>
            <w:szCs w:val="20"/>
          </w:rPr>
          <w:t>https://blog.infranetworking.com/linux-vs-windows-servidores/</w:t>
        </w:r>
      </w:hyperlink>
    </w:p>
    <w:p w:rsidR="00CD556C" w:rsidRPr="00CD556C" w:rsidRDefault="00CD556C" w:rsidP="00CD556C"/>
    <w:p w:rsidR="001B5456" w:rsidRPr="001B5456" w:rsidRDefault="001B5456" w:rsidP="001B5456">
      <w:pPr>
        <w:pStyle w:val="Ttulo1"/>
        <w:rPr>
          <w:i/>
          <w:sz w:val="48"/>
          <w:u w:val="single"/>
        </w:rPr>
      </w:pPr>
      <w:r w:rsidRPr="001B5456">
        <w:rPr>
          <w:i/>
          <w:sz w:val="48"/>
          <w:u w:val="single"/>
        </w:rPr>
        <w:t>PREGUNTAS PARA EL DEBATE</w:t>
      </w:r>
    </w:p>
    <w:p w:rsidR="004E3763" w:rsidRPr="00CD556C" w:rsidRDefault="001B5456" w:rsidP="00CD556C">
      <w:pPr>
        <w:pStyle w:val="Prrafodelista"/>
        <w:numPr>
          <w:ilvl w:val="0"/>
          <w:numId w:val="3"/>
        </w:numPr>
        <w:rPr>
          <w:b/>
          <w:i/>
          <w:sz w:val="26"/>
          <w:szCs w:val="26"/>
        </w:rPr>
      </w:pPr>
      <w:r w:rsidRPr="00CD556C">
        <w:rPr>
          <w:b/>
          <w:i/>
          <w:sz w:val="26"/>
          <w:szCs w:val="26"/>
        </w:rPr>
        <w:t>En tu opinión, ¿cuál crees que sería la mejor elección de los indicados? Razona tu respuesta.</w:t>
      </w:r>
    </w:p>
    <w:p w:rsidR="00CD556C" w:rsidRDefault="001B5456" w:rsidP="001B5456">
      <w:r>
        <w:t xml:space="preserve">Tras revisar las opciones, </w:t>
      </w:r>
      <w:r w:rsidRPr="00CD556C">
        <w:rPr>
          <w:b/>
        </w:rPr>
        <w:t>para un servidor FTP</w:t>
      </w:r>
      <w:r w:rsidRPr="00CD556C">
        <w:t xml:space="preserve"> personal de bajo coste y accesible desde cualquier ubicación,</w:t>
      </w:r>
      <w:r>
        <w:t xml:space="preserve"> recomendaría </w:t>
      </w:r>
      <w:r w:rsidRPr="00CD556C">
        <w:rPr>
          <w:b/>
          <w:i/>
        </w:rPr>
        <w:t>FileZilla</w:t>
      </w:r>
      <w:r>
        <w:t xml:space="preserve"> </w:t>
      </w:r>
      <w:r w:rsidRPr="00CD556C">
        <w:rPr>
          <w:b/>
          <w:i/>
        </w:rPr>
        <w:t>Server</w:t>
      </w:r>
      <w:r>
        <w:t xml:space="preserve"> </w:t>
      </w:r>
      <w:r w:rsidRPr="00CD556C">
        <w:rPr>
          <w:b/>
          <w:i/>
        </w:rPr>
        <w:t>(Windows)</w:t>
      </w:r>
      <w:r>
        <w:t xml:space="preserve"> o </w:t>
      </w:r>
      <w:r w:rsidRPr="00CD556C">
        <w:rPr>
          <w:b/>
          <w:i/>
        </w:rPr>
        <w:t>vsftpd (Linux),</w:t>
      </w:r>
      <w:r>
        <w:t xml:space="preserve"> dependiendo </w:t>
      </w:r>
      <w:r w:rsidR="00CD556C">
        <w:t>del sistema operativo que usemos</w:t>
      </w:r>
      <w:r>
        <w:t>.</w:t>
      </w:r>
    </w:p>
    <w:p w:rsidR="00CD556C" w:rsidRDefault="00CD556C" w:rsidP="001B5456"/>
    <w:p w:rsidR="001B5456" w:rsidRDefault="001B5456" w:rsidP="00CD556C">
      <w:pPr>
        <w:pStyle w:val="Prrafodelista"/>
        <w:numPr>
          <w:ilvl w:val="0"/>
          <w:numId w:val="4"/>
        </w:numPr>
        <w:rPr>
          <w:b/>
          <w:i/>
        </w:rPr>
      </w:pPr>
      <w:r w:rsidRPr="00CD556C">
        <w:rPr>
          <w:b/>
          <w:i/>
        </w:rPr>
        <w:t>FileZilla Server:</w:t>
      </w:r>
    </w:p>
    <w:p w:rsidR="00CD556C" w:rsidRPr="00CD556C" w:rsidRDefault="00CD556C" w:rsidP="00CD556C">
      <w:pPr>
        <w:pStyle w:val="Prrafodelista"/>
        <w:ind w:left="360"/>
        <w:rPr>
          <w:b/>
          <w:i/>
        </w:rPr>
      </w:pPr>
    </w:p>
    <w:p w:rsidR="001B5456" w:rsidRPr="00CD556C" w:rsidRDefault="001B5456" w:rsidP="00CD556C">
      <w:pPr>
        <w:pStyle w:val="Prrafodelista"/>
        <w:numPr>
          <w:ilvl w:val="0"/>
          <w:numId w:val="5"/>
        </w:numPr>
      </w:pPr>
      <w:r w:rsidRPr="00CD556C">
        <w:rPr>
          <w:b/>
        </w:rPr>
        <w:t>Ventajas:</w:t>
      </w:r>
      <w:r w:rsidRPr="00CD556C">
        <w:t xml:space="preserve"> Gratuito, fácil de configurar, interfaz gráfica intuitiva y soporta FTP sobre SSL/TLS (seguridad básica). Ideal para usuarios con </w:t>
      </w:r>
      <w:r w:rsidRPr="00CD556C">
        <w:t>Windows que buscan simplicidad.</w:t>
      </w:r>
    </w:p>
    <w:p w:rsidR="00CD556C" w:rsidRDefault="00CD556C" w:rsidP="00CD556C">
      <w:pPr>
        <w:pStyle w:val="Prrafodelista"/>
      </w:pPr>
    </w:p>
    <w:p w:rsidR="001B5456" w:rsidRPr="00CD556C" w:rsidRDefault="001B5456" w:rsidP="00CD556C">
      <w:pPr>
        <w:pStyle w:val="Prrafodelista"/>
        <w:numPr>
          <w:ilvl w:val="0"/>
          <w:numId w:val="5"/>
        </w:numPr>
      </w:pPr>
      <w:r w:rsidRPr="00CD556C">
        <w:rPr>
          <w:b/>
        </w:rPr>
        <w:t>Inconvenientes:</w:t>
      </w:r>
      <w:r w:rsidRPr="00CD556C">
        <w:t xml:space="preserve"> Menos escala</w:t>
      </w:r>
      <w:r w:rsidRPr="00CD556C">
        <w:t>ble que opciones profesionales.</w:t>
      </w:r>
    </w:p>
    <w:p w:rsidR="00CD556C" w:rsidRDefault="00CD556C" w:rsidP="00CD556C"/>
    <w:p w:rsidR="001B5456" w:rsidRDefault="001B5456" w:rsidP="00CD556C">
      <w:pPr>
        <w:pStyle w:val="Prrafodelista"/>
        <w:numPr>
          <w:ilvl w:val="0"/>
          <w:numId w:val="4"/>
        </w:numPr>
        <w:rPr>
          <w:b/>
          <w:i/>
        </w:rPr>
      </w:pPr>
      <w:r w:rsidRPr="00CD556C">
        <w:rPr>
          <w:b/>
          <w:i/>
        </w:rPr>
        <w:t>vsftpd (Linux):</w:t>
      </w:r>
    </w:p>
    <w:p w:rsidR="00CD556C" w:rsidRPr="00CD556C" w:rsidRDefault="00CD556C" w:rsidP="00CD556C">
      <w:pPr>
        <w:pStyle w:val="Prrafodelista"/>
        <w:ind w:left="360"/>
        <w:rPr>
          <w:b/>
          <w:i/>
        </w:rPr>
      </w:pPr>
    </w:p>
    <w:p w:rsidR="001B5456" w:rsidRPr="00CD556C" w:rsidRDefault="001B5456" w:rsidP="00CD556C">
      <w:pPr>
        <w:pStyle w:val="Prrafodelista"/>
        <w:numPr>
          <w:ilvl w:val="0"/>
          <w:numId w:val="5"/>
        </w:numPr>
      </w:pPr>
      <w:r w:rsidRPr="00CD556C">
        <w:rPr>
          <w:b/>
        </w:rPr>
        <w:t>Ventajas:</w:t>
      </w:r>
      <w:r w:rsidRPr="00CD556C">
        <w:t xml:space="preserve"> Ligero, seguro y eficiente. Perfecto si ya usas Linu</w:t>
      </w:r>
      <w:r w:rsidRPr="00CD556C">
        <w:t>x o quieres maximizar recursos.</w:t>
      </w:r>
    </w:p>
    <w:p w:rsidR="00CD556C" w:rsidRDefault="00CD556C" w:rsidP="00CD556C">
      <w:pPr>
        <w:pStyle w:val="Prrafodelista"/>
      </w:pPr>
    </w:p>
    <w:p w:rsidR="001B5456" w:rsidRDefault="001B5456" w:rsidP="00CD556C">
      <w:pPr>
        <w:pStyle w:val="Prrafodelista"/>
        <w:numPr>
          <w:ilvl w:val="0"/>
          <w:numId w:val="5"/>
        </w:numPr>
      </w:pPr>
      <w:r w:rsidRPr="00CD556C">
        <w:rPr>
          <w:b/>
        </w:rPr>
        <w:t>Inconvenientes:</w:t>
      </w:r>
      <w:r w:rsidRPr="00CD556C">
        <w:t xml:space="preserve"> Requiere con</w:t>
      </w:r>
      <w:r w:rsidRPr="00CD556C">
        <w:t>ocimientos básicos de terminal.</w:t>
      </w:r>
    </w:p>
    <w:p w:rsidR="00CD556C" w:rsidRDefault="00CD556C" w:rsidP="00CD556C">
      <w:pPr>
        <w:pStyle w:val="Prrafodelista"/>
      </w:pPr>
    </w:p>
    <w:p w:rsidR="00CD556C" w:rsidRPr="00CD556C" w:rsidRDefault="00CD556C" w:rsidP="00CD556C"/>
    <w:p w:rsidR="00CD556C" w:rsidRPr="00CD556C" w:rsidRDefault="00CD556C" w:rsidP="00CD556C">
      <w:pPr>
        <w:pStyle w:val="Ttulo1"/>
        <w:rPr>
          <w:i/>
          <w:sz w:val="48"/>
          <w:u w:val="single"/>
        </w:rPr>
      </w:pPr>
      <w:r>
        <w:rPr>
          <w:i/>
          <w:sz w:val="48"/>
          <w:u w:val="single"/>
        </w:rPr>
        <w:lastRenderedPageBreak/>
        <w:t>Elección P</w:t>
      </w:r>
      <w:r w:rsidRPr="00CD556C">
        <w:rPr>
          <w:i/>
          <w:sz w:val="48"/>
          <w:u w:val="single"/>
        </w:rPr>
        <w:t>ersonal</w:t>
      </w:r>
    </w:p>
    <w:p w:rsidR="00CD556C" w:rsidRDefault="001B5456" w:rsidP="001B5456">
      <w:pPr>
        <w:rPr>
          <w:i/>
        </w:rPr>
      </w:pPr>
      <w:r w:rsidRPr="00CD556C">
        <w:rPr>
          <w:i/>
        </w:rPr>
        <w:t xml:space="preserve"> </w:t>
      </w:r>
      <w:r w:rsidR="00CD556C">
        <w:rPr>
          <w:i/>
        </w:rPr>
        <w:t xml:space="preserve">Yo recomendaría </w:t>
      </w:r>
      <w:r w:rsidRPr="00CD556C">
        <w:rPr>
          <w:b/>
        </w:rPr>
        <w:t>FileZilla</w:t>
      </w:r>
      <w:r w:rsidR="00CD556C">
        <w:rPr>
          <w:i/>
        </w:rPr>
        <w:t xml:space="preserve"> que es el que conozco y he utilizado en alguna ocasión</w:t>
      </w:r>
      <w:r w:rsidRPr="00CD556C">
        <w:rPr>
          <w:i/>
        </w:rPr>
        <w:t xml:space="preserve">, </w:t>
      </w:r>
      <w:r w:rsidR="00CD556C">
        <w:rPr>
          <w:i/>
        </w:rPr>
        <w:t xml:space="preserve">para mi </w:t>
      </w:r>
      <w:r w:rsidRPr="00CD556C">
        <w:rPr>
          <w:i/>
        </w:rPr>
        <w:t xml:space="preserve">es la mejor opción. </w:t>
      </w:r>
    </w:p>
    <w:p w:rsidR="001B5456" w:rsidRPr="00CD556C" w:rsidRDefault="00CD556C" w:rsidP="001B5456">
      <w:pPr>
        <w:rPr>
          <w:i/>
        </w:rPr>
      </w:pPr>
      <w:r>
        <w:rPr>
          <w:i/>
        </w:rPr>
        <w:t>Si se prefiere</w:t>
      </w:r>
      <w:r w:rsidR="001B5456" w:rsidRPr="00CD556C">
        <w:rPr>
          <w:i/>
        </w:rPr>
        <w:t xml:space="preserve"> un ser</w:t>
      </w:r>
      <w:r>
        <w:rPr>
          <w:i/>
        </w:rPr>
        <w:t>vidor más robusto y tenemos</w:t>
      </w:r>
      <w:r w:rsidR="001B5456" w:rsidRPr="00CD556C">
        <w:rPr>
          <w:i/>
        </w:rPr>
        <w:t xml:space="preserve"> </w:t>
      </w:r>
      <w:r w:rsidR="001B5456" w:rsidRPr="00CD556C">
        <w:rPr>
          <w:b/>
        </w:rPr>
        <w:t>Linux, vsftpd</w:t>
      </w:r>
      <w:r w:rsidR="001B5456" w:rsidRPr="00CD556C">
        <w:rPr>
          <w:i/>
        </w:rPr>
        <w:t xml:space="preserve"> es imbatible. Ambos cumplen con el objetivo de a</w:t>
      </w:r>
      <w:bookmarkStart w:id="0" w:name="_GoBack"/>
      <w:bookmarkEnd w:id="0"/>
      <w:r w:rsidR="001B5456" w:rsidRPr="00CD556C">
        <w:rPr>
          <w:i/>
        </w:rPr>
        <w:t>cceso remoto a archi</w:t>
      </w:r>
      <w:r>
        <w:rPr>
          <w:i/>
        </w:rPr>
        <w:t>vos al mínimo coste (gratis).</w:t>
      </w:r>
    </w:p>
    <w:sectPr w:rsidR="001B5456" w:rsidRPr="00CD556C" w:rsidSect="001B5456">
      <w:headerReference w:type="default" r:id="rId12"/>
      <w:footerReference w:type="default" r:id="rId13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0488" w:rsidRDefault="003F0488" w:rsidP="00604736">
      <w:pPr>
        <w:spacing w:before="0" w:after="0"/>
      </w:pPr>
      <w:r>
        <w:separator/>
      </w:r>
    </w:p>
  </w:endnote>
  <w:endnote w:type="continuationSeparator" w:id="0">
    <w:p w:rsidR="003F0488" w:rsidRDefault="003F0488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Default="00EA2AC4">
    <w:pPr>
      <w:pStyle w:val="Piedepgina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3F0488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B545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1B545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31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2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3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3F0488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1B5456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1B5456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0488" w:rsidRDefault="003F0488" w:rsidP="00604736">
      <w:pPr>
        <w:spacing w:before="0" w:after="0"/>
      </w:pPr>
      <w:r>
        <w:separator/>
      </w:r>
    </w:p>
  </w:footnote>
  <w:footnote w:type="continuationSeparator" w:id="0">
    <w:p w:rsidR="003F0488" w:rsidRDefault="003F0488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123825</wp:posOffset>
              </wp:positionV>
              <wp:extent cx="5400675" cy="56197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1B5456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Selección de Servidor FTP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0" type="#_x0000_t202" style="position:absolute;left:0;text-align:left;margin-left:374.05pt;margin-top:9.75pt;width:425.25pt;height:44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1B5456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Selección de Servidor FTP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55597"/>
    <w:multiLevelType w:val="hybridMultilevel"/>
    <w:tmpl w:val="B0D8F378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E4B08"/>
    <w:multiLevelType w:val="hybridMultilevel"/>
    <w:tmpl w:val="5B94B684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B1866"/>
    <w:multiLevelType w:val="hybridMultilevel"/>
    <w:tmpl w:val="69CACF8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26334D2"/>
    <w:multiLevelType w:val="hybridMultilevel"/>
    <w:tmpl w:val="22AED0A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C3B5FAD"/>
    <w:multiLevelType w:val="hybridMultilevel"/>
    <w:tmpl w:val="8198257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456"/>
    <w:rsid w:val="001B5456"/>
    <w:rsid w:val="001C0E7C"/>
    <w:rsid w:val="003F0488"/>
    <w:rsid w:val="004E3763"/>
    <w:rsid w:val="00604736"/>
    <w:rsid w:val="00950B4B"/>
    <w:rsid w:val="00A04660"/>
    <w:rsid w:val="00CD556C"/>
    <w:rsid w:val="00E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5287C8"/>
  <w15:chartTrackingRefBased/>
  <w15:docId w15:val="{E2AEB7EA-E370-468B-8E1C-DDC18E035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5456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A2AC4"/>
    <w:pPr>
      <w:keepNext/>
      <w:keepLines/>
      <w:spacing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EA2AC4"/>
    <w:rPr>
      <w:rFonts w:eastAsiaTheme="majorEastAsia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1B545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B5456"/>
    <w:rPr>
      <w:rFonts w:eastAsiaTheme="minorEastAsia"/>
      <w:lang w:eastAsia="es-ES"/>
    </w:rPr>
  </w:style>
  <w:style w:type="character" w:styleId="Hipervnculo">
    <w:name w:val="Hyperlink"/>
    <w:basedOn w:val="Fuentedeprrafopredeter"/>
    <w:uiPriority w:val="99"/>
    <w:unhideWhenUsed/>
    <w:rsid w:val="001B545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55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arrolloweb.com/colecciones/servidor-ftp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log.infranetworking.com/linux-vs-windows-servidores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redeszone.net/tutoriales/servidores/mejores-servidores-ftp-ftpes-linux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onos.es/digitalguide/hosting/cuestiones-tecnicas/los-mejores-clientes-ftp-para-el-alojamiento-web/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19</TotalTime>
  <Pages>4</Pages>
  <Words>300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atu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Selección de Servidor FTP</dc:title>
  <dc:subject>Foro Debate</dc:subject>
  <dc:creator>Francisco Javier Otero Herrero</dc:creator>
  <cp:keywords/>
  <dc:description/>
  <cp:lastModifiedBy>Usuario</cp:lastModifiedBy>
  <cp:revision>1</cp:revision>
  <dcterms:created xsi:type="dcterms:W3CDTF">2025-06-10T12:06:00Z</dcterms:created>
  <dcterms:modified xsi:type="dcterms:W3CDTF">2025-06-10T12:25:00Z</dcterms:modified>
</cp:coreProperties>
</file>