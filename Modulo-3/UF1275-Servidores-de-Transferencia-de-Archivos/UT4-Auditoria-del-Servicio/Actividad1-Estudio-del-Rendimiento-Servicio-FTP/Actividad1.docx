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38002357"/>
        <w:docPartObj>
          <w:docPartGallery w:val="Cover Pages"/>
          <w:docPartUnique/>
        </w:docPartObj>
      </w:sdtPr>
      <w:sdtEndPr/>
      <w:sdtContent>
        <w:p w:rsidR="003C6238" w:rsidRDefault="003C6238">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6"/>
                                      <w:szCs w:val="36"/>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2543B7" w:rsidRPr="003C6238" w:rsidRDefault="002543B7" w:rsidP="003C6238">
                                      <w:pPr>
                                        <w:pStyle w:val="Sinespaciado"/>
                                        <w:jc w:val="center"/>
                                        <w:rPr>
                                          <w:rFonts w:ascii="Times New Roman" w:hAnsi="Times New Roman" w:cs="Times New Roman"/>
                                          <w:b/>
                                          <w:i/>
                                          <w:color w:val="595959" w:themeColor="text1" w:themeTint="A6"/>
                                          <w:sz w:val="36"/>
                                          <w:szCs w:val="36"/>
                                        </w:rPr>
                                      </w:pPr>
                                      <w:r w:rsidRPr="003C6238">
                                        <w:rPr>
                                          <w:rFonts w:ascii="Times New Roman" w:hAnsi="Times New Roman" w:cs="Times New Roman"/>
                                          <w:b/>
                                          <w:i/>
                                          <w:color w:val="595959" w:themeColor="text1" w:themeTint="A6"/>
                                          <w:sz w:val="36"/>
                                          <w:szCs w:val="36"/>
                                        </w:rPr>
                                        <w:t>Francisco Javier Otero Herrero</w:t>
                                      </w:r>
                                    </w:p>
                                  </w:sdtContent>
                                </w:sdt>
                                <w:p w:rsidR="002543B7" w:rsidRPr="003C6238" w:rsidRDefault="00D77981" w:rsidP="003C6238">
                                  <w:pPr>
                                    <w:pStyle w:val="Sinespaciado"/>
                                    <w:jc w:val="center"/>
                                    <w:rPr>
                                      <w:rFonts w:ascii="Times New Roman" w:hAnsi="Times New Roman" w:cs="Times New Roman"/>
                                      <w:b/>
                                      <w:i/>
                                      <w:caps/>
                                      <w:color w:val="595959" w:themeColor="text1" w:themeTint="A6"/>
                                      <w:sz w:val="36"/>
                                      <w:szCs w:val="36"/>
                                    </w:rPr>
                                  </w:pPr>
                                  <w:sdt>
                                    <w:sdtPr>
                                      <w:rPr>
                                        <w:rFonts w:ascii="Times New Roman" w:hAnsi="Times New Roman" w:cs="Times New Roman"/>
                                        <w:b/>
                                        <w:i/>
                                        <w:caps/>
                                        <w:color w:val="595959" w:themeColor="text1" w:themeTint="A6"/>
                                        <w:sz w:val="36"/>
                                        <w:szCs w:val="36"/>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2543B7" w:rsidRPr="003C6238">
                                        <w:rPr>
                                          <w:rFonts w:ascii="Times New Roman" w:hAnsi="Times New Roman" w:cs="Times New Roman"/>
                                          <w:b/>
                                          <w:i/>
                                          <w:caps/>
                                          <w:color w:val="595959" w:themeColor="text1" w:themeTint="A6"/>
                                          <w:sz w:val="36"/>
                                          <w:szCs w:val="36"/>
                                        </w:rPr>
                                        <w:t>G</w:t>
                                      </w:r>
                                      <w:r w:rsidR="002543B7" w:rsidRPr="003C6238">
                                        <w:rPr>
                                          <w:rFonts w:ascii="Times New Roman" w:hAnsi="Times New Roman" w:cs="Times New Roman"/>
                                          <w:b/>
                                          <w:i/>
                                          <w:color w:val="595959" w:themeColor="text1" w:themeTint="A6"/>
                                          <w:sz w:val="36"/>
                                          <w:szCs w:val="36"/>
                                        </w:rPr>
                                        <w:t xml:space="preserve">rupo </w:t>
                                      </w:r>
                                      <w:r w:rsidR="002543B7" w:rsidRPr="003C6238">
                                        <w:rPr>
                                          <w:rFonts w:ascii="Times New Roman" w:hAnsi="Times New Roman" w:cs="Times New Roman"/>
                                          <w:b/>
                                          <w:i/>
                                          <w:caps/>
                                          <w:color w:val="595959" w:themeColor="text1" w:themeTint="A6"/>
                                          <w:sz w:val="36"/>
                                          <w:szCs w:val="36"/>
                                        </w:rPr>
                                        <w:t>atu</w:t>
                                      </w:r>
                                    </w:sdtContent>
                                  </w:sdt>
                                  <w:r w:rsidR="00E362B7">
                                    <w:rPr>
                                      <w:rFonts w:ascii="Times New Roman" w:hAnsi="Times New Roman" w:cs="Times New Roman"/>
                                      <w:b/>
                                      <w:i/>
                                      <w:caps/>
                                      <w:color w:val="595959" w:themeColor="text1" w:themeTint="A6"/>
                                      <w:sz w:val="36"/>
                                      <w:szCs w:val="36"/>
                                    </w:rPr>
                                    <w:t xml:space="preserve"> | 21</w:t>
                                  </w:r>
                                  <w:r w:rsidR="002543B7" w:rsidRPr="003C6238">
                                    <w:rPr>
                                      <w:rFonts w:ascii="Times New Roman" w:hAnsi="Times New Roman" w:cs="Times New Roman"/>
                                      <w:b/>
                                      <w:i/>
                                      <w:caps/>
                                      <w:color w:val="595959" w:themeColor="text1" w:themeTint="A6"/>
                                      <w:sz w:val="36"/>
                                      <w:szCs w:val="36"/>
                                    </w:rPr>
                                    <w:t xml:space="preserve"> </w:t>
                                  </w:r>
                                  <w:r w:rsidR="002543B7" w:rsidRPr="003C6238">
                                    <w:rPr>
                                      <w:rFonts w:ascii="Times New Roman" w:hAnsi="Times New Roman" w:cs="Times New Roman"/>
                                      <w:b/>
                                      <w:i/>
                                      <w:color w:val="595959" w:themeColor="text1" w:themeTint="A6"/>
                                      <w:sz w:val="36"/>
                                      <w:szCs w:val="36"/>
                                    </w:rPr>
                                    <w:t>de</w:t>
                                  </w:r>
                                  <w:r w:rsidR="002543B7" w:rsidRPr="003C6238">
                                    <w:rPr>
                                      <w:rFonts w:ascii="Times New Roman" w:hAnsi="Times New Roman" w:cs="Times New Roman"/>
                                      <w:b/>
                                      <w:i/>
                                      <w:caps/>
                                      <w:color w:val="595959" w:themeColor="text1" w:themeTint="A6"/>
                                      <w:sz w:val="36"/>
                                      <w:szCs w:val="36"/>
                                    </w:rPr>
                                    <w:t xml:space="preserve"> j</w:t>
                                  </w:r>
                                  <w:r w:rsidR="002543B7" w:rsidRPr="003C6238">
                                    <w:rPr>
                                      <w:rFonts w:ascii="Times New Roman" w:hAnsi="Times New Roman" w:cs="Times New Roman"/>
                                      <w:b/>
                                      <w:i/>
                                      <w:color w:val="595959" w:themeColor="text1" w:themeTint="A6"/>
                                      <w:sz w:val="36"/>
                                      <w:szCs w:val="36"/>
                                    </w:rPr>
                                    <w:t xml:space="preserve">unio de </w:t>
                                  </w:r>
                                  <w:r w:rsidR="002543B7" w:rsidRPr="003C6238">
                                    <w:rPr>
                                      <w:rFonts w:ascii="Times New Roman" w:hAnsi="Times New Roman" w:cs="Times New Roman"/>
                                      <w:b/>
                                      <w:i/>
                                      <w:caps/>
                                      <w:color w:val="595959" w:themeColor="text1" w:themeTint="A6"/>
                                      <w:sz w:val="36"/>
                                      <w:szCs w:val="36"/>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2543B7" w:rsidRPr="003C6238" w:rsidRDefault="002543B7" w:rsidP="003C6238">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3C6238">
                                        <w:rPr>
                                          <w:rFonts w:ascii="Times New Roman" w:eastAsiaTheme="majorEastAsia" w:hAnsi="Times New Roman" w:cs="Times New Roman"/>
                                          <w:b/>
                                          <w:i/>
                                          <w:color w:val="595959" w:themeColor="text1" w:themeTint="A6"/>
                                          <w:sz w:val="144"/>
                                          <w:szCs w:val="108"/>
                                        </w:rPr>
                                        <w:t>Estudio del Rendimiento del Servicio FTP</w:t>
                                      </w:r>
                                    </w:p>
                                  </w:sdtContent>
                                </w:sdt>
                                <w:sdt>
                                  <w:sdtPr>
                                    <w:rPr>
                                      <w:rFonts w:ascii="Times New Roman" w:hAnsi="Times New Roman" w:cs="Times New Roman"/>
                                      <w:b/>
                                      <w:i/>
                                      <w:caps/>
                                      <w:color w:val="595959" w:themeColor="text1" w:themeTint="A6"/>
                                      <w:sz w:val="5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2543B7" w:rsidRPr="003C6238" w:rsidRDefault="002543B7" w:rsidP="003C6238">
                                      <w:pPr>
                                        <w:pStyle w:val="Sinespaciado"/>
                                        <w:spacing w:before="240"/>
                                        <w:jc w:val="center"/>
                                        <w:rPr>
                                          <w:rFonts w:ascii="Times New Roman" w:hAnsi="Times New Roman" w:cs="Times New Roman"/>
                                          <w:b/>
                                          <w:i/>
                                          <w:caps/>
                                          <w:color w:val="595959" w:themeColor="text1" w:themeTint="A6"/>
                                          <w:sz w:val="56"/>
                                          <w:szCs w:val="36"/>
                                        </w:rPr>
                                      </w:pPr>
                                      <w:r w:rsidRPr="003C6238">
                                        <w:rPr>
                                          <w:rFonts w:ascii="Times New Roman" w:hAnsi="Times New Roman" w:cs="Times New Roman"/>
                                          <w:b/>
                                          <w:i/>
                                          <w:caps/>
                                          <w:color w:val="595959" w:themeColor="text1" w:themeTint="A6"/>
                                          <w:sz w:val="56"/>
                                          <w:szCs w:val="36"/>
                                        </w:rPr>
                                        <w:t>Actividad 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6"/>
                                <w:szCs w:val="36"/>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2543B7" w:rsidRPr="003C6238" w:rsidRDefault="002543B7" w:rsidP="003C6238">
                                <w:pPr>
                                  <w:pStyle w:val="Sinespaciado"/>
                                  <w:jc w:val="center"/>
                                  <w:rPr>
                                    <w:rFonts w:ascii="Times New Roman" w:hAnsi="Times New Roman" w:cs="Times New Roman"/>
                                    <w:b/>
                                    <w:i/>
                                    <w:color w:val="595959" w:themeColor="text1" w:themeTint="A6"/>
                                    <w:sz w:val="36"/>
                                    <w:szCs w:val="36"/>
                                  </w:rPr>
                                </w:pPr>
                                <w:r w:rsidRPr="003C6238">
                                  <w:rPr>
                                    <w:rFonts w:ascii="Times New Roman" w:hAnsi="Times New Roman" w:cs="Times New Roman"/>
                                    <w:b/>
                                    <w:i/>
                                    <w:color w:val="595959" w:themeColor="text1" w:themeTint="A6"/>
                                    <w:sz w:val="36"/>
                                    <w:szCs w:val="36"/>
                                  </w:rPr>
                                  <w:t>Francisco Javier Otero Herrero</w:t>
                                </w:r>
                              </w:p>
                            </w:sdtContent>
                          </w:sdt>
                          <w:p w:rsidR="002543B7" w:rsidRPr="003C6238" w:rsidRDefault="00D77981" w:rsidP="003C6238">
                            <w:pPr>
                              <w:pStyle w:val="Sinespaciado"/>
                              <w:jc w:val="center"/>
                              <w:rPr>
                                <w:rFonts w:ascii="Times New Roman" w:hAnsi="Times New Roman" w:cs="Times New Roman"/>
                                <w:b/>
                                <w:i/>
                                <w:caps/>
                                <w:color w:val="595959" w:themeColor="text1" w:themeTint="A6"/>
                                <w:sz w:val="36"/>
                                <w:szCs w:val="36"/>
                              </w:rPr>
                            </w:pPr>
                            <w:sdt>
                              <w:sdtPr>
                                <w:rPr>
                                  <w:rFonts w:ascii="Times New Roman" w:hAnsi="Times New Roman" w:cs="Times New Roman"/>
                                  <w:b/>
                                  <w:i/>
                                  <w:caps/>
                                  <w:color w:val="595959" w:themeColor="text1" w:themeTint="A6"/>
                                  <w:sz w:val="36"/>
                                  <w:szCs w:val="36"/>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2543B7" w:rsidRPr="003C6238">
                                  <w:rPr>
                                    <w:rFonts w:ascii="Times New Roman" w:hAnsi="Times New Roman" w:cs="Times New Roman"/>
                                    <w:b/>
                                    <w:i/>
                                    <w:caps/>
                                    <w:color w:val="595959" w:themeColor="text1" w:themeTint="A6"/>
                                    <w:sz w:val="36"/>
                                    <w:szCs w:val="36"/>
                                  </w:rPr>
                                  <w:t>G</w:t>
                                </w:r>
                                <w:r w:rsidR="002543B7" w:rsidRPr="003C6238">
                                  <w:rPr>
                                    <w:rFonts w:ascii="Times New Roman" w:hAnsi="Times New Roman" w:cs="Times New Roman"/>
                                    <w:b/>
                                    <w:i/>
                                    <w:color w:val="595959" w:themeColor="text1" w:themeTint="A6"/>
                                    <w:sz w:val="36"/>
                                    <w:szCs w:val="36"/>
                                  </w:rPr>
                                  <w:t xml:space="preserve">rupo </w:t>
                                </w:r>
                                <w:r w:rsidR="002543B7" w:rsidRPr="003C6238">
                                  <w:rPr>
                                    <w:rFonts w:ascii="Times New Roman" w:hAnsi="Times New Roman" w:cs="Times New Roman"/>
                                    <w:b/>
                                    <w:i/>
                                    <w:caps/>
                                    <w:color w:val="595959" w:themeColor="text1" w:themeTint="A6"/>
                                    <w:sz w:val="36"/>
                                    <w:szCs w:val="36"/>
                                  </w:rPr>
                                  <w:t>atu</w:t>
                                </w:r>
                              </w:sdtContent>
                            </w:sdt>
                            <w:r w:rsidR="00E362B7">
                              <w:rPr>
                                <w:rFonts w:ascii="Times New Roman" w:hAnsi="Times New Roman" w:cs="Times New Roman"/>
                                <w:b/>
                                <w:i/>
                                <w:caps/>
                                <w:color w:val="595959" w:themeColor="text1" w:themeTint="A6"/>
                                <w:sz w:val="36"/>
                                <w:szCs w:val="36"/>
                              </w:rPr>
                              <w:t xml:space="preserve"> | 21</w:t>
                            </w:r>
                            <w:r w:rsidR="002543B7" w:rsidRPr="003C6238">
                              <w:rPr>
                                <w:rFonts w:ascii="Times New Roman" w:hAnsi="Times New Roman" w:cs="Times New Roman"/>
                                <w:b/>
                                <w:i/>
                                <w:caps/>
                                <w:color w:val="595959" w:themeColor="text1" w:themeTint="A6"/>
                                <w:sz w:val="36"/>
                                <w:szCs w:val="36"/>
                              </w:rPr>
                              <w:t xml:space="preserve"> </w:t>
                            </w:r>
                            <w:r w:rsidR="002543B7" w:rsidRPr="003C6238">
                              <w:rPr>
                                <w:rFonts w:ascii="Times New Roman" w:hAnsi="Times New Roman" w:cs="Times New Roman"/>
                                <w:b/>
                                <w:i/>
                                <w:color w:val="595959" w:themeColor="text1" w:themeTint="A6"/>
                                <w:sz w:val="36"/>
                                <w:szCs w:val="36"/>
                              </w:rPr>
                              <w:t>de</w:t>
                            </w:r>
                            <w:r w:rsidR="002543B7" w:rsidRPr="003C6238">
                              <w:rPr>
                                <w:rFonts w:ascii="Times New Roman" w:hAnsi="Times New Roman" w:cs="Times New Roman"/>
                                <w:b/>
                                <w:i/>
                                <w:caps/>
                                <w:color w:val="595959" w:themeColor="text1" w:themeTint="A6"/>
                                <w:sz w:val="36"/>
                                <w:szCs w:val="36"/>
                              </w:rPr>
                              <w:t xml:space="preserve"> j</w:t>
                            </w:r>
                            <w:r w:rsidR="002543B7" w:rsidRPr="003C6238">
                              <w:rPr>
                                <w:rFonts w:ascii="Times New Roman" w:hAnsi="Times New Roman" w:cs="Times New Roman"/>
                                <w:b/>
                                <w:i/>
                                <w:color w:val="595959" w:themeColor="text1" w:themeTint="A6"/>
                                <w:sz w:val="36"/>
                                <w:szCs w:val="36"/>
                              </w:rPr>
                              <w:t xml:space="preserve">unio de </w:t>
                            </w:r>
                            <w:r w:rsidR="002543B7" w:rsidRPr="003C6238">
                              <w:rPr>
                                <w:rFonts w:ascii="Times New Roman" w:hAnsi="Times New Roman" w:cs="Times New Roman"/>
                                <w:b/>
                                <w:i/>
                                <w:caps/>
                                <w:color w:val="595959" w:themeColor="text1" w:themeTint="A6"/>
                                <w:sz w:val="36"/>
                                <w:szCs w:val="36"/>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2543B7" w:rsidRPr="003C6238" w:rsidRDefault="002543B7" w:rsidP="003C6238">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3C6238">
                                  <w:rPr>
                                    <w:rFonts w:ascii="Times New Roman" w:eastAsiaTheme="majorEastAsia" w:hAnsi="Times New Roman" w:cs="Times New Roman"/>
                                    <w:b/>
                                    <w:i/>
                                    <w:color w:val="595959" w:themeColor="text1" w:themeTint="A6"/>
                                    <w:sz w:val="144"/>
                                    <w:szCs w:val="108"/>
                                  </w:rPr>
                                  <w:t>Estudio del Rendimiento del Servicio FTP</w:t>
                                </w:r>
                              </w:p>
                            </w:sdtContent>
                          </w:sdt>
                          <w:sdt>
                            <w:sdtPr>
                              <w:rPr>
                                <w:rFonts w:ascii="Times New Roman" w:hAnsi="Times New Roman" w:cs="Times New Roman"/>
                                <w:b/>
                                <w:i/>
                                <w:caps/>
                                <w:color w:val="595959" w:themeColor="text1" w:themeTint="A6"/>
                                <w:sz w:val="5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2543B7" w:rsidRPr="003C6238" w:rsidRDefault="002543B7" w:rsidP="003C6238">
                                <w:pPr>
                                  <w:pStyle w:val="Sinespaciado"/>
                                  <w:spacing w:before="240"/>
                                  <w:jc w:val="center"/>
                                  <w:rPr>
                                    <w:rFonts w:ascii="Times New Roman" w:hAnsi="Times New Roman" w:cs="Times New Roman"/>
                                    <w:b/>
                                    <w:i/>
                                    <w:caps/>
                                    <w:color w:val="595959" w:themeColor="text1" w:themeTint="A6"/>
                                    <w:sz w:val="56"/>
                                    <w:szCs w:val="36"/>
                                  </w:rPr>
                                </w:pPr>
                                <w:r w:rsidRPr="003C6238">
                                  <w:rPr>
                                    <w:rFonts w:ascii="Times New Roman" w:hAnsi="Times New Roman" w:cs="Times New Roman"/>
                                    <w:b/>
                                    <w:i/>
                                    <w:caps/>
                                    <w:color w:val="595959" w:themeColor="text1" w:themeTint="A6"/>
                                    <w:sz w:val="56"/>
                                    <w:szCs w:val="36"/>
                                  </w:rPr>
                                  <w:t>Actividad 1</w:t>
                                </w:r>
                              </w:p>
                            </w:sdtContent>
                          </w:sdt>
                        </w:txbxContent>
                      </v:textbox>
                    </v:shape>
                    <w10:wrap anchorx="page" anchory="page"/>
                  </v:group>
                </w:pict>
              </mc:Fallback>
            </mc:AlternateContent>
          </w:r>
        </w:p>
        <w:p w:rsidR="003C6238" w:rsidRDefault="003C6238">
          <w:pPr>
            <w:spacing w:before="0" w:after="160"/>
            <w:jc w:val="left"/>
          </w:pPr>
          <w:r>
            <w:br w:type="page"/>
          </w:r>
        </w:p>
      </w:sdtContent>
    </w:sdt>
    <w:p w:rsidR="004E3763" w:rsidRDefault="004E3763" w:rsidP="00EA2AC4"/>
    <w:p w:rsidR="003C6238" w:rsidRDefault="003C6238" w:rsidP="00EA2AC4"/>
    <w:p w:rsidR="003C6238" w:rsidRDefault="003C6238">
      <w:pPr>
        <w:spacing w:before="0" w:after="160" w:line="259" w:lineRule="auto"/>
        <w:jc w:val="left"/>
      </w:pPr>
      <w:r>
        <w:br w:type="page"/>
      </w:r>
    </w:p>
    <w:sdt>
      <w:sdtPr>
        <w:rPr>
          <w:rFonts w:ascii="Times New Roman" w:eastAsiaTheme="minorHAnsi" w:hAnsi="Times New Roman" w:cs="Times New Roman"/>
          <w:b/>
          <w:i/>
          <w:color w:val="595959" w:themeColor="text1" w:themeTint="A6"/>
          <w:sz w:val="72"/>
          <w:szCs w:val="22"/>
          <w:u w:val="single"/>
          <w:lang w:eastAsia="en-US"/>
        </w:rPr>
        <w:id w:val="-1524546624"/>
        <w:docPartObj>
          <w:docPartGallery w:val="Table of Contents"/>
          <w:docPartUnique/>
        </w:docPartObj>
      </w:sdtPr>
      <w:sdtEndPr>
        <w:rPr>
          <w:rFonts w:asciiTheme="minorHAnsi" w:hAnsiTheme="minorHAnsi" w:cstheme="minorBidi"/>
          <w:bCs/>
          <w:i w:val="0"/>
          <w:color w:val="auto"/>
          <w:sz w:val="24"/>
          <w:u w:val="none"/>
        </w:rPr>
      </w:sdtEndPr>
      <w:sdtContent>
        <w:p w:rsidR="003C6238" w:rsidRPr="003C6238" w:rsidRDefault="003C6238" w:rsidP="003C6238">
          <w:pPr>
            <w:pStyle w:val="TtuloTDC"/>
            <w:spacing w:before="600" w:after="480"/>
            <w:jc w:val="center"/>
            <w:rPr>
              <w:rFonts w:ascii="Times New Roman" w:hAnsi="Times New Roman" w:cs="Times New Roman"/>
              <w:b/>
              <w:i/>
              <w:color w:val="595959" w:themeColor="text1" w:themeTint="A6"/>
              <w:sz w:val="72"/>
              <w:u w:val="single"/>
            </w:rPr>
          </w:pPr>
          <w:r w:rsidRPr="003C6238">
            <w:rPr>
              <w:rFonts w:ascii="Times New Roman" w:hAnsi="Times New Roman" w:cs="Times New Roman"/>
              <w:b/>
              <w:i/>
              <w:color w:val="595959" w:themeColor="text1" w:themeTint="A6"/>
              <w:sz w:val="72"/>
              <w:u w:val="single"/>
            </w:rPr>
            <w:t>Contenido</w:t>
          </w:r>
        </w:p>
        <w:p w:rsidR="00C172A3" w:rsidRPr="00C172A3" w:rsidRDefault="003C6238" w:rsidP="00436888">
          <w:pPr>
            <w:pStyle w:val="TDC1"/>
            <w:tabs>
              <w:tab w:val="right" w:leader="dot" w:pos="8494"/>
            </w:tabs>
            <w:spacing w:before="360" w:after="240"/>
            <w:rPr>
              <w:rFonts w:ascii="Times New Roman" w:eastAsiaTheme="minorEastAsia" w:hAnsi="Times New Roman" w:cs="Times New Roman"/>
              <w:b/>
              <w:i/>
              <w:noProof/>
              <w:lang w:eastAsia="es-ES"/>
            </w:rPr>
          </w:pPr>
          <w:r w:rsidRPr="00C172A3">
            <w:rPr>
              <w:rFonts w:ascii="Times New Roman" w:hAnsi="Times New Roman" w:cs="Times New Roman"/>
              <w:b/>
              <w:i/>
              <w:sz w:val="28"/>
            </w:rPr>
            <w:fldChar w:fldCharType="begin"/>
          </w:r>
          <w:r w:rsidRPr="00C172A3">
            <w:rPr>
              <w:rFonts w:ascii="Times New Roman" w:hAnsi="Times New Roman" w:cs="Times New Roman"/>
              <w:b/>
              <w:i/>
              <w:sz w:val="28"/>
            </w:rPr>
            <w:instrText xml:space="preserve"> TOC \o "1-3" \h \z \u </w:instrText>
          </w:r>
          <w:r w:rsidRPr="00C172A3">
            <w:rPr>
              <w:rFonts w:ascii="Times New Roman" w:hAnsi="Times New Roman" w:cs="Times New Roman"/>
              <w:b/>
              <w:i/>
              <w:sz w:val="28"/>
            </w:rPr>
            <w:fldChar w:fldCharType="separate"/>
          </w:r>
          <w:hyperlink w:anchor="_Toc201405317" w:history="1">
            <w:r w:rsidR="00C172A3" w:rsidRPr="00C172A3">
              <w:rPr>
                <w:rStyle w:val="Hipervnculo"/>
                <w:rFonts w:ascii="Times New Roman" w:hAnsi="Times New Roman" w:cs="Times New Roman"/>
                <w:b/>
                <w:i/>
                <w:noProof/>
                <w:sz w:val="28"/>
              </w:rPr>
              <w:t>PREGUNTAS</w:t>
            </w:r>
            <w:r w:rsidR="00C172A3" w:rsidRPr="00C172A3">
              <w:rPr>
                <w:rFonts w:ascii="Times New Roman" w:hAnsi="Times New Roman" w:cs="Times New Roman"/>
                <w:b/>
                <w:i/>
                <w:noProof/>
                <w:webHidden/>
                <w:sz w:val="28"/>
              </w:rPr>
              <w:tab/>
            </w:r>
            <w:r w:rsidR="00C172A3" w:rsidRPr="00C172A3">
              <w:rPr>
                <w:rFonts w:ascii="Times New Roman" w:hAnsi="Times New Roman" w:cs="Times New Roman"/>
                <w:b/>
                <w:i/>
                <w:noProof/>
                <w:webHidden/>
                <w:sz w:val="28"/>
              </w:rPr>
              <w:fldChar w:fldCharType="begin"/>
            </w:r>
            <w:r w:rsidR="00C172A3" w:rsidRPr="00C172A3">
              <w:rPr>
                <w:rFonts w:ascii="Times New Roman" w:hAnsi="Times New Roman" w:cs="Times New Roman"/>
                <w:b/>
                <w:i/>
                <w:noProof/>
                <w:webHidden/>
                <w:sz w:val="28"/>
              </w:rPr>
              <w:instrText xml:space="preserve"> PAGEREF _Toc201405317 \h </w:instrText>
            </w:r>
            <w:r w:rsidR="00C172A3" w:rsidRPr="00C172A3">
              <w:rPr>
                <w:rFonts w:ascii="Times New Roman" w:hAnsi="Times New Roman" w:cs="Times New Roman"/>
                <w:b/>
                <w:i/>
                <w:noProof/>
                <w:webHidden/>
                <w:sz w:val="28"/>
              </w:rPr>
            </w:r>
            <w:r w:rsidR="00C172A3"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3</w:t>
            </w:r>
            <w:r w:rsidR="00C172A3" w:rsidRPr="00C172A3">
              <w:rPr>
                <w:rFonts w:ascii="Times New Roman" w:hAnsi="Times New Roman" w:cs="Times New Roman"/>
                <w:b/>
                <w:i/>
                <w:noProof/>
                <w:webHidden/>
                <w:sz w:val="28"/>
              </w:rPr>
              <w:fldChar w:fldCharType="end"/>
            </w:r>
          </w:hyperlink>
        </w:p>
        <w:p w:rsidR="00C172A3" w:rsidRPr="00C172A3" w:rsidRDefault="00C172A3" w:rsidP="00436888">
          <w:pPr>
            <w:pStyle w:val="TDC2"/>
            <w:tabs>
              <w:tab w:val="left" w:pos="660"/>
              <w:tab w:val="right" w:leader="dot" w:pos="8494"/>
            </w:tabs>
            <w:spacing w:before="360" w:after="240"/>
            <w:rPr>
              <w:rFonts w:ascii="Times New Roman" w:eastAsiaTheme="minorEastAsia" w:hAnsi="Times New Roman" w:cs="Times New Roman"/>
              <w:b/>
              <w:i/>
              <w:noProof/>
              <w:lang w:eastAsia="es-ES"/>
            </w:rPr>
          </w:pPr>
          <w:hyperlink w:anchor="_Toc201405318"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Pregunta 1</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_Toc201405318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3</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19"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Descargar OpenJDK</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_Toc201405319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3</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0"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Descargar e Instalar Jmeter</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_Toc201405320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5</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1"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Instalar y Configurar FileZilla Server (Servidor FTP)</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_Toc201405321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6</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2"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Configuración básica del Servidor FTP (FileZilla Server)</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_Toc201405322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8</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3"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Configurar el Firewall de Windows Server para permitir FTP</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_Toc201405323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10</w:t>
            </w:r>
            <w:r w:rsidRPr="00C172A3">
              <w:rPr>
                <w:rFonts w:ascii="Times New Roman" w:hAnsi="Times New Roman" w:cs="Times New Roman"/>
                <w:b/>
                <w:i/>
                <w:noProof/>
                <w:webHidden/>
                <w:sz w:val="28"/>
              </w:rPr>
              <w:fldChar w:fldCharType="end"/>
            </w:r>
          </w:hyperlink>
        </w:p>
        <w:p w:rsidR="00C172A3" w:rsidRPr="00C172A3" w:rsidRDefault="00C172A3" w:rsidP="00436888">
          <w:pPr>
            <w:pStyle w:val="TDC2"/>
            <w:tabs>
              <w:tab w:val="left" w:pos="660"/>
              <w:tab w:val="right" w:leader="dot" w:pos="8494"/>
            </w:tabs>
            <w:spacing w:before="360" w:after="240"/>
            <w:rPr>
              <w:rFonts w:ascii="Times New Roman" w:eastAsiaTheme="minorEastAsia" w:hAnsi="Times New Roman" w:cs="Times New Roman"/>
              <w:b/>
              <w:i/>
              <w:noProof/>
              <w:lang w:eastAsia="es-ES"/>
            </w:rPr>
          </w:pPr>
          <w:hyperlink w:anchor="_Toc201405324"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Pregunta 2</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_Toc201405324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14</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5"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Crear un Plan de Pruebas FTP en JMeter</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_Toc201405325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14</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6"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Añadir un Sampler de Conexión FTP</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_Toc201405326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15</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7"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Añadir un Listener para ver lo</w:t>
            </w:r>
            <w:r>
              <w:rPr>
                <w:rStyle w:val="Hipervnculo"/>
                <w:rFonts w:ascii="Times New Roman" w:hAnsi="Times New Roman" w:cs="Times New Roman"/>
                <w:b/>
                <w:i/>
                <w:noProof/>
                <w:sz w:val="28"/>
              </w:rPr>
              <w:t xml:space="preserve">s resultados </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_Toc201405327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16</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8"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Añadir otro Listener para ver el resumen d</w:t>
            </w:r>
            <w:r>
              <w:rPr>
                <w:rStyle w:val="Hipervnculo"/>
                <w:rFonts w:ascii="Times New Roman" w:hAnsi="Times New Roman" w:cs="Times New Roman"/>
                <w:b/>
                <w:i/>
                <w:noProof/>
                <w:sz w:val="28"/>
              </w:rPr>
              <w:t>el rendimiento</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_Toc201405328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16</w:t>
            </w:r>
            <w:r w:rsidRPr="00C172A3">
              <w:rPr>
                <w:rFonts w:ascii="Times New Roman" w:hAnsi="Times New Roman" w:cs="Times New Roman"/>
                <w:b/>
                <w:i/>
                <w:noProof/>
                <w:webHidden/>
                <w:sz w:val="28"/>
              </w:rPr>
              <w:fldChar w:fldCharType="end"/>
            </w:r>
          </w:hyperlink>
        </w:p>
        <w:p w:rsidR="00C172A3" w:rsidRPr="00C172A3" w:rsidRDefault="00C172A3" w:rsidP="00436888">
          <w:pPr>
            <w:pStyle w:val="TDC3"/>
            <w:tabs>
              <w:tab w:val="left" w:pos="880"/>
              <w:tab w:val="right" w:leader="dot" w:pos="8494"/>
            </w:tabs>
            <w:spacing w:before="360" w:after="240"/>
            <w:rPr>
              <w:rFonts w:ascii="Times New Roman" w:eastAsiaTheme="minorEastAsia" w:hAnsi="Times New Roman" w:cs="Times New Roman"/>
              <w:b/>
              <w:i/>
              <w:noProof/>
              <w:lang w:eastAsia="es-ES"/>
            </w:rPr>
          </w:pPr>
          <w:hyperlink w:anchor="_Toc201405329"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 xml:space="preserve">Aclaración de la Solución y Evidencia </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_Toc201405329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17</w:t>
            </w:r>
            <w:r w:rsidRPr="00C172A3">
              <w:rPr>
                <w:rFonts w:ascii="Times New Roman" w:hAnsi="Times New Roman" w:cs="Times New Roman"/>
                <w:b/>
                <w:i/>
                <w:noProof/>
                <w:webHidden/>
                <w:sz w:val="28"/>
              </w:rPr>
              <w:fldChar w:fldCharType="end"/>
            </w:r>
          </w:hyperlink>
        </w:p>
        <w:p w:rsidR="00C172A3" w:rsidRPr="00C172A3" w:rsidRDefault="00C172A3" w:rsidP="00436888">
          <w:pPr>
            <w:pStyle w:val="TDC2"/>
            <w:tabs>
              <w:tab w:val="left" w:pos="660"/>
              <w:tab w:val="right" w:leader="dot" w:pos="8494"/>
            </w:tabs>
            <w:spacing w:before="360" w:after="240"/>
            <w:rPr>
              <w:rFonts w:ascii="Times New Roman" w:eastAsiaTheme="minorEastAsia" w:hAnsi="Times New Roman" w:cs="Times New Roman"/>
              <w:b/>
              <w:i/>
              <w:noProof/>
              <w:lang w:eastAsia="es-ES"/>
            </w:rPr>
          </w:pPr>
          <w:hyperlink w:anchor="_Toc201405330" w:history="1">
            <w:r w:rsidRPr="00C172A3">
              <w:rPr>
                <w:rFonts w:ascii="Times New Roman" w:eastAsiaTheme="minorEastAsia" w:hAnsi="Times New Roman" w:cs="Times New Roman"/>
                <w:b/>
                <w:i/>
                <w:noProof/>
                <w:lang w:eastAsia="es-ES"/>
              </w:rPr>
              <w:tab/>
            </w:r>
            <w:r w:rsidRPr="00C172A3">
              <w:rPr>
                <w:rStyle w:val="Hipervnculo"/>
                <w:rFonts w:ascii="Times New Roman" w:hAnsi="Times New Roman" w:cs="Times New Roman"/>
                <w:b/>
                <w:i/>
                <w:noProof/>
                <w:sz w:val="28"/>
              </w:rPr>
              <w:t>INFORMACIÓN ADICIONAL</w:t>
            </w:r>
            <w:r w:rsidRPr="00C172A3">
              <w:rPr>
                <w:rFonts w:ascii="Times New Roman" w:hAnsi="Times New Roman" w:cs="Times New Roman"/>
                <w:b/>
                <w:i/>
                <w:noProof/>
                <w:webHidden/>
                <w:sz w:val="28"/>
              </w:rPr>
              <w:tab/>
            </w:r>
            <w:r w:rsidRPr="00C172A3">
              <w:rPr>
                <w:rFonts w:ascii="Times New Roman" w:hAnsi="Times New Roman" w:cs="Times New Roman"/>
                <w:b/>
                <w:i/>
                <w:noProof/>
                <w:webHidden/>
                <w:sz w:val="28"/>
              </w:rPr>
              <w:fldChar w:fldCharType="begin"/>
            </w:r>
            <w:r w:rsidRPr="00C172A3">
              <w:rPr>
                <w:rFonts w:ascii="Times New Roman" w:hAnsi="Times New Roman" w:cs="Times New Roman"/>
                <w:b/>
                <w:i/>
                <w:noProof/>
                <w:webHidden/>
                <w:sz w:val="28"/>
              </w:rPr>
              <w:instrText xml:space="preserve"> PAGEREF _Toc201405330 \h </w:instrText>
            </w:r>
            <w:r w:rsidRPr="00C172A3">
              <w:rPr>
                <w:rFonts w:ascii="Times New Roman" w:hAnsi="Times New Roman" w:cs="Times New Roman"/>
                <w:b/>
                <w:i/>
                <w:noProof/>
                <w:webHidden/>
                <w:sz w:val="28"/>
              </w:rPr>
            </w:r>
            <w:r w:rsidRPr="00C172A3">
              <w:rPr>
                <w:rFonts w:ascii="Times New Roman" w:hAnsi="Times New Roman" w:cs="Times New Roman"/>
                <w:b/>
                <w:i/>
                <w:noProof/>
                <w:webHidden/>
                <w:sz w:val="28"/>
              </w:rPr>
              <w:fldChar w:fldCharType="separate"/>
            </w:r>
            <w:r w:rsidR="005B3413">
              <w:rPr>
                <w:rFonts w:ascii="Times New Roman" w:hAnsi="Times New Roman" w:cs="Times New Roman"/>
                <w:b/>
                <w:i/>
                <w:noProof/>
                <w:webHidden/>
                <w:sz w:val="28"/>
              </w:rPr>
              <w:t>18</w:t>
            </w:r>
            <w:r w:rsidRPr="00C172A3">
              <w:rPr>
                <w:rFonts w:ascii="Times New Roman" w:hAnsi="Times New Roman" w:cs="Times New Roman"/>
                <w:b/>
                <w:i/>
                <w:noProof/>
                <w:webHidden/>
                <w:sz w:val="28"/>
              </w:rPr>
              <w:fldChar w:fldCharType="end"/>
            </w:r>
          </w:hyperlink>
        </w:p>
        <w:p w:rsidR="003C6238" w:rsidRDefault="003C6238">
          <w:r w:rsidRPr="00C172A3">
            <w:rPr>
              <w:rFonts w:ascii="Times New Roman" w:hAnsi="Times New Roman" w:cs="Times New Roman"/>
              <w:b/>
              <w:bCs/>
              <w:i/>
              <w:sz w:val="28"/>
            </w:rPr>
            <w:fldChar w:fldCharType="end"/>
          </w:r>
        </w:p>
      </w:sdtContent>
    </w:sdt>
    <w:p w:rsidR="003C6238" w:rsidRDefault="003C6238">
      <w:pPr>
        <w:spacing w:before="0" w:after="160" w:line="259" w:lineRule="auto"/>
        <w:jc w:val="left"/>
      </w:pPr>
      <w:r>
        <w:br w:type="page"/>
      </w:r>
      <w:bookmarkStart w:id="0" w:name="_GoBack"/>
      <w:bookmarkEnd w:id="0"/>
    </w:p>
    <w:p w:rsidR="00B02EFC" w:rsidRDefault="00B02EFC" w:rsidP="00B02EFC">
      <w:r>
        <w:lastRenderedPageBreak/>
        <w:t>Posiblemente el programa más completo y extendido para la realización de u</w:t>
      </w:r>
      <w:r w:rsidR="008E0CBF">
        <w:t xml:space="preserve">n plan de pruebas puede ser </w:t>
      </w:r>
      <w:r w:rsidR="008E0CBF">
        <w:rPr>
          <w:b/>
          <w:i/>
        </w:rPr>
        <w:t>JM</w:t>
      </w:r>
      <w:r w:rsidR="008E0CBF" w:rsidRPr="008E0CBF">
        <w:rPr>
          <w:b/>
          <w:i/>
        </w:rPr>
        <w:t>eter</w:t>
      </w:r>
      <w:r>
        <w:t xml:space="preserve">. Y con éste vamos a realizar un plan de pruebas sobre un </w:t>
      </w:r>
      <w:r w:rsidRPr="008E0CBF">
        <w:rPr>
          <w:b/>
          <w:i/>
        </w:rPr>
        <w:t>servicio de FTP.</w:t>
      </w:r>
    </w:p>
    <w:p w:rsidR="008E0CBF" w:rsidRDefault="008E0CBF" w:rsidP="00B02EFC">
      <w:r w:rsidRPr="008E0CBF">
        <w:rPr>
          <w:b/>
          <w:i/>
        </w:rPr>
        <w:t>El JM</w:t>
      </w:r>
      <w:r w:rsidR="00B02EFC" w:rsidRPr="008E0CBF">
        <w:rPr>
          <w:b/>
          <w:i/>
        </w:rPr>
        <w:t>eter</w:t>
      </w:r>
      <w:r w:rsidR="00B02EFC" w:rsidRPr="008E0CBF">
        <w:rPr>
          <w:i/>
        </w:rPr>
        <w:t xml:space="preserve"> es un software de código abierto, una aplicación Java puro 100% diseñado para cargar funcionalidad de prueba y medir el rendimiento.</w:t>
      </w:r>
      <w:r w:rsidR="00B02EFC">
        <w:t xml:space="preserve"> </w:t>
      </w:r>
    </w:p>
    <w:p w:rsidR="00B02EFC" w:rsidRDefault="00B02EFC" w:rsidP="00B02EFC">
      <w:r>
        <w:t>Originalmente fue diseñado para probar las aplicaciones web, pero desde entonces se ha expandido a otras funcione</w:t>
      </w:r>
      <w:r w:rsidR="008E0CBF">
        <w:t xml:space="preserve">s de prueba. </w:t>
      </w:r>
      <w:r>
        <w:t>¿Qué puedo hacer con él?</w:t>
      </w:r>
    </w:p>
    <w:p w:rsidR="008E0CBF" w:rsidRDefault="008E0CBF" w:rsidP="00B02EFC">
      <w:r w:rsidRPr="008E0CBF">
        <w:rPr>
          <w:b/>
          <w:i/>
        </w:rPr>
        <w:t>JM</w:t>
      </w:r>
      <w:r w:rsidR="00B02EFC" w:rsidRPr="008E0CBF">
        <w:rPr>
          <w:b/>
          <w:i/>
        </w:rPr>
        <w:t>eter</w:t>
      </w:r>
      <w:r w:rsidR="00B02EFC">
        <w:t xml:space="preserve"> puede ser utilizado para probar el rendimiento tanto en recursos estáticos y dinámicos (Webservices (SOAP / REST), lenguajes de Web dinámicas - PHP, Java, ASP.NET, archivos, etc. -, objetos Java, bases de datos y consultas, Servidores FTP y más). Se puede utilizar para simular una carga pesada en un servidor, grupo de servidores, la red o un objeto para probar su resistencia o para analizar el rendimiento general bajo diferentes tipos de carga. Se puede utilizar para hacer un análisis gráfico de rendimiento o para probar su comportamiento / objeto de servidor / script bajo carga concurrente pesada.</w:t>
      </w:r>
    </w:p>
    <w:p w:rsidR="008E0CBF" w:rsidRPr="008E0CBF" w:rsidRDefault="008E0CBF" w:rsidP="000E7601">
      <w:pPr>
        <w:pStyle w:val="Ttulo1"/>
        <w:spacing w:before="0"/>
      </w:pPr>
      <w:bookmarkStart w:id="1" w:name="_Toc201405317"/>
      <w:r>
        <w:t>PREGUNTAS</w:t>
      </w:r>
      <w:bookmarkEnd w:id="1"/>
    </w:p>
    <w:p w:rsidR="00B02EFC" w:rsidRPr="008E0CBF" w:rsidRDefault="00B02EFC" w:rsidP="00B02EFC">
      <w:pPr>
        <w:rPr>
          <w:i/>
        </w:rPr>
      </w:pPr>
      <w:r w:rsidRPr="008E0CBF">
        <w:rPr>
          <w:i/>
        </w:rPr>
        <w:t xml:space="preserve">Vamos a realizar un </w:t>
      </w:r>
      <w:r w:rsidRPr="008E0CBF">
        <w:rPr>
          <w:b/>
        </w:rPr>
        <w:t>plan de pruebas</w:t>
      </w:r>
      <w:r w:rsidRPr="008E0CBF">
        <w:rPr>
          <w:i/>
        </w:rPr>
        <w:t xml:space="preserve"> con </w:t>
      </w:r>
      <w:r w:rsidRPr="008E0CBF">
        <w:rPr>
          <w:b/>
          <w:i/>
        </w:rPr>
        <w:t>JMeter.</w:t>
      </w:r>
      <w:r w:rsidRPr="008E0CBF">
        <w:rPr>
          <w:i/>
        </w:rPr>
        <w:t xml:space="preserve"> Para la obtención del programa se deja el enlace en el apartado de información adicional.</w:t>
      </w:r>
    </w:p>
    <w:p w:rsidR="008E0CBF" w:rsidRDefault="00B02EFC" w:rsidP="00B02EFC">
      <w:r>
        <w:t xml:space="preserve">Con la generación del </w:t>
      </w:r>
      <w:r w:rsidRPr="008E0CBF">
        <w:rPr>
          <w:b/>
          <w:i/>
        </w:rPr>
        <w:t>plan de pruebas</w:t>
      </w:r>
      <w:r>
        <w:t xml:space="preserve"> una vez lo guardemos podemos verificar periódicamente que el </w:t>
      </w:r>
      <w:r w:rsidRPr="008E0CBF">
        <w:rPr>
          <w:b/>
          <w:i/>
        </w:rPr>
        <w:t xml:space="preserve">rendimiento, disponibilidad y calidad del servicio </w:t>
      </w:r>
      <w:r>
        <w:t>se siguen cumpliendo, según las especificaciones para las que hemos creado el plan de pruebas. Además, estas operaciones de pruebas son las que deben estar definidas en los manuales de mantenimiento del servicio.</w:t>
      </w:r>
    </w:p>
    <w:p w:rsidR="004947AB" w:rsidRPr="004947AB" w:rsidRDefault="004947AB" w:rsidP="004947AB">
      <w:pPr>
        <w:pStyle w:val="Ttulo2"/>
        <w:rPr>
          <w:sz w:val="36"/>
        </w:rPr>
      </w:pPr>
      <w:bookmarkStart w:id="2" w:name="_Toc201405318"/>
      <w:r w:rsidRPr="004947AB">
        <w:rPr>
          <w:sz w:val="36"/>
        </w:rPr>
        <w:t>Pregunta 1</w:t>
      </w:r>
      <w:bookmarkEnd w:id="2"/>
    </w:p>
    <w:p w:rsidR="008E0CBF" w:rsidRPr="004947AB" w:rsidRDefault="00B02EFC" w:rsidP="004947AB">
      <w:pPr>
        <w:rPr>
          <w:b/>
          <w:i/>
          <w:sz w:val="25"/>
          <w:szCs w:val="25"/>
        </w:rPr>
      </w:pPr>
      <w:r w:rsidRPr="004947AB">
        <w:rPr>
          <w:b/>
          <w:i/>
          <w:sz w:val="25"/>
          <w:szCs w:val="25"/>
        </w:rPr>
        <w:t>Descargar e instalar JMeter. (Aporta capturas de pantalla de la descarga y correcta instalación)</w:t>
      </w:r>
      <w:r w:rsidR="008E0CBF" w:rsidRPr="004947AB">
        <w:rPr>
          <w:b/>
          <w:i/>
          <w:sz w:val="25"/>
          <w:szCs w:val="25"/>
        </w:rPr>
        <w:t>.</w:t>
      </w:r>
    </w:p>
    <w:p w:rsidR="00157FC0" w:rsidRPr="00E362B7" w:rsidRDefault="00157FC0" w:rsidP="00157FC0">
      <w:pPr>
        <w:pStyle w:val="Ttulo3"/>
        <w:rPr>
          <w:rFonts w:asciiTheme="minorHAnsi" w:hAnsiTheme="minorHAnsi" w:cstheme="minorHAnsi"/>
          <w:sz w:val="28"/>
        </w:rPr>
      </w:pPr>
      <w:bookmarkStart w:id="3" w:name="_Toc201405319"/>
      <w:r w:rsidRPr="00E362B7">
        <w:rPr>
          <w:rFonts w:asciiTheme="minorHAnsi" w:hAnsiTheme="minorHAnsi" w:cstheme="minorHAnsi"/>
          <w:sz w:val="28"/>
        </w:rPr>
        <w:t>Descargar OpenJDK</w:t>
      </w:r>
      <w:bookmarkEnd w:id="3"/>
    </w:p>
    <w:p w:rsidR="008E0CBF" w:rsidRDefault="00D963E3" w:rsidP="008E0CBF">
      <w:r w:rsidRPr="00D963E3">
        <w:t xml:space="preserve">Como </w:t>
      </w:r>
      <w:r w:rsidRPr="00D963E3">
        <w:rPr>
          <w:b/>
          <w:i/>
        </w:rPr>
        <w:t>JMeter</w:t>
      </w:r>
      <w:r w:rsidRPr="00D963E3">
        <w:t xml:space="preserve"> está desarrollado en </w:t>
      </w:r>
      <w:r w:rsidRPr="00D963E3">
        <w:rPr>
          <w:b/>
          <w:i/>
        </w:rPr>
        <w:t>Java</w:t>
      </w:r>
      <w:r w:rsidRPr="00D963E3">
        <w:t xml:space="preserve">, es indispensable tener </w:t>
      </w:r>
      <w:r w:rsidRPr="00D963E3">
        <w:rPr>
          <w:b/>
          <w:i/>
        </w:rPr>
        <w:t>Java</w:t>
      </w:r>
      <w:r w:rsidRPr="00D963E3">
        <w:t xml:space="preserve"> instalado. Optaremos por el </w:t>
      </w:r>
      <w:r w:rsidRPr="00D963E3">
        <w:rPr>
          <w:b/>
          <w:i/>
        </w:rPr>
        <w:t>OpenJDK</w:t>
      </w:r>
      <w:r w:rsidRPr="00D963E3">
        <w:t xml:space="preserve"> por ser una implementación de código abierto y ampliamente utilizada.</w:t>
      </w:r>
      <w:r>
        <w:t xml:space="preserve"> Para ello iremos a la siguiente web:</w:t>
      </w:r>
    </w:p>
    <w:p w:rsidR="00D963E3" w:rsidRDefault="000E7601" w:rsidP="00157FC0">
      <w:pPr>
        <w:jc w:val="center"/>
      </w:pPr>
      <w:r w:rsidRPr="000E7601">
        <w:rPr>
          <w:noProof/>
          <w:lang w:eastAsia="es-ES"/>
        </w:rPr>
        <w:drawing>
          <wp:inline distT="0" distB="0" distL="0" distR="0" wp14:anchorId="23046E02" wp14:editId="7BFD0F60">
            <wp:extent cx="1461234" cy="92392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84417" cy="938583"/>
                    </a:xfrm>
                    <a:prstGeom prst="rect">
                      <a:avLst/>
                    </a:prstGeom>
                  </pic:spPr>
                </pic:pic>
              </a:graphicData>
            </a:graphic>
          </wp:inline>
        </w:drawing>
      </w:r>
    </w:p>
    <w:p w:rsidR="00157FC0" w:rsidRDefault="00D77981" w:rsidP="000E7601">
      <w:pPr>
        <w:jc w:val="center"/>
        <w:rPr>
          <w:b/>
          <w:i/>
          <w:sz w:val="25"/>
          <w:szCs w:val="25"/>
        </w:rPr>
      </w:pPr>
      <w:hyperlink r:id="rId10" w:history="1">
        <w:r w:rsidR="000E7601" w:rsidRPr="008C1A96">
          <w:rPr>
            <w:rStyle w:val="Hipervnculo"/>
            <w:b/>
            <w:i/>
            <w:sz w:val="25"/>
            <w:szCs w:val="25"/>
          </w:rPr>
          <w:t>https://learn.microsoft.com/es-es/java/openjdk/download</w:t>
        </w:r>
      </w:hyperlink>
    </w:p>
    <w:p w:rsidR="000E7601" w:rsidRDefault="000E7601" w:rsidP="00157FC0">
      <w:r>
        <w:lastRenderedPageBreak/>
        <w:t>Comenzamos la instalación.</w:t>
      </w:r>
    </w:p>
    <w:p w:rsidR="000E7601" w:rsidRDefault="000E7601" w:rsidP="000E7601">
      <w:pPr>
        <w:jc w:val="center"/>
      </w:pPr>
      <w:r w:rsidRPr="000E7601">
        <w:rPr>
          <w:noProof/>
          <w:lang w:eastAsia="es-ES"/>
        </w:rPr>
        <w:drawing>
          <wp:inline distT="0" distB="0" distL="0" distR="0" wp14:anchorId="3643CF1C" wp14:editId="626D3B1D">
            <wp:extent cx="3265227" cy="2514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7809" cy="2531991"/>
                    </a:xfrm>
                    <a:prstGeom prst="rect">
                      <a:avLst/>
                    </a:prstGeom>
                  </pic:spPr>
                </pic:pic>
              </a:graphicData>
            </a:graphic>
          </wp:inline>
        </w:drawing>
      </w:r>
    </w:p>
    <w:p w:rsidR="000E7601" w:rsidRDefault="000E7601" w:rsidP="000E7601">
      <w:r>
        <w:t>Aceptamos los términos.</w:t>
      </w:r>
    </w:p>
    <w:p w:rsidR="000E7601" w:rsidRDefault="000E7601" w:rsidP="000E7601">
      <w:pPr>
        <w:jc w:val="center"/>
      </w:pPr>
      <w:r w:rsidRPr="000E7601">
        <w:rPr>
          <w:noProof/>
          <w:lang w:eastAsia="es-ES"/>
        </w:rPr>
        <w:drawing>
          <wp:inline distT="0" distB="0" distL="0" distR="0" wp14:anchorId="1381AE7D" wp14:editId="710FBAEA">
            <wp:extent cx="3064346" cy="2533650"/>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9751" cy="2554655"/>
                    </a:xfrm>
                    <a:prstGeom prst="rect">
                      <a:avLst/>
                    </a:prstGeom>
                  </pic:spPr>
                </pic:pic>
              </a:graphicData>
            </a:graphic>
          </wp:inline>
        </w:drawing>
      </w:r>
    </w:p>
    <w:p w:rsidR="000E7601" w:rsidRDefault="000E7601" w:rsidP="000E7601">
      <w:r>
        <w:t>Tras varios pasos más dejando las opciones de por defecto, finalizamos la instalación.</w:t>
      </w:r>
    </w:p>
    <w:p w:rsidR="000E7601" w:rsidRDefault="000E7601" w:rsidP="000E7601">
      <w:pPr>
        <w:jc w:val="center"/>
      </w:pPr>
      <w:r w:rsidRPr="000E7601">
        <w:rPr>
          <w:noProof/>
          <w:lang w:eastAsia="es-ES"/>
        </w:rPr>
        <w:drawing>
          <wp:inline distT="0" distB="0" distL="0" distR="0" wp14:anchorId="0382841E" wp14:editId="411335F6">
            <wp:extent cx="2864236" cy="2381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1728" cy="2412420"/>
                    </a:xfrm>
                    <a:prstGeom prst="rect">
                      <a:avLst/>
                    </a:prstGeom>
                  </pic:spPr>
                </pic:pic>
              </a:graphicData>
            </a:graphic>
          </wp:inline>
        </w:drawing>
      </w:r>
    </w:p>
    <w:p w:rsidR="000E7601" w:rsidRDefault="00BC1945" w:rsidP="000E7601">
      <w:r>
        <w:lastRenderedPageBreak/>
        <w:t>Podemos verificar la instalación desde la línea de comandos, como podemos observar en la siguiente imagen (</w:t>
      </w:r>
      <w:r>
        <w:rPr>
          <w:i/>
        </w:rPr>
        <w:t>java --version</w:t>
      </w:r>
      <w:r>
        <w:t>).</w:t>
      </w:r>
    </w:p>
    <w:p w:rsidR="00BC1945" w:rsidRDefault="00BC1945" w:rsidP="00BC1945">
      <w:pPr>
        <w:jc w:val="center"/>
      </w:pPr>
      <w:r w:rsidRPr="00BC1945">
        <w:rPr>
          <w:noProof/>
          <w:lang w:eastAsia="es-ES"/>
        </w:rPr>
        <w:drawing>
          <wp:inline distT="0" distB="0" distL="0" distR="0" wp14:anchorId="1909E7A6" wp14:editId="2C089782">
            <wp:extent cx="4726356" cy="2552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4663" cy="2562588"/>
                    </a:xfrm>
                    <a:prstGeom prst="rect">
                      <a:avLst/>
                    </a:prstGeom>
                  </pic:spPr>
                </pic:pic>
              </a:graphicData>
            </a:graphic>
          </wp:inline>
        </w:drawing>
      </w:r>
    </w:p>
    <w:p w:rsidR="00BC1945" w:rsidRPr="00E362B7" w:rsidRDefault="000D0B13" w:rsidP="000D0B13">
      <w:pPr>
        <w:pStyle w:val="Ttulo3"/>
        <w:spacing w:before="480" w:after="240"/>
        <w:ind w:left="782" w:hanging="357"/>
        <w:rPr>
          <w:rFonts w:asciiTheme="minorHAnsi" w:hAnsiTheme="minorHAnsi" w:cstheme="minorHAnsi"/>
          <w:sz w:val="28"/>
        </w:rPr>
      </w:pPr>
      <w:bookmarkStart w:id="4" w:name="_Toc201405320"/>
      <w:r w:rsidRPr="00E362B7">
        <w:rPr>
          <w:rFonts w:asciiTheme="minorHAnsi" w:hAnsiTheme="minorHAnsi" w:cstheme="minorHAnsi"/>
          <w:sz w:val="28"/>
        </w:rPr>
        <w:t>Descargar e Instalar Jmeter</w:t>
      </w:r>
      <w:bookmarkEnd w:id="4"/>
    </w:p>
    <w:p w:rsidR="000D0B13" w:rsidRDefault="000D0B13" w:rsidP="000D0B13">
      <w:r>
        <w:t>Para ello vamos a su página para descargar dicha herramienta.</w:t>
      </w:r>
    </w:p>
    <w:p w:rsidR="000D0B13" w:rsidRDefault="000D0B13" w:rsidP="000D0B13">
      <w:pPr>
        <w:jc w:val="center"/>
      </w:pPr>
      <w:r w:rsidRPr="000D0B13">
        <w:rPr>
          <w:noProof/>
          <w:lang w:eastAsia="es-ES"/>
        </w:rPr>
        <w:drawing>
          <wp:inline distT="0" distB="0" distL="0" distR="0" wp14:anchorId="60A925A6" wp14:editId="54163FD3">
            <wp:extent cx="2095500" cy="143363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6584" cy="1441217"/>
                    </a:xfrm>
                    <a:prstGeom prst="rect">
                      <a:avLst/>
                    </a:prstGeom>
                  </pic:spPr>
                </pic:pic>
              </a:graphicData>
            </a:graphic>
          </wp:inline>
        </w:drawing>
      </w:r>
    </w:p>
    <w:p w:rsidR="000D0B13" w:rsidRPr="000D0B13" w:rsidRDefault="00D77981" w:rsidP="000D0B13">
      <w:pPr>
        <w:jc w:val="center"/>
        <w:rPr>
          <w:b/>
          <w:i/>
          <w:sz w:val="25"/>
          <w:szCs w:val="25"/>
        </w:rPr>
      </w:pPr>
      <w:hyperlink r:id="rId16" w:history="1">
        <w:r w:rsidR="000D0B13" w:rsidRPr="000D0B13">
          <w:rPr>
            <w:rStyle w:val="Hipervnculo"/>
            <w:b/>
            <w:i/>
            <w:sz w:val="25"/>
            <w:szCs w:val="25"/>
          </w:rPr>
          <w:t>https://jmeter.apache.org/download_jmeter.cgi</w:t>
        </w:r>
      </w:hyperlink>
    </w:p>
    <w:p w:rsidR="000D0B13" w:rsidRDefault="008576BE" w:rsidP="000D0B13">
      <w:r>
        <w:t xml:space="preserve">Extraemos el archivo </w:t>
      </w:r>
      <w:r w:rsidRPr="008576BE">
        <w:rPr>
          <w:b/>
          <w:i/>
        </w:rPr>
        <w:t>.zip</w:t>
      </w:r>
      <w:r>
        <w:t xml:space="preserve"> que hemos descargado, en mi caso lo he dejado en la siguiente ruta.</w:t>
      </w:r>
    </w:p>
    <w:p w:rsidR="008576BE" w:rsidRDefault="00632823" w:rsidP="008576BE">
      <w:pPr>
        <w:jc w:val="center"/>
      </w:pPr>
      <w:r w:rsidRPr="00632823">
        <w:rPr>
          <w:noProof/>
          <w:lang w:eastAsia="es-ES"/>
        </w:rPr>
        <w:drawing>
          <wp:inline distT="0" distB="0" distL="0" distR="0" wp14:anchorId="749B586B" wp14:editId="069BE7C0">
            <wp:extent cx="2977592" cy="2247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94477" cy="2260647"/>
                    </a:xfrm>
                    <a:prstGeom prst="rect">
                      <a:avLst/>
                    </a:prstGeom>
                  </pic:spPr>
                </pic:pic>
              </a:graphicData>
            </a:graphic>
          </wp:inline>
        </w:drawing>
      </w:r>
    </w:p>
    <w:p w:rsidR="008576BE" w:rsidRDefault="00306B5B" w:rsidP="008576BE">
      <w:r>
        <w:lastRenderedPageBreak/>
        <w:t xml:space="preserve">Una vez realizado el paso anterior, debemos ir a la carpeta y localizar el fichero </w:t>
      </w:r>
      <w:r>
        <w:rPr>
          <w:b/>
          <w:i/>
        </w:rPr>
        <w:t xml:space="preserve">jmeter.bat, </w:t>
      </w:r>
      <w:r>
        <w:t>para ejecutar esta herramienta. Una vez realizado vemos lo siguiente.</w:t>
      </w:r>
    </w:p>
    <w:p w:rsidR="00306B5B" w:rsidRDefault="00306B5B" w:rsidP="00306B5B">
      <w:pPr>
        <w:jc w:val="center"/>
      </w:pPr>
      <w:r w:rsidRPr="00306B5B">
        <w:rPr>
          <w:noProof/>
          <w:lang w:eastAsia="es-ES"/>
        </w:rPr>
        <w:drawing>
          <wp:inline distT="0" distB="0" distL="0" distR="0" wp14:anchorId="2616735D" wp14:editId="46547C9E">
            <wp:extent cx="3772532" cy="19812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8664" cy="1989672"/>
                    </a:xfrm>
                    <a:prstGeom prst="rect">
                      <a:avLst/>
                    </a:prstGeom>
                  </pic:spPr>
                </pic:pic>
              </a:graphicData>
            </a:graphic>
          </wp:inline>
        </w:drawing>
      </w:r>
    </w:p>
    <w:p w:rsidR="00306B5B" w:rsidRDefault="00306B5B" w:rsidP="00306B5B">
      <w:pPr>
        <w:rPr>
          <w:b/>
          <w:i/>
        </w:rPr>
      </w:pPr>
      <w:r>
        <w:t xml:space="preserve">Es la ventana de comandos que se abre al ejecutar dicha herramienta. </w:t>
      </w:r>
      <w:r w:rsidRPr="00306B5B">
        <w:t xml:space="preserve">Al iniciar </w:t>
      </w:r>
      <w:r w:rsidRPr="00306B5B">
        <w:rPr>
          <w:b/>
          <w:i/>
        </w:rPr>
        <w:t>JMeter,</w:t>
      </w:r>
      <w:r w:rsidRPr="00306B5B">
        <w:t xml:space="preserve"> se observan mensajes en la consola indicando que el </w:t>
      </w:r>
      <w:r w:rsidRPr="00306B5B">
        <w:rPr>
          <w:b/>
          <w:i/>
        </w:rPr>
        <w:t>modo gráfico (GUI)</w:t>
      </w:r>
      <w:r w:rsidRPr="00306B5B">
        <w:t xml:space="preserve"> es adecuado para la creación y depuración de planes de prueba, pero no para la ejecución de pruebas de carga a gran escala, para las cuales se recomienda el </w:t>
      </w:r>
      <w:r w:rsidRPr="00306B5B">
        <w:rPr>
          <w:b/>
          <w:i/>
        </w:rPr>
        <w:t>modo de línea de comandos (CLI)</w:t>
      </w:r>
      <w:r w:rsidRPr="00306B5B">
        <w:t xml:space="preserve"> y el </w:t>
      </w:r>
      <w:r w:rsidRPr="00306B5B">
        <w:rPr>
          <w:b/>
          <w:i/>
        </w:rPr>
        <w:t>ajuste de la memoria Java.</w:t>
      </w:r>
    </w:p>
    <w:p w:rsidR="00306B5B" w:rsidRDefault="001C0E1D" w:rsidP="00306B5B">
      <w:pPr>
        <w:rPr>
          <w:b/>
          <w:i/>
        </w:rPr>
      </w:pPr>
      <w:r>
        <w:t xml:space="preserve">Interfaz gráfica de </w:t>
      </w:r>
      <w:r>
        <w:rPr>
          <w:b/>
          <w:i/>
        </w:rPr>
        <w:t>JMeter.</w:t>
      </w:r>
    </w:p>
    <w:p w:rsidR="001C0E1D" w:rsidRDefault="001C0E1D" w:rsidP="001C0E1D">
      <w:pPr>
        <w:jc w:val="center"/>
      </w:pPr>
      <w:r w:rsidRPr="001C0E1D">
        <w:rPr>
          <w:noProof/>
          <w:lang w:eastAsia="es-ES"/>
        </w:rPr>
        <w:drawing>
          <wp:inline distT="0" distB="0" distL="0" distR="0" wp14:anchorId="323D9E54" wp14:editId="00EFC9B2">
            <wp:extent cx="3762375" cy="1955957"/>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8461" cy="1964320"/>
                    </a:xfrm>
                    <a:prstGeom prst="rect">
                      <a:avLst/>
                    </a:prstGeom>
                  </pic:spPr>
                </pic:pic>
              </a:graphicData>
            </a:graphic>
          </wp:inline>
        </w:drawing>
      </w:r>
    </w:p>
    <w:p w:rsidR="001C0E1D" w:rsidRPr="00E362B7" w:rsidRDefault="001B62D8" w:rsidP="001B62D8">
      <w:pPr>
        <w:pStyle w:val="Ttulo3"/>
        <w:rPr>
          <w:rFonts w:asciiTheme="minorHAnsi" w:hAnsiTheme="minorHAnsi" w:cstheme="minorHAnsi"/>
          <w:sz w:val="28"/>
        </w:rPr>
      </w:pPr>
      <w:bookmarkStart w:id="5" w:name="_Toc201405321"/>
      <w:r w:rsidRPr="00E362B7">
        <w:rPr>
          <w:rFonts w:asciiTheme="minorHAnsi" w:hAnsiTheme="minorHAnsi" w:cstheme="minorHAnsi"/>
          <w:sz w:val="28"/>
        </w:rPr>
        <w:t>Instalar y Configurar FileZilla Server (Servidor FTP)</w:t>
      </w:r>
      <w:bookmarkEnd w:id="5"/>
    </w:p>
    <w:p w:rsidR="001B62D8" w:rsidRDefault="001B62D8" w:rsidP="001B62D8">
      <w:r>
        <w:t xml:space="preserve">Ahora </w:t>
      </w:r>
      <w:r w:rsidRPr="001B62D8">
        <w:t xml:space="preserve">amos a instalar </w:t>
      </w:r>
      <w:r w:rsidRPr="001B62D8">
        <w:rPr>
          <w:b/>
          <w:i/>
        </w:rPr>
        <w:t>FileZilla Server</w:t>
      </w:r>
      <w:r w:rsidRPr="001B62D8">
        <w:t xml:space="preserve"> en </w:t>
      </w:r>
      <w:r>
        <w:t>nuestro</w:t>
      </w:r>
      <w:r w:rsidRPr="001B62D8">
        <w:t xml:space="preserve"> </w:t>
      </w:r>
      <w:r w:rsidRPr="001B62D8">
        <w:rPr>
          <w:b/>
          <w:i/>
        </w:rPr>
        <w:t>Windows Server 2022.</w:t>
      </w:r>
      <w:r>
        <w:t xml:space="preserve"> Para ello como siempre lo primero será realizar su descarga.</w:t>
      </w:r>
    </w:p>
    <w:p w:rsidR="001B62D8" w:rsidRDefault="001B62D8" w:rsidP="001B62D8">
      <w:pPr>
        <w:jc w:val="center"/>
      </w:pPr>
      <w:r w:rsidRPr="001B62D8">
        <w:rPr>
          <w:noProof/>
          <w:lang w:eastAsia="es-ES"/>
        </w:rPr>
        <w:drawing>
          <wp:inline distT="0" distB="0" distL="0" distR="0" wp14:anchorId="0A196897" wp14:editId="0BCE21CE">
            <wp:extent cx="2060739" cy="13049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5419" cy="1307889"/>
                    </a:xfrm>
                    <a:prstGeom prst="rect">
                      <a:avLst/>
                    </a:prstGeom>
                  </pic:spPr>
                </pic:pic>
              </a:graphicData>
            </a:graphic>
          </wp:inline>
        </w:drawing>
      </w:r>
    </w:p>
    <w:p w:rsidR="001B62D8" w:rsidRPr="001B62D8" w:rsidRDefault="00D77981" w:rsidP="001B62D8">
      <w:pPr>
        <w:jc w:val="center"/>
        <w:rPr>
          <w:b/>
          <w:i/>
          <w:sz w:val="25"/>
          <w:szCs w:val="25"/>
        </w:rPr>
      </w:pPr>
      <w:hyperlink r:id="rId21" w:history="1">
        <w:r w:rsidR="001B62D8" w:rsidRPr="001B62D8">
          <w:rPr>
            <w:rStyle w:val="Hipervnculo"/>
            <w:b/>
            <w:i/>
            <w:sz w:val="25"/>
            <w:szCs w:val="25"/>
          </w:rPr>
          <w:t>https://filezilla-project.org/download.php?type=server</w:t>
        </w:r>
      </w:hyperlink>
    </w:p>
    <w:p w:rsidR="001B62D8" w:rsidRDefault="004F324D" w:rsidP="001B62D8">
      <w:r>
        <w:lastRenderedPageBreak/>
        <w:t>Comenzamos con la instalación de esta herramienta.</w:t>
      </w:r>
    </w:p>
    <w:p w:rsidR="004F324D" w:rsidRDefault="004F324D" w:rsidP="004F324D">
      <w:pPr>
        <w:jc w:val="center"/>
      </w:pPr>
      <w:r w:rsidRPr="004F324D">
        <w:rPr>
          <w:noProof/>
          <w:lang w:eastAsia="es-ES"/>
        </w:rPr>
        <w:drawing>
          <wp:inline distT="0" distB="0" distL="0" distR="0" wp14:anchorId="7DF39C9C" wp14:editId="05CBFAC8">
            <wp:extent cx="2568426" cy="192405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95806" cy="1944561"/>
                    </a:xfrm>
                    <a:prstGeom prst="rect">
                      <a:avLst/>
                    </a:prstGeom>
                  </pic:spPr>
                </pic:pic>
              </a:graphicData>
            </a:graphic>
          </wp:inline>
        </w:drawing>
      </w:r>
      <w:r w:rsidRPr="004F324D">
        <w:rPr>
          <w:noProof/>
          <w:lang w:eastAsia="es-ES"/>
        </w:rPr>
        <w:drawing>
          <wp:inline distT="0" distB="0" distL="0" distR="0" wp14:anchorId="7D608E50" wp14:editId="7C409416">
            <wp:extent cx="2398341" cy="181927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30806" cy="1843901"/>
                    </a:xfrm>
                    <a:prstGeom prst="rect">
                      <a:avLst/>
                    </a:prstGeom>
                  </pic:spPr>
                </pic:pic>
              </a:graphicData>
            </a:graphic>
          </wp:inline>
        </w:drawing>
      </w:r>
    </w:p>
    <w:p w:rsidR="004F324D" w:rsidRDefault="004F324D" w:rsidP="004F324D">
      <w:r>
        <w:t>Se han dejado las opciones por defecto, tanto para el directorio como para el resto de propiedades.</w:t>
      </w:r>
    </w:p>
    <w:p w:rsidR="004F324D" w:rsidRDefault="004F324D" w:rsidP="004F324D">
      <w:pPr>
        <w:jc w:val="center"/>
      </w:pPr>
      <w:r w:rsidRPr="004F324D">
        <w:rPr>
          <w:noProof/>
          <w:lang w:eastAsia="es-ES"/>
        </w:rPr>
        <w:drawing>
          <wp:inline distT="0" distB="0" distL="0" distR="0" wp14:anchorId="547E081A" wp14:editId="0209ADE2">
            <wp:extent cx="2642306" cy="203835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5560" cy="2048575"/>
                    </a:xfrm>
                    <a:prstGeom prst="rect">
                      <a:avLst/>
                    </a:prstGeom>
                  </pic:spPr>
                </pic:pic>
              </a:graphicData>
            </a:graphic>
          </wp:inline>
        </w:drawing>
      </w:r>
      <w:r w:rsidRPr="004F324D">
        <w:rPr>
          <w:noProof/>
          <w:lang w:eastAsia="es-ES"/>
        </w:rPr>
        <w:drawing>
          <wp:inline distT="0" distB="0" distL="0" distR="0" wp14:anchorId="486061CF" wp14:editId="34953092">
            <wp:extent cx="2686050" cy="19872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00983" cy="1998328"/>
                    </a:xfrm>
                    <a:prstGeom prst="rect">
                      <a:avLst/>
                    </a:prstGeom>
                  </pic:spPr>
                </pic:pic>
              </a:graphicData>
            </a:graphic>
          </wp:inline>
        </w:drawing>
      </w:r>
    </w:p>
    <w:p w:rsidR="004F324D" w:rsidRDefault="004F324D" w:rsidP="004F324D">
      <w:r>
        <w:t>Server Settings, que también hemos dejado por defecto, al igual que el puerto para la interfaz de administración.</w:t>
      </w:r>
    </w:p>
    <w:p w:rsidR="004F324D" w:rsidRDefault="004F324D" w:rsidP="004F324D">
      <w:pPr>
        <w:jc w:val="center"/>
      </w:pPr>
      <w:r w:rsidRPr="004F324D">
        <w:rPr>
          <w:noProof/>
          <w:lang w:eastAsia="es-ES"/>
        </w:rPr>
        <w:drawing>
          <wp:inline distT="0" distB="0" distL="0" distR="0" wp14:anchorId="5A7530DF" wp14:editId="5CE0C110">
            <wp:extent cx="2724150" cy="20770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1554" cy="2090305"/>
                    </a:xfrm>
                    <a:prstGeom prst="rect">
                      <a:avLst/>
                    </a:prstGeom>
                  </pic:spPr>
                </pic:pic>
              </a:graphicData>
            </a:graphic>
          </wp:inline>
        </w:drawing>
      </w:r>
      <w:r w:rsidRPr="004F324D">
        <w:rPr>
          <w:noProof/>
          <w:lang w:eastAsia="es-ES"/>
        </w:rPr>
        <w:drawing>
          <wp:inline distT="0" distB="0" distL="0" distR="0" wp14:anchorId="355B6BCA" wp14:editId="0F42EA38">
            <wp:extent cx="2619375" cy="1959911"/>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29975" cy="1967842"/>
                    </a:xfrm>
                    <a:prstGeom prst="rect">
                      <a:avLst/>
                    </a:prstGeom>
                  </pic:spPr>
                </pic:pic>
              </a:graphicData>
            </a:graphic>
          </wp:inline>
        </w:drawing>
      </w:r>
    </w:p>
    <w:p w:rsidR="004F324D" w:rsidRDefault="004F324D" w:rsidP="004F324D">
      <w:pPr>
        <w:rPr>
          <w:b/>
          <w:i/>
        </w:rPr>
      </w:pPr>
      <w:r>
        <w:t xml:space="preserve">Una vez realizados todos estos pasos ya tendríamos instalado </w:t>
      </w:r>
      <w:r w:rsidRPr="004F324D">
        <w:rPr>
          <w:b/>
          <w:i/>
        </w:rPr>
        <w:t>FileZilla Server</w:t>
      </w:r>
      <w:r>
        <w:rPr>
          <w:b/>
          <w:i/>
        </w:rPr>
        <w:t>.</w:t>
      </w:r>
    </w:p>
    <w:p w:rsidR="004F324D" w:rsidRDefault="004F324D" w:rsidP="004F324D"/>
    <w:p w:rsidR="004F324D" w:rsidRDefault="004F324D" w:rsidP="004F324D"/>
    <w:p w:rsidR="004F324D" w:rsidRDefault="00910D97" w:rsidP="004F324D">
      <w:r>
        <w:lastRenderedPageBreak/>
        <w:t>Una vez finalizado el proceso de instalación se abrirá de forma automática esta herramienta, que nos pedirá la contraseña para acceder.</w:t>
      </w:r>
    </w:p>
    <w:p w:rsidR="00910D97" w:rsidRDefault="00910D97" w:rsidP="00910D97">
      <w:pPr>
        <w:jc w:val="center"/>
      </w:pPr>
      <w:r w:rsidRPr="00910D97">
        <w:rPr>
          <w:noProof/>
          <w:lang w:eastAsia="es-ES"/>
        </w:rPr>
        <w:drawing>
          <wp:inline distT="0" distB="0" distL="0" distR="0" wp14:anchorId="152024E9" wp14:editId="0D34CBD3">
            <wp:extent cx="2219325" cy="137872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70586" cy="1410572"/>
                    </a:xfrm>
                    <a:prstGeom prst="rect">
                      <a:avLst/>
                    </a:prstGeom>
                  </pic:spPr>
                </pic:pic>
              </a:graphicData>
            </a:graphic>
          </wp:inline>
        </w:drawing>
      </w:r>
      <w:r w:rsidRPr="00910D97">
        <w:rPr>
          <w:noProof/>
          <w:lang w:eastAsia="es-ES"/>
        </w:rPr>
        <w:drawing>
          <wp:inline distT="0" distB="0" distL="0" distR="0" wp14:anchorId="3D7C1493" wp14:editId="5C2E2AB6">
            <wp:extent cx="2771775" cy="1369591"/>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3377" cy="1380265"/>
                    </a:xfrm>
                    <a:prstGeom prst="rect">
                      <a:avLst/>
                    </a:prstGeom>
                  </pic:spPr>
                </pic:pic>
              </a:graphicData>
            </a:graphic>
          </wp:inline>
        </w:drawing>
      </w:r>
    </w:p>
    <w:p w:rsidR="00910D97" w:rsidRPr="00E362B7" w:rsidRDefault="00910D97" w:rsidP="00910D97">
      <w:pPr>
        <w:pStyle w:val="Ttulo3"/>
        <w:rPr>
          <w:rFonts w:asciiTheme="minorHAnsi" w:hAnsiTheme="minorHAnsi" w:cstheme="minorHAnsi"/>
          <w:sz w:val="28"/>
        </w:rPr>
      </w:pPr>
      <w:bookmarkStart w:id="6" w:name="_Toc201405322"/>
      <w:r w:rsidRPr="00E362B7">
        <w:rPr>
          <w:rFonts w:asciiTheme="minorHAnsi" w:hAnsiTheme="minorHAnsi" w:cstheme="minorHAnsi"/>
          <w:sz w:val="28"/>
        </w:rPr>
        <w:t>Configuración básica del Servidor FTP (FileZilla Server)</w:t>
      </w:r>
      <w:bookmarkEnd w:id="6"/>
    </w:p>
    <w:p w:rsidR="00910D97" w:rsidRDefault="00910D97" w:rsidP="00910D97">
      <w:r w:rsidRPr="00910D97">
        <w:t>Ahora que el servidor está instalado, necesitamos configurarlo para que podamos acceder a él. Esto implica crear un usuario FTP y definir una carpeta de inicio.</w:t>
      </w:r>
    </w:p>
    <w:p w:rsidR="00910D97" w:rsidRPr="00910D97" w:rsidRDefault="00910D97" w:rsidP="00910D97">
      <w:pPr>
        <w:pStyle w:val="Prrafodelista"/>
        <w:numPr>
          <w:ilvl w:val="0"/>
          <w:numId w:val="6"/>
        </w:numPr>
        <w:rPr>
          <w:b/>
          <w:i/>
        </w:rPr>
      </w:pPr>
      <w:r w:rsidRPr="00910D97">
        <w:rPr>
          <w:b/>
          <w:i/>
        </w:rPr>
        <w:t>Crear un Usuario FTP:</w:t>
      </w:r>
    </w:p>
    <w:p w:rsidR="00910D97" w:rsidRDefault="00910D97" w:rsidP="00910D97">
      <w:r>
        <w:t xml:space="preserve">En la interfaz principal de </w:t>
      </w:r>
      <w:r w:rsidRPr="00910D97">
        <w:rPr>
          <w:b/>
          <w:i/>
        </w:rPr>
        <w:t>Administration interface - FileZilla Server</w:t>
      </w:r>
      <w:r>
        <w:t xml:space="preserve">, debemos buscar en la barra de menú superior la opción </w:t>
      </w:r>
      <w:r w:rsidRPr="00910D97">
        <w:rPr>
          <w:b/>
          <w:i/>
        </w:rPr>
        <w:t>Server.</w:t>
      </w:r>
    </w:p>
    <w:p w:rsidR="00910D97" w:rsidRDefault="00910D97" w:rsidP="00910D97">
      <w:r>
        <w:t>Hacer clic en Server, y en el menú desplegable, selecciona</w:t>
      </w:r>
      <w:r w:rsidR="00027357">
        <w:t>mos</w:t>
      </w:r>
      <w:r>
        <w:t xml:space="preserve"> </w:t>
      </w:r>
      <w:r w:rsidRPr="00027357">
        <w:rPr>
          <w:b/>
          <w:i/>
        </w:rPr>
        <w:t>Configure</w:t>
      </w:r>
      <w:r w:rsidR="00027357">
        <w:t>.</w:t>
      </w:r>
    </w:p>
    <w:p w:rsidR="00027357" w:rsidRDefault="00027357" w:rsidP="00027357">
      <w:pPr>
        <w:jc w:val="center"/>
      </w:pPr>
      <w:r w:rsidRPr="00027357">
        <w:rPr>
          <w:noProof/>
          <w:lang w:eastAsia="es-ES"/>
        </w:rPr>
        <w:drawing>
          <wp:inline distT="0" distB="0" distL="0" distR="0" wp14:anchorId="722963C0" wp14:editId="38E4C293">
            <wp:extent cx="3181350" cy="171637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98512" cy="1725631"/>
                    </a:xfrm>
                    <a:prstGeom prst="rect">
                      <a:avLst/>
                    </a:prstGeom>
                  </pic:spPr>
                </pic:pic>
              </a:graphicData>
            </a:graphic>
          </wp:inline>
        </w:drawing>
      </w:r>
    </w:p>
    <w:p w:rsidR="00027357" w:rsidRDefault="00027357" w:rsidP="00027357">
      <w:r>
        <w:t>Se abrirá una nueva ventana de configuración. En el panel de navegación de la izquierda de esta ventana, buscamos y hacemos clic en Users (Usuarios). En el panel de la derecha, hacer clic en el botón Add (Añadir) para crear un nuevo usuario.</w:t>
      </w:r>
    </w:p>
    <w:p w:rsidR="00027357" w:rsidRDefault="00027357" w:rsidP="00027357">
      <w:pPr>
        <w:jc w:val="center"/>
      </w:pPr>
      <w:r w:rsidRPr="00027357">
        <w:rPr>
          <w:noProof/>
          <w:lang w:eastAsia="es-ES"/>
        </w:rPr>
        <w:drawing>
          <wp:inline distT="0" distB="0" distL="0" distR="0" wp14:anchorId="3B0944C3" wp14:editId="6D9FD1FE">
            <wp:extent cx="3372771" cy="17811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84530" cy="1787385"/>
                    </a:xfrm>
                    <a:prstGeom prst="rect">
                      <a:avLst/>
                    </a:prstGeom>
                  </pic:spPr>
                </pic:pic>
              </a:graphicData>
            </a:graphic>
          </wp:inline>
        </w:drawing>
      </w:r>
    </w:p>
    <w:p w:rsidR="00027357" w:rsidRDefault="00027357" w:rsidP="00027357">
      <w:pPr>
        <w:jc w:val="center"/>
      </w:pPr>
    </w:p>
    <w:p w:rsidR="00027357" w:rsidRDefault="00027357" w:rsidP="00027357">
      <w:r>
        <w:lastRenderedPageBreak/>
        <w:t>Debemos introducir un nombre de usuario para el FTP y hacer clic en OK.</w:t>
      </w:r>
    </w:p>
    <w:p w:rsidR="00027357" w:rsidRDefault="00027357" w:rsidP="00027357">
      <w:r>
        <w:t xml:space="preserve">Ahora, debemos asegurarnos de que el usuario </w:t>
      </w:r>
      <w:r w:rsidRPr="00027357">
        <w:rPr>
          <w:b/>
          <w:i/>
        </w:rPr>
        <w:t>usuarioftp</w:t>
      </w:r>
      <w:r>
        <w:t xml:space="preserve"> esté seleccionado en la lista Users de la izquierda y en el panel de la derecha, en la sección </w:t>
      </w:r>
      <w:r w:rsidRPr="00027357">
        <w:rPr>
          <w:b/>
          <w:i/>
        </w:rPr>
        <w:t>General,</w:t>
      </w:r>
      <w:r>
        <w:t xml:space="preserve"> marca la casilla </w:t>
      </w:r>
      <w:r w:rsidRPr="00027357">
        <w:rPr>
          <w:b/>
          <w:i/>
        </w:rPr>
        <w:t>Password (Contraseña)</w:t>
      </w:r>
      <w:r>
        <w:t xml:space="preserve"> e introducir una contraseña para este usuario.</w:t>
      </w:r>
    </w:p>
    <w:p w:rsidR="00027357" w:rsidRDefault="00D42822" w:rsidP="00027357">
      <w:r>
        <w:t xml:space="preserve">El siguiente paso será configurar una carpeta compartida para este usuario. En esta versión del programa esto se realiza en el apartado de </w:t>
      </w:r>
      <w:r w:rsidRPr="00D42822">
        <w:rPr>
          <w:b/>
          <w:i/>
        </w:rPr>
        <w:t>Mount Points</w:t>
      </w:r>
      <w:r>
        <w:rPr>
          <w:b/>
          <w:i/>
        </w:rPr>
        <w:t xml:space="preserve">, </w:t>
      </w:r>
      <w:r w:rsidRPr="00D42822">
        <w:t>en</w:t>
      </w:r>
      <w:r>
        <w:rPr>
          <w:b/>
          <w:i/>
        </w:rPr>
        <w:t xml:space="preserve"> </w:t>
      </w:r>
      <w:r>
        <w:t xml:space="preserve">español </w:t>
      </w:r>
      <w:r>
        <w:rPr>
          <w:b/>
          <w:i/>
        </w:rPr>
        <w:t xml:space="preserve">puntos de montaje, </w:t>
      </w:r>
      <w:r>
        <w:t>en mi caso ha quedado de la siguiente forma.</w:t>
      </w:r>
    </w:p>
    <w:p w:rsidR="00D42822" w:rsidRDefault="00D42822" w:rsidP="00D42822">
      <w:pPr>
        <w:jc w:val="center"/>
      </w:pPr>
      <w:r w:rsidRPr="00D42822">
        <w:rPr>
          <w:noProof/>
          <w:lang w:eastAsia="es-ES"/>
        </w:rPr>
        <w:drawing>
          <wp:inline distT="0" distB="0" distL="0" distR="0" wp14:anchorId="2747DF5B" wp14:editId="0B50770F">
            <wp:extent cx="3926603" cy="2590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2436" cy="2594648"/>
                    </a:xfrm>
                    <a:prstGeom prst="rect">
                      <a:avLst/>
                    </a:prstGeom>
                  </pic:spPr>
                </pic:pic>
              </a:graphicData>
            </a:graphic>
          </wp:inline>
        </w:drawing>
      </w:r>
    </w:p>
    <w:p w:rsidR="00D42822" w:rsidRDefault="00D42822" w:rsidP="00D42822">
      <w:pPr>
        <w:rPr>
          <w:b/>
          <w:i/>
        </w:rPr>
      </w:pPr>
      <w:r>
        <w:t xml:space="preserve">En el campo </w:t>
      </w:r>
      <w:r w:rsidRPr="00D42822">
        <w:rPr>
          <w:b/>
          <w:i/>
        </w:rPr>
        <w:t>Native path</w:t>
      </w:r>
      <w:r>
        <w:rPr>
          <w:b/>
          <w:i/>
        </w:rPr>
        <w:t xml:space="preserve"> </w:t>
      </w:r>
      <w:r>
        <w:t xml:space="preserve">se añade la ruta física de la carpeta previamente creada para este usuario. Y en el campo </w:t>
      </w:r>
      <w:r w:rsidRPr="00D42822">
        <w:rPr>
          <w:b/>
          <w:i/>
        </w:rPr>
        <w:t>Virtual path,</w:t>
      </w:r>
      <w:r w:rsidRPr="00D42822">
        <w:t xml:space="preserve"> </w:t>
      </w:r>
      <w:r>
        <w:t>lo hemos dejado como</w:t>
      </w:r>
      <w:r w:rsidRPr="00D42822">
        <w:t xml:space="preserve"> </w:t>
      </w:r>
      <w:r w:rsidRPr="00D42822">
        <w:rPr>
          <w:b/>
          <w:i/>
        </w:rPr>
        <w:t>“/”</w:t>
      </w:r>
      <w:r>
        <w:rPr>
          <w:b/>
          <w:i/>
        </w:rPr>
        <w:t>.</w:t>
      </w:r>
    </w:p>
    <w:p w:rsidR="00D42822" w:rsidRDefault="005A70FC" w:rsidP="00D42822">
      <w:r>
        <w:t>Para el tema de los permisos lo hemos dejado de la siguiente forma.</w:t>
      </w:r>
    </w:p>
    <w:p w:rsidR="005A70FC" w:rsidRDefault="005A70FC" w:rsidP="005A70FC">
      <w:pPr>
        <w:jc w:val="center"/>
      </w:pPr>
      <w:r w:rsidRPr="005A70FC">
        <w:rPr>
          <w:noProof/>
          <w:lang w:eastAsia="es-ES"/>
        </w:rPr>
        <w:drawing>
          <wp:inline distT="0" distB="0" distL="0" distR="0" wp14:anchorId="28F43B7D" wp14:editId="3C9AF75D">
            <wp:extent cx="3873160" cy="30765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98276" cy="3096525"/>
                    </a:xfrm>
                    <a:prstGeom prst="rect">
                      <a:avLst/>
                    </a:prstGeom>
                  </pic:spPr>
                </pic:pic>
              </a:graphicData>
            </a:graphic>
          </wp:inline>
        </w:drawing>
      </w:r>
    </w:p>
    <w:p w:rsidR="005A70FC" w:rsidRDefault="005A70FC" w:rsidP="005A70FC">
      <w:pPr>
        <w:jc w:val="center"/>
      </w:pPr>
    </w:p>
    <w:p w:rsidR="005A70FC" w:rsidRDefault="004A61D9" w:rsidP="004A61D9">
      <w:pPr>
        <w:pStyle w:val="Ttulo3"/>
        <w:rPr>
          <w:rFonts w:asciiTheme="minorHAnsi" w:hAnsiTheme="minorHAnsi" w:cstheme="minorHAnsi"/>
          <w:sz w:val="30"/>
          <w:szCs w:val="30"/>
        </w:rPr>
      </w:pPr>
      <w:bookmarkStart w:id="7" w:name="_Toc201405323"/>
      <w:r w:rsidRPr="004A61D9">
        <w:rPr>
          <w:rFonts w:asciiTheme="minorHAnsi" w:hAnsiTheme="minorHAnsi" w:cstheme="minorHAnsi"/>
          <w:sz w:val="30"/>
          <w:szCs w:val="30"/>
        </w:rPr>
        <w:lastRenderedPageBreak/>
        <w:t>Configurar el Firewall de Windows Server para permitir FTP</w:t>
      </w:r>
      <w:bookmarkEnd w:id="7"/>
    </w:p>
    <w:p w:rsidR="004A61D9" w:rsidRDefault="004A61D9" w:rsidP="004A61D9">
      <w:pPr>
        <w:rPr>
          <w:b/>
          <w:i/>
        </w:rPr>
      </w:pPr>
      <w:r w:rsidRPr="004A61D9">
        <w:t xml:space="preserve">Por defecto, el Firewall de Windows bloqueará las conexiones FTP entrantes. Necesitamos crear reglas para permitir el </w:t>
      </w:r>
      <w:r w:rsidRPr="004A61D9">
        <w:rPr>
          <w:b/>
          <w:i/>
        </w:rPr>
        <w:t>puerto de control (21)</w:t>
      </w:r>
      <w:r w:rsidRPr="004A61D9">
        <w:t xml:space="preserve"> y el </w:t>
      </w:r>
      <w:r w:rsidRPr="004A61D9">
        <w:rPr>
          <w:b/>
          <w:i/>
        </w:rPr>
        <w:t>rango de puertos pasivos.</w:t>
      </w:r>
      <w:r>
        <w:rPr>
          <w:b/>
          <w:i/>
        </w:rPr>
        <w:t xml:space="preserve"> </w:t>
      </w:r>
      <w:r>
        <w:t xml:space="preserve">Para ello, abriremos el </w:t>
      </w:r>
      <w:r w:rsidRPr="004A61D9">
        <w:rPr>
          <w:b/>
          <w:i/>
        </w:rPr>
        <w:t>Firewall de Windows con Seguridad Avanzada</w:t>
      </w:r>
      <w:r>
        <w:rPr>
          <w:b/>
          <w:i/>
        </w:rPr>
        <w:t>.</w:t>
      </w:r>
    </w:p>
    <w:p w:rsidR="004A61D9" w:rsidRDefault="004A61D9" w:rsidP="004A61D9">
      <w:pPr>
        <w:jc w:val="center"/>
      </w:pPr>
      <w:r w:rsidRPr="004A61D9">
        <w:rPr>
          <w:noProof/>
          <w:lang w:eastAsia="es-ES"/>
        </w:rPr>
        <w:drawing>
          <wp:inline distT="0" distB="0" distL="0" distR="0" wp14:anchorId="2010732B" wp14:editId="321EFDEE">
            <wp:extent cx="2343150" cy="177444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51486" cy="1780759"/>
                    </a:xfrm>
                    <a:prstGeom prst="rect">
                      <a:avLst/>
                    </a:prstGeom>
                  </pic:spPr>
                </pic:pic>
              </a:graphicData>
            </a:graphic>
          </wp:inline>
        </w:drawing>
      </w:r>
    </w:p>
    <w:p w:rsidR="004A61D9" w:rsidRDefault="004A61D9" w:rsidP="004A61D9">
      <w:pPr>
        <w:rPr>
          <w:b/>
          <w:i/>
        </w:rPr>
      </w:pPr>
      <w:r>
        <w:t xml:space="preserve">Crearemos una nueva regla de entrada para el puerto 21 </w:t>
      </w:r>
      <w:r w:rsidRPr="004A61D9">
        <w:rPr>
          <w:b/>
          <w:i/>
        </w:rPr>
        <w:t>(FTP control)</w:t>
      </w:r>
      <w:r>
        <w:rPr>
          <w:b/>
          <w:i/>
        </w:rPr>
        <w:t>.</w:t>
      </w:r>
    </w:p>
    <w:p w:rsidR="004A61D9" w:rsidRDefault="004A61D9" w:rsidP="004A61D9">
      <w:pPr>
        <w:jc w:val="center"/>
      </w:pPr>
      <w:r w:rsidRPr="004A61D9">
        <w:rPr>
          <w:noProof/>
          <w:lang w:eastAsia="es-ES"/>
        </w:rPr>
        <w:drawing>
          <wp:inline distT="0" distB="0" distL="0" distR="0" wp14:anchorId="6A006DF9" wp14:editId="2D87D37B">
            <wp:extent cx="2762250" cy="2304582"/>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69961" cy="2311015"/>
                    </a:xfrm>
                    <a:prstGeom prst="rect">
                      <a:avLst/>
                    </a:prstGeom>
                  </pic:spPr>
                </pic:pic>
              </a:graphicData>
            </a:graphic>
          </wp:inline>
        </w:drawing>
      </w:r>
    </w:p>
    <w:p w:rsidR="004A61D9" w:rsidRDefault="004A61D9" w:rsidP="004A61D9">
      <w:r>
        <w:t>Marcaremos Protocolo TCP y el puerto 21.</w:t>
      </w:r>
    </w:p>
    <w:p w:rsidR="004A61D9" w:rsidRDefault="004A61D9" w:rsidP="004A61D9">
      <w:pPr>
        <w:jc w:val="center"/>
      </w:pPr>
      <w:r w:rsidRPr="004A61D9">
        <w:rPr>
          <w:noProof/>
          <w:lang w:eastAsia="es-ES"/>
        </w:rPr>
        <w:drawing>
          <wp:inline distT="0" distB="0" distL="0" distR="0" wp14:anchorId="4EC8F059" wp14:editId="0DB957EF">
            <wp:extent cx="2676525" cy="225005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86635" cy="2258555"/>
                    </a:xfrm>
                    <a:prstGeom prst="rect">
                      <a:avLst/>
                    </a:prstGeom>
                  </pic:spPr>
                </pic:pic>
              </a:graphicData>
            </a:graphic>
          </wp:inline>
        </w:drawing>
      </w:r>
    </w:p>
    <w:p w:rsidR="004A61D9" w:rsidRDefault="004A61D9" w:rsidP="004A61D9"/>
    <w:p w:rsidR="004A61D9" w:rsidRDefault="005F213A" w:rsidP="004A61D9">
      <w:pPr>
        <w:rPr>
          <w:b/>
          <w:i/>
        </w:rPr>
      </w:pPr>
      <w:r>
        <w:lastRenderedPageBreak/>
        <w:t xml:space="preserve">En el apartado de </w:t>
      </w:r>
      <w:r w:rsidRPr="005F213A">
        <w:rPr>
          <w:b/>
          <w:i/>
        </w:rPr>
        <w:t>acción</w:t>
      </w:r>
      <w:r>
        <w:t xml:space="preserve"> marcamos </w:t>
      </w:r>
      <w:r w:rsidRPr="005F213A">
        <w:rPr>
          <w:b/>
          <w:i/>
        </w:rPr>
        <w:t xml:space="preserve">permitir </w:t>
      </w:r>
      <w:r>
        <w:rPr>
          <w:b/>
          <w:i/>
        </w:rPr>
        <w:t xml:space="preserve">la </w:t>
      </w:r>
      <w:r w:rsidRPr="005F213A">
        <w:rPr>
          <w:b/>
          <w:i/>
        </w:rPr>
        <w:t>conexión.</w:t>
      </w:r>
    </w:p>
    <w:p w:rsidR="005F213A" w:rsidRDefault="005F213A" w:rsidP="005F213A">
      <w:pPr>
        <w:jc w:val="center"/>
      </w:pPr>
      <w:r w:rsidRPr="005F213A">
        <w:rPr>
          <w:noProof/>
          <w:lang w:eastAsia="es-ES"/>
        </w:rPr>
        <w:drawing>
          <wp:inline distT="0" distB="0" distL="0" distR="0" wp14:anchorId="1A6F17E2" wp14:editId="32F40B73">
            <wp:extent cx="3105150" cy="2589207"/>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12555" cy="2595382"/>
                    </a:xfrm>
                    <a:prstGeom prst="rect">
                      <a:avLst/>
                    </a:prstGeom>
                  </pic:spPr>
                </pic:pic>
              </a:graphicData>
            </a:graphic>
          </wp:inline>
        </w:drawing>
      </w:r>
    </w:p>
    <w:p w:rsidR="005F213A" w:rsidRDefault="005F213A" w:rsidP="005F213A">
      <w:r>
        <w:t>Apartado de perfil, dejamos las opciones que vienen marcadas por defecto.</w:t>
      </w:r>
    </w:p>
    <w:p w:rsidR="005F213A" w:rsidRDefault="005F213A" w:rsidP="005F213A">
      <w:pPr>
        <w:jc w:val="center"/>
      </w:pPr>
      <w:r w:rsidRPr="005F213A">
        <w:rPr>
          <w:noProof/>
          <w:lang w:eastAsia="es-ES"/>
        </w:rPr>
        <w:drawing>
          <wp:inline distT="0" distB="0" distL="0" distR="0" wp14:anchorId="57680627" wp14:editId="4CC0FC08">
            <wp:extent cx="2695575" cy="219189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04326" cy="2199014"/>
                    </a:xfrm>
                    <a:prstGeom prst="rect">
                      <a:avLst/>
                    </a:prstGeom>
                  </pic:spPr>
                </pic:pic>
              </a:graphicData>
            </a:graphic>
          </wp:inline>
        </w:drawing>
      </w:r>
    </w:p>
    <w:p w:rsidR="005F213A" w:rsidRDefault="005F213A" w:rsidP="005F213A">
      <w:r>
        <w:t>Especificamos un nombre a esta nueva regla de entrada y hacemos clic en finalizar.</w:t>
      </w:r>
    </w:p>
    <w:p w:rsidR="005F213A" w:rsidRDefault="005F213A" w:rsidP="005F213A">
      <w:pPr>
        <w:jc w:val="center"/>
      </w:pPr>
      <w:r w:rsidRPr="005F213A">
        <w:rPr>
          <w:noProof/>
          <w:lang w:eastAsia="es-ES"/>
        </w:rPr>
        <w:drawing>
          <wp:inline distT="0" distB="0" distL="0" distR="0" wp14:anchorId="22918E08" wp14:editId="45029B8D">
            <wp:extent cx="2952134" cy="2457450"/>
            <wp:effectExtent l="0" t="0" r="63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87796" cy="2487136"/>
                    </a:xfrm>
                    <a:prstGeom prst="rect">
                      <a:avLst/>
                    </a:prstGeom>
                  </pic:spPr>
                </pic:pic>
              </a:graphicData>
            </a:graphic>
          </wp:inline>
        </w:drawing>
      </w:r>
    </w:p>
    <w:p w:rsidR="005F213A" w:rsidRDefault="00DE49CE" w:rsidP="005F213A">
      <w:r>
        <w:lastRenderedPageBreak/>
        <w:t>Ahora configuramos el rango de puertos pasivos en FileZilla Server.</w:t>
      </w:r>
    </w:p>
    <w:p w:rsidR="00DE49CE" w:rsidRDefault="00DE49CE" w:rsidP="00DE49CE">
      <w:pPr>
        <w:jc w:val="center"/>
      </w:pPr>
      <w:r w:rsidRPr="00DE49CE">
        <w:rPr>
          <w:noProof/>
          <w:lang w:eastAsia="es-ES"/>
        </w:rPr>
        <w:drawing>
          <wp:inline distT="0" distB="0" distL="0" distR="0" wp14:anchorId="1016577A" wp14:editId="4426A256">
            <wp:extent cx="3209925" cy="2071883"/>
            <wp:effectExtent l="0" t="0" r="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23571" cy="2080691"/>
                    </a:xfrm>
                    <a:prstGeom prst="rect">
                      <a:avLst/>
                    </a:prstGeom>
                  </pic:spPr>
                </pic:pic>
              </a:graphicData>
            </a:graphic>
          </wp:inline>
        </w:drawing>
      </w:r>
    </w:p>
    <w:p w:rsidR="00DE49CE" w:rsidRDefault="00DE49CE" w:rsidP="00DE49CE">
      <w:pPr>
        <w:rPr>
          <w:b/>
          <w:i/>
        </w:rPr>
      </w:pPr>
      <w:r>
        <w:t xml:space="preserve">Marcamos la casilla </w:t>
      </w:r>
      <w:r w:rsidRPr="00DE49CE">
        <w:rPr>
          <w:b/>
          <w:i/>
        </w:rPr>
        <w:t>Use custom port range.</w:t>
      </w:r>
      <w:r>
        <w:t xml:space="preserve"> En el campo </w:t>
      </w:r>
      <w:r w:rsidRPr="00DE49CE">
        <w:rPr>
          <w:b/>
          <w:i/>
        </w:rPr>
        <w:t>From</w:t>
      </w:r>
      <w:r>
        <w:rPr>
          <w:b/>
          <w:i/>
        </w:rPr>
        <w:t>,</w:t>
      </w:r>
      <w:r>
        <w:t xml:space="preserve"> introducimos </w:t>
      </w:r>
      <w:r w:rsidRPr="00DE49CE">
        <w:rPr>
          <w:b/>
          <w:i/>
        </w:rPr>
        <w:t>50000</w:t>
      </w:r>
      <w:r>
        <w:t xml:space="preserve"> y en el campo </w:t>
      </w:r>
      <w:r w:rsidRPr="00DE49CE">
        <w:rPr>
          <w:b/>
          <w:i/>
        </w:rPr>
        <w:t>To</w:t>
      </w:r>
      <w:r>
        <w:t xml:space="preserve">, introducimos </w:t>
      </w:r>
      <w:r w:rsidRPr="00DE49CE">
        <w:rPr>
          <w:b/>
          <w:i/>
        </w:rPr>
        <w:t>50100.</w:t>
      </w:r>
    </w:p>
    <w:p w:rsidR="00DE49CE" w:rsidRDefault="00DE49CE" w:rsidP="00DE49CE">
      <w:r>
        <w:t>Para que funcione en nuestra red local desde el PC Anfitrión, lo más fiable es que aquí introduzcamos directamente la dirección IP de nuestra máquina virtual de Windows Server 2022. Si no lo recordamos, desde CMD y escribimos ipconfig para obtenerla.</w:t>
      </w:r>
    </w:p>
    <w:p w:rsidR="00DE49CE" w:rsidRDefault="00DE49CE" w:rsidP="00DE49CE">
      <w:pPr>
        <w:rPr>
          <w:b/>
          <w:i/>
        </w:rPr>
      </w:pPr>
      <w:r w:rsidRPr="00DE49CE">
        <w:rPr>
          <w:b/>
          <w:i/>
        </w:rPr>
        <w:t>Importante: Deja</w:t>
      </w:r>
      <w:r>
        <w:rPr>
          <w:b/>
          <w:i/>
        </w:rPr>
        <w:t>r</w:t>
      </w:r>
      <w:r w:rsidRPr="00DE49CE">
        <w:rPr>
          <w:b/>
          <w:i/>
        </w:rPr>
        <w:t xml:space="preserve"> la casilla </w:t>
      </w:r>
      <w:r>
        <w:rPr>
          <w:b/>
          <w:i/>
        </w:rPr>
        <w:t>“</w:t>
      </w:r>
      <w:r w:rsidRPr="00DE49CE">
        <w:rPr>
          <w:b/>
          <w:i/>
        </w:rPr>
        <w:t>Use local IP for local connections (recommended)</w:t>
      </w:r>
      <w:r>
        <w:rPr>
          <w:b/>
          <w:i/>
        </w:rPr>
        <w:t xml:space="preserve">” </w:t>
      </w:r>
      <w:r w:rsidRPr="00DE49CE">
        <w:rPr>
          <w:b/>
          <w:i/>
        </w:rPr>
        <w:t>marcada. Esto ayuda a las conexiones dentro de la misma red o máquina.</w:t>
      </w:r>
    </w:p>
    <w:p w:rsidR="00DE49CE" w:rsidRDefault="002543B7" w:rsidP="002543B7">
      <w:r>
        <w:t>Ya hemos</w:t>
      </w:r>
      <w:r w:rsidRPr="002543B7">
        <w:t xml:space="preserve"> configurado el puerto 21 para FTP Control. Ahora vamos a añadir la regla para el rango de </w:t>
      </w:r>
      <w:r>
        <w:t>puertos pasivos que configuramos</w:t>
      </w:r>
      <w:r w:rsidRPr="002543B7">
        <w:t xml:space="preserve"> en FileZilla Server (50000-50100).</w:t>
      </w:r>
      <w:r>
        <w:t xml:space="preserve"> Mismo procedimiento para crear la regla de entrada que vimos anteriormente.</w:t>
      </w:r>
    </w:p>
    <w:p w:rsidR="002543B7" w:rsidRDefault="00DB5856" w:rsidP="002543B7">
      <w:r>
        <w:t>Tras todos estos pasos debemos comprobar que todo está correcto y para ello desde un equipo de nuestra red y con el programa de Filezilla cliente instalado vamos a comprobar la conexión y si los ficheros se envían correctamente y se pueden descargar. Este proceso lo hice desde la maquina anfitriona en la que ya tenía instalado el programa de Filezilla cliente. Lo primero es comprobar la conexión.</w:t>
      </w:r>
    </w:p>
    <w:p w:rsidR="00DB5856" w:rsidRDefault="00DB5856" w:rsidP="00DB5856">
      <w:pPr>
        <w:jc w:val="center"/>
      </w:pPr>
      <w:r w:rsidRPr="00DB5856">
        <w:rPr>
          <w:noProof/>
          <w:lang w:eastAsia="es-ES"/>
        </w:rPr>
        <w:drawing>
          <wp:inline distT="0" distB="0" distL="0" distR="0" wp14:anchorId="192E8DDE" wp14:editId="2A054236">
            <wp:extent cx="3379947" cy="27241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11603" cy="2749664"/>
                    </a:xfrm>
                    <a:prstGeom prst="rect">
                      <a:avLst/>
                    </a:prstGeom>
                  </pic:spPr>
                </pic:pic>
              </a:graphicData>
            </a:graphic>
          </wp:inline>
        </w:drawing>
      </w:r>
    </w:p>
    <w:p w:rsidR="00DB5856" w:rsidRDefault="00DB5856" w:rsidP="002543B7">
      <w:r>
        <w:lastRenderedPageBreak/>
        <w:t>Mediante la anterior captura podemos confirmar que la conexión funciona correctamente. Ahora vamos a probar a enviar un fichero txt desde el anfitrión al server. El fichero es el siguiente.</w:t>
      </w:r>
    </w:p>
    <w:p w:rsidR="00DB5856" w:rsidRDefault="00DB5856" w:rsidP="00DB5856">
      <w:pPr>
        <w:jc w:val="center"/>
      </w:pPr>
      <w:r w:rsidRPr="00DB5856">
        <w:rPr>
          <w:noProof/>
          <w:lang w:eastAsia="es-ES"/>
        </w:rPr>
        <w:drawing>
          <wp:inline distT="0" distB="0" distL="0" distR="0" wp14:anchorId="26C9CCD0" wp14:editId="26C30E12">
            <wp:extent cx="3943350" cy="1993005"/>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49849" cy="1996290"/>
                    </a:xfrm>
                    <a:prstGeom prst="rect">
                      <a:avLst/>
                    </a:prstGeom>
                  </pic:spPr>
                </pic:pic>
              </a:graphicData>
            </a:graphic>
          </wp:inline>
        </w:drawing>
      </w:r>
    </w:p>
    <w:p w:rsidR="00DB5856" w:rsidRDefault="00DB5856" w:rsidP="00DB5856">
      <w:r>
        <w:t xml:space="preserve">Tras realizar la prueba podemos comprobar que </w:t>
      </w:r>
      <w:r w:rsidR="005C66C4">
        <w:t>nuestro servidor FTP y todas las configuraciones llevadas a cabo funcionan correctamente.</w:t>
      </w:r>
    </w:p>
    <w:p w:rsidR="005C66C4" w:rsidRDefault="005C66C4" w:rsidP="005C66C4">
      <w:pPr>
        <w:jc w:val="center"/>
      </w:pPr>
      <w:r w:rsidRPr="005C66C4">
        <w:rPr>
          <w:noProof/>
          <w:lang w:eastAsia="es-ES"/>
        </w:rPr>
        <w:drawing>
          <wp:inline distT="0" distB="0" distL="0" distR="0" wp14:anchorId="23FF9F75" wp14:editId="209519F5">
            <wp:extent cx="2552700" cy="200637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55553" cy="2008621"/>
                    </a:xfrm>
                    <a:prstGeom prst="rect">
                      <a:avLst/>
                    </a:prstGeom>
                  </pic:spPr>
                </pic:pic>
              </a:graphicData>
            </a:graphic>
          </wp:inline>
        </w:drawing>
      </w:r>
    </w:p>
    <w:p w:rsidR="005C66C4" w:rsidRDefault="005C66C4" w:rsidP="005C66C4">
      <w:r>
        <w:t>Podemos comprobar que le fichero se ha subido al servidor correctamente. Si vamos al directorio que habíamos creado para este propósito deberíamos ver el fichero que se ha subido mediante FTP.</w:t>
      </w:r>
    </w:p>
    <w:p w:rsidR="005C66C4" w:rsidRDefault="005C66C4" w:rsidP="0069595D">
      <w:pPr>
        <w:jc w:val="center"/>
      </w:pPr>
      <w:r w:rsidRPr="005C66C4">
        <w:rPr>
          <w:noProof/>
          <w:lang w:eastAsia="es-ES"/>
        </w:rPr>
        <w:drawing>
          <wp:inline distT="0" distB="0" distL="0" distR="0" wp14:anchorId="1311864D" wp14:editId="2259F797">
            <wp:extent cx="4747413" cy="26098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58348" cy="2615862"/>
                    </a:xfrm>
                    <a:prstGeom prst="rect">
                      <a:avLst/>
                    </a:prstGeom>
                  </pic:spPr>
                </pic:pic>
              </a:graphicData>
            </a:graphic>
          </wp:inline>
        </w:drawing>
      </w:r>
    </w:p>
    <w:p w:rsidR="004947AB" w:rsidRPr="004947AB" w:rsidRDefault="004947AB" w:rsidP="004947AB">
      <w:pPr>
        <w:pStyle w:val="Ttulo2"/>
        <w:rPr>
          <w:sz w:val="36"/>
        </w:rPr>
      </w:pPr>
      <w:bookmarkStart w:id="8" w:name="_Toc201405324"/>
      <w:r w:rsidRPr="004947AB">
        <w:rPr>
          <w:sz w:val="36"/>
        </w:rPr>
        <w:lastRenderedPageBreak/>
        <w:t>Pregunta 2</w:t>
      </w:r>
      <w:bookmarkEnd w:id="8"/>
    </w:p>
    <w:p w:rsidR="008E0CBF" w:rsidRPr="004947AB" w:rsidRDefault="00B02EFC" w:rsidP="004947AB">
      <w:pPr>
        <w:rPr>
          <w:b/>
          <w:i/>
          <w:sz w:val="25"/>
          <w:szCs w:val="25"/>
        </w:rPr>
      </w:pPr>
      <w:r w:rsidRPr="004947AB">
        <w:rPr>
          <w:b/>
          <w:i/>
          <w:sz w:val="25"/>
          <w:szCs w:val="25"/>
        </w:rPr>
        <w:t>Crear un plan de pruebas para el testeo de un servidor FTP (Es necesario aportar capturas de pantallas de la realización de la actividad)</w:t>
      </w:r>
    </w:p>
    <w:p w:rsidR="00B12977" w:rsidRDefault="00556B21" w:rsidP="00B12977">
      <w:r w:rsidRPr="00556B21">
        <w:t>Ahora que el servidor FTP está operativo y accesible, podemos p</w:t>
      </w:r>
      <w:r>
        <w:t>asar al corazón de la actividad. Vamos a configurar JMeter para simular usuarios conectándose al servidor FTP, subiendo y descargando archivos, y midiendo el rendimiento.</w:t>
      </w:r>
    </w:p>
    <w:p w:rsidR="00556B21" w:rsidRPr="00E362B7" w:rsidRDefault="00556B21" w:rsidP="00556B21">
      <w:pPr>
        <w:pStyle w:val="Ttulo3"/>
        <w:rPr>
          <w:rFonts w:asciiTheme="minorHAnsi" w:hAnsiTheme="minorHAnsi" w:cstheme="minorHAnsi"/>
          <w:sz w:val="28"/>
        </w:rPr>
      </w:pPr>
      <w:bookmarkStart w:id="9" w:name="_Toc201405325"/>
      <w:r w:rsidRPr="00E362B7">
        <w:rPr>
          <w:rFonts w:asciiTheme="minorHAnsi" w:hAnsiTheme="minorHAnsi" w:cstheme="minorHAnsi"/>
          <w:sz w:val="28"/>
        </w:rPr>
        <w:t>Crear un Plan de Pruebas FTP en JMeter</w:t>
      </w:r>
      <w:bookmarkEnd w:id="9"/>
    </w:p>
    <w:p w:rsidR="00556B21" w:rsidRPr="00556B21" w:rsidRDefault="00556B21" w:rsidP="00556B21">
      <w:pPr>
        <w:rPr>
          <w:rFonts w:cstheme="minorHAnsi"/>
        </w:rPr>
      </w:pPr>
      <w:r w:rsidRPr="00556B21">
        <w:rPr>
          <w:rFonts w:cstheme="minorHAnsi"/>
        </w:rPr>
        <w:t>Para ello, abr</w:t>
      </w:r>
      <w:r>
        <w:rPr>
          <w:rFonts w:cstheme="minorHAnsi"/>
        </w:rPr>
        <w:t xml:space="preserve">iremos la interfaz gráfica de </w:t>
      </w:r>
      <w:r w:rsidRPr="00556B21">
        <w:rPr>
          <w:rFonts w:cstheme="minorHAnsi"/>
          <w:b/>
          <w:i/>
        </w:rPr>
        <w:t>JMeter,</w:t>
      </w:r>
      <w:r>
        <w:rPr>
          <w:rFonts w:cstheme="minorHAnsi"/>
        </w:rPr>
        <w:t xml:space="preserve"> s</w:t>
      </w:r>
      <w:r w:rsidRPr="00556B21">
        <w:rPr>
          <w:rFonts w:cstheme="minorHAnsi"/>
        </w:rPr>
        <w:t>i no la tienes abierta, navega a la carpeta d</w:t>
      </w:r>
      <w:r>
        <w:rPr>
          <w:rFonts w:cstheme="minorHAnsi"/>
        </w:rPr>
        <w:t xml:space="preserve">onde descomprimiste JMeter, </w:t>
      </w:r>
      <w:r w:rsidRPr="00556B21">
        <w:rPr>
          <w:rFonts w:cstheme="minorHAnsi"/>
          <w:b/>
          <w:i/>
        </w:rPr>
        <w:t>C:\apache-jmeter-X.Y\bin</w:t>
      </w:r>
      <w:r w:rsidRPr="00556B21">
        <w:rPr>
          <w:rFonts w:cstheme="minorHAnsi"/>
        </w:rPr>
        <w:t xml:space="preserve"> y ejecuta</w:t>
      </w:r>
      <w:r>
        <w:rPr>
          <w:rFonts w:cstheme="minorHAnsi"/>
        </w:rPr>
        <w:t>r</w:t>
      </w:r>
      <w:r w:rsidRPr="00556B21">
        <w:rPr>
          <w:rFonts w:cstheme="minorHAnsi"/>
        </w:rPr>
        <w:t xml:space="preserve"> </w:t>
      </w:r>
      <w:r w:rsidRPr="00556B21">
        <w:rPr>
          <w:rFonts w:cstheme="minorHAnsi"/>
          <w:b/>
          <w:i/>
        </w:rPr>
        <w:t>jmeter.bat.</w:t>
      </w:r>
    </w:p>
    <w:p w:rsidR="00556B21" w:rsidRDefault="00556B21" w:rsidP="00556B21">
      <w:pPr>
        <w:jc w:val="center"/>
      </w:pPr>
      <w:r w:rsidRPr="00556B21">
        <w:rPr>
          <w:noProof/>
          <w:lang w:eastAsia="es-ES"/>
        </w:rPr>
        <w:drawing>
          <wp:inline distT="0" distB="0" distL="0" distR="0" wp14:anchorId="707C177F" wp14:editId="639E5374">
            <wp:extent cx="2257425" cy="116189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77204" cy="1172075"/>
                    </a:xfrm>
                    <a:prstGeom prst="rect">
                      <a:avLst/>
                    </a:prstGeom>
                  </pic:spPr>
                </pic:pic>
              </a:graphicData>
            </a:graphic>
          </wp:inline>
        </w:drawing>
      </w:r>
    </w:p>
    <w:p w:rsidR="00556B21" w:rsidRDefault="00326A20" w:rsidP="00326A20">
      <w:r>
        <w:t>En el panel izquierdo de JMeter, haz clic derecho sobre Test Plan (Plan de Pruebas). Selecciona Rename (Renombrar). Cambia el nombre a algo descriptivo, como Plan de Pruebas FTP Local. Presiona Enter.</w:t>
      </w:r>
    </w:p>
    <w:p w:rsidR="00326A20" w:rsidRDefault="00326A20" w:rsidP="00326A20">
      <w:pPr>
        <w:jc w:val="center"/>
      </w:pPr>
      <w:r w:rsidRPr="00326A20">
        <w:rPr>
          <w:noProof/>
          <w:lang w:eastAsia="es-ES"/>
        </w:rPr>
        <w:drawing>
          <wp:inline distT="0" distB="0" distL="0" distR="0" wp14:anchorId="4BF46DC5" wp14:editId="7B23F63B">
            <wp:extent cx="2619375" cy="1350346"/>
            <wp:effectExtent l="0" t="0" r="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31164" cy="1356424"/>
                    </a:xfrm>
                    <a:prstGeom prst="rect">
                      <a:avLst/>
                    </a:prstGeom>
                  </pic:spPr>
                </pic:pic>
              </a:graphicData>
            </a:graphic>
          </wp:inline>
        </w:drawing>
      </w:r>
    </w:p>
    <w:p w:rsidR="00326A20" w:rsidRDefault="00326A20" w:rsidP="00326A20">
      <w:pPr>
        <w:rPr>
          <w:b/>
          <w:i/>
        </w:rPr>
      </w:pPr>
      <w:r>
        <w:t xml:space="preserve">Ahora vamos a añadir un </w:t>
      </w:r>
      <w:r w:rsidRPr="00326A20">
        <w:rPr>
          <w:b/>
          <w:i/>
        </w:rPr>
        <w:t>Grupo de Hilos (Thread Group):</w:t>
      </w:r>
      <w:r>
        <w:t xml:space="preserve"> Un Thread Group simula a un grupo de usuarios. Hacer clic derecho sobre Plan de Pruebas FTP Local y selecciona </w:t>
      </w:r>
      <w:r w:rsidRPr="00326A20">
        <w:rPr>
          <w:b/>
          <w:i/>
        </w:rPr>
        <w:t>Add (Añadir) &gt; Threads (Users) &gt; Thread Group (Grupo de Hilos).</w:t>
      </w:r>
    </w:p>
    <w:p w:rsidR="00326A20" w:rsidRDefault="00326A20" w:rsidP="00326A20">
      <w:pPr>
        <w:jc w:val="center"/>
      </w:pPr>
      <w:r w:rsidRPr="00326A20">
        <w:rPr>
          <w:noProof/>
          <w:lang w:eastAsia="es-ES"/>
        </w:rPr>
        <w:drawing>
          <wp:inline distT="0" distB="0" distL="0" distR="0" wp14:anchorId="2DAA2334" wp14:editId="73155FC6">
            <wp:extent cx="3443383" cy="1819275"/>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61512" cy="1828853"/>
                    </a:xfrm>
                    <a:prstGeom prst="rect">
                      <a:avLst/>
                    </a:prstGeom>
                  </pic:spPr>
                </pic:pic>
              </a:graphicData>
            </a:graphic>
          </wp:inline>
        </w:drawing>
      </w:r>
    </w:p>
    <w:p w:rsidR="00BA0148" w:rsidRDefault="00BA0148" w:rsidP="00BA0148">
      <w:r>
        <w:lastRenderedPageBreak/>
        <w:t>En el panel derecho, en la configuración del Thread Group:</w:t>
      </w:r>
    </w:p>
    <w:p w:rsidR="00BA0148" w:rsidRPr="00BA0148" w:rsidRDefault="00BA0148" w:rsidP="00BA0148">
      <w:pPr>
        <w:pStyle w:val="Prrafodelista"/>
        <w:numPr>
          <w:ilvl w:val="0"/>
          <w:numId w:val="8"/>
        </w:numPr>
        <w:rPr>
          <w:i/>
        </w:rPr>
      </w:pPr>
      <w:r w:rsidRPr="00BA0148">
        <w:rPr>
          <w:b/>
          <w:i/>
        </w:rPr>
        <w:t>Number of Threads (Users): 10</w:t>
      </w:r>
      <w:r w:rsidRPr="00BA0148">
        <w:rPr>
          <w:i/>
        </w:rPr>
        <w:t xml:space="preserve"> (Simularemos 10 usuarios concurrentes para empezar).</w:t>
      </w:r>
    </w:p>
    <w:p w:rsidR="00BA0148" w:rsidRPr="00BA0148" w:rsidRDefault="00BA0148" w:rsidP="00BA0148">
      <w:pPr>
        <w:pStyle w:val="Prrafodelista"/>
        <w:numPr>
          <w:ilvl w:val="0"/>
          <w:numId w:val="8"/>
        </w:numPr>
        <w:rPr>
          <w:i/>
        </w:rPr>
      </w:pPr>
      <w:r w:rsidRPr="00BA0148">
        <w:rPr>
          <w:b/>
        </w:rPr>
        <w:t>Ramp-up period (seconds)</w:t>
      </w:r>
      <w:r w:rsidRPr="00BA0148">
        <w:rPr>
          <w:b/>
          <w:i/>
        </w:rPr>
        <w:t>: 5</w:t>
      </w:r>
      <w:r w:rsidRPr="00BA0148">
        <w:rPr>
          <w:i/>
        </w:rPr>
        <w:t xml:space="preserve"> (JMeter tardará 5 segundos en iniciar los 10 usuarios, es decir, un usuario cada 0.5 segundos).</w:t>
      </w:r>
    </w:p>
    <w:p w:rsidR="00326A20" w:rsidRDefault="00BA0148" w:rsidP="00BA0148">
      <w:pPr>
        <w:pStyle w:val="Prrafodelista"/>
        <w:numPr>
          <w:ilvl w:val="0"/>
          <w:numId w:val="8"/>
        </w:numPr>
        <w:rPr>
          <w:i/>
        </w:rPr>
      </w:pPr>
      <w:r w:rsidRPr="00BA0148">
        <w:rPr>
          <w:b/>
        </w:rPr>
        <w:t>Loop Count: 1</w:t>
      </w:r>
      <w:r w:rsidRPr="00BA0148">
        <w:rPr>
          <w:i/>
        </w:rPr>
        <w:t xml:space="preserve"> (Cada usuario realizará el plan de pruebas una vez. Puedes cambiarlo a Infinite o un número mayor para una carga sostenida).</w:t>
      </w:r>
    </w:p>
    <w:p w:rsidR="00BA0148" w:rsidRDefault="00BA0148" w:rsidP="00BA0148">
      <w:pPr>
        <w:jc w:val="center"/>
      </w:pPr>
      <w:r w:rsidRPr="00BA0148">
        <w:rPr>
          <w:noProof/>
          <w:lang w:eastAsia="es-ES"/>
        </w:rPr>
        <w:drawing>
          <wp:inline distT="0" distB="0" distL="0" distR="0" wp14:anchorId="16081FA0" wp14:editId="50B1F7CB">
            <wp:extent cx="3019425" cy="1565102"/>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25770" cy="1568391"/>
                    </a:xfrm>
                    <a:prstGeom prst="rect">
                      <a:avLst/>
                    </a:prstGeom>
                  </pic:spPr>
                </pic:pic>
              </a:graphicData>
            </a:graphic>
          </wp:inline>
        </w:drawing>
      </w:r>
    </w:p>
    <w:p w:rsidR="00BA0148" w:rsidRPr="0013319B" w:rsidRDefault="00BA0148" w:rsidP="00BA0148">
      <w:pPr>
        <w:pStyle w:val="Ttulo3"/>
        <w:rPr>
          <w:rFonts w:asciiTheme="minorHAnsi" w:hAnsiTheme="minorHAnsi" w:cstheme="minorHAnsi"/>
          <w:sz w:val="28"/>
        </w:rPr>
      </w:pPr>
      <w:bookmarkStart w:id="10" w:name="_Toc201405326"/>
      <w:r w:rsidRPr="0013319B">
        <w:rPr>
          <w:rFonts w:asciiTheme="minorHAnsi" w:hAnsiTheme="minorHAnsi" w:cstheme="minorHAnsi"/>
          <w:sz w:val="28"/>
        </w:rPr>
        <w:t>Añadir un Sampler de Conexión FTP</w:t>
      </w:r>
      <w:bookmarkEnd w:id="10"/>
    </w:p>
    <w:p w:rsidR="00BA0148" w:rsidRDefault="00BA0148" w:rsidP="00BA0148">
      <w:r>
        <w:t>Esto simulará la conexión al servidor FTP, pasos:</w:t>
      </w:r>
    </w:p>
    <w:p w:rsidR="00BA0148" w:rsidRPr="009D10BA" w:rsidRDefault="00BA0148" w:rsidP="009D10BA">
      <w:pPr>
        <w:pStyle w:val="Prrafodelista"/>
        <w:numPr>
          <w:ilvl w:val="0"/>
          <w:numId w:val="9"/>
        </w:numPr>
        <w:rPr>
          <w:i/>
        </w:rPr>
      </w:pPr>
      <w:r w:rsidRPr="009D10BA">
        <w:rPr>
          <w:i/>
        </w:rPr>
        <w:t>Hacer clic derecho sobre el Thread Group que acabas de crear.</w:t>
      </w:r>
    </w:p>
    <w:p w:rsidR="00BA0148" w:rsidRPr="009D10BA" w:rsidRDefault="00BA0148" w:rsidP="009D10BA">
      <w:pPr>
        <w:pStyle w:val="Prrafodelista"/>
        <w:numPr>
          <w:ilvl w:val="0"/>
          <w:numId w:val="9"/>
        </w:numPr>
        <w:rPr>
          <w:i/>
        </w:rPr>
      </w:pPr>
      <w:r w:rsidRPr="009D10BA">
        <w:rPr>
          <w:i/>
        </w:rPr>
        <w:t>Selecciona Add (Añadir) &gt; Sampler &gt; FTP Request.</w:t>
      </w:r>
    </w:p>
    <w:p w:rsidR="00BA0148" w:rsidRDefault="00BA0148" w:rsidP="009D10BA">
      <w:pPr>
        <w:pStyle w:val="Prrafodelista"/>
        <w:numPr>
          <w:ilvl w:val="0"/>
          <w:numId w:val="9"/>
        </w:numPr>
        <w:rPr>
          <w:i/>
        </w:rPr>
      </w:pPr>
      <w:r w:rsidRPr="009D10BA">
        <w:rPr>
          <w:i/>
        </w:rPr>
        <w:t>En el panel derecho, en la configuración de la "FTP Request":</w:t>
      </w:r>
    </w:p>
    <w:p w:rsidR="009D10BA" w:rsidRDefault="009D10BA" w:rsidP="009D10BA">
      <w:pPr>
        <w:pStyle w:val="Prrafodelista"/>
        <w:rPr>
          <w:i/>
        </w:rPr>
      </w:pPr>
    </w:p>
    <w:p w:rsidR="009D10BA" w:rsidRDefault="009D10BA" w:rsidP="009D10BA">
      <w:pPr>
        <w:pStyle w:val="Prrafodelista"/>
        <w:numPr>
          <w:ilvl w:val="0"/>
          <w:numId w:val="10"/>
        </w:numPr>
      </w:pPr>
      <w:r w:rsidRPr="009D10BA">
        <w:rPr>
          <w:b/>
          <w:i/>
        </w:rPr>
        <w:t>Name:</w:t>
      </w:r>
      <w:r>
        <w:t xml:space="preserve"> Conectar FTP y Descargar</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Server Name or IP:</w:t>
      </w:r>
      <w:r>
        <w:t xml:space="preserve"> Introduce la IP de tu máquina virtual de Windows Server 2022 (ej. 192.168.1.100).</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Port Number:</w:t>
      </w:r>
      <w:r>
        <w:t xml:space="preserve"> 21</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Username:</w:t>
      </w:r>
      <w:r>
        <w:t xml:space="preserve"> usuarioftp (o el que creaste).</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Password:</w:t>
      </w:r>
      <w:r>
        <w:t xml:space="preserve"> la que creaste.</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Action:</w:t>
      </w:r>
      <w:r>
        <w:t xml:space="preserve"> Download File (Descargar Archivo). Aunque la primera acción será solo una conexión, vamos a usar una acción de archivo para probar la funcionalidad completa.</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Remote File:</w:t>
      </w:r>
      <w:r>
        <w:t xml:space="preserve"> /README.txt (o el nombre del archivo que subiste previamente a C:\FTP_Share para probar la descarga. Si no subiste uno, puedes crear un archivo de texto llamado README.txt con contenido simple en C:\FTP_Share de tu VM).</w:t>
      </w:r>
    </w:p>
    <w:p w:rsidR="009D10BA" w:rsidRDefault="009D10BA" w:rsidP="009D10BA">
      <w:pPr>
        <w:pStyle w:val="Prrafodelista"/>
        <w:ind w:left="1440"/>
      </w:pPr>
    </w:p>
    <w:p w:rsidR="009D10BA" w:rsidRDefault="009D10BA" w:rsidP="009D10BA">
      <w:pPr>
        <w:pStyle w:val="Prrafodelista"/>
        <w:numPr>
          <w:ilvl w:val="0"/>
          <w:numId w:val="10"/>
        </w:numPr>
      </w:pPr>
      <w:r w:rsidRPr="009D10BA">
        <w:rPr>
          <w:b/>
          <w:i/>
        </w:rPr>
        <w:t>Local File:</w:t>
      </w:r>
      <w:r>
        <w:t xml:space="preserve"> Deja en blanco para que descargue a una ubicación temporal.</w:t>
      </w:r>
    </w:p>
    <w:p w:rsidR="009D10BA" w:rsidRDefault="009D10BA" w:rsidP="009D10BA">
      <w:pPr>
        <w:pStyle w:val="Prrafodelista"/>
        <w:numPr>
          <w:ilvl w:val="0"/>
          <w:numId w:val="10"/>
        </w:numPr>
      </w:pPr>
      <w:r w:rsidRPr="009D10BA">
        <w:rPr>
          <w:b/>
          <w:i/>
        </w:rPr>
        <w:lastRenderedPageBreak/>
        <w:t>Transfer Mode:</w:t>
      </w:r>
      <w:r>
        <w:t xml:space="preserve"> Binary (Binario) o ASCII (texto). Para la mayoría de archivos, Binary es seguro. Si solo son textos puros, ASCII.</w:t>
      </w:r>
    </w:p>
    <w:p w:rsidR="009D10BA" w:rsidRDefault="009D10BA" w:rsidP="009D10BA">
      <w:pPr>
        <w:pStyle w:val="Prrafodelista"/>
        <w:ind w:left="1440"/>
      </w:pPr>
    </w:p>
    <w:p w:rsidR="009D10BA" w:rsidRDefault="00400BC5" w:rsidP="00400BC5">
      <w:pPr>
        <w:jc w:val="center"/>
      </w:pPr>
      <w:r w:rsidRPr="00400BC5">
        <w:rPr>
          <w:noProof/>
          <w:lang w:eastAsia="es-ES"/>
        </w:rPr>
        <w:drawing>
          <wp:inline distT="0" distB="0" distL="0" distR="0" wp14:anchorId="567C0933" wp14:editId="6F79DD4A">
            <wp:extent cx="3676650" cy="1916147"/>
            <wp:effectExtent l="0" t="0" r="0" b="825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89497" cy="1922842"/>
                    </a:xfrm>
                    <a:prstGeom prst="rect">
                      <a:avLst/>
                    </a:prstGeom>
                  </pic:spPr>
                </pic:pic>
              </a:graphicData>
            </a:graphic>
          </wp:inline>
        </w:drawing>
      </w:r>
    </w:p>
    <w:p w:rsidR="00CE4DBD" w:rsidRPr="00E362B7" w:rsidRDefault="00CE4DBD" w:rsidP="00CE4DBD">
      <w:pPr>
        <w:pStyle w:val="Ttulo3"/>
        <w:rPr>
          <w:rFonts w:asciiTheme="minorHAnsi" w:hAnsiTheme="minorHAnsi" w:cstheme="minorHAnsi"/>
          <w:sz w:val="28"/>
          <w:szCs w:val="30"/>
        </w:rPr>
      </w:pPr>
      <w:bookmarkStart w:id="11" w:name="_Toc201405327"/>
      <w:r w:rsidRPr="00E362B7">
        <w:rPr>
          <w:rFonts w:asciiTheme="minorHAnsi" w:hAnsiTheme="minorHAnsi" w:cstheme="minorHAnsi"/>
          <w:sz w:val="28"/>
          <w:szCs w:val="30"/>
        </w:rPr>
        <w:t>Añadir un Listener para ver los resultados (View Results Tree)</w:t>
      </w:r>
      <w:bookmarkEnd w:id="11"/>
    </w:p>
    <w:p w:rsidR="00CE4DBD" w:rsidRDefault="0013319B" w:rsidP="0013319B">
      <w:pPr>
        <w:rPr>
          <w:b/>
          <w:i/>
        </w:rPr>
      </w:pPr>
      <w:r>
        <w:t xml:space="preserve">Esto es crucial para depurar y ver si las solicitudes FTP funcionan. Hacemos clic derecho sobre el Thread Group, seleccionamos </w:t>
      </w:r>
      <w:r w:rsidRPr="0013319B">
        <w:rPr>
          <w:b/>
          <w:i/>
        </w:rPr>
        <w:t>Add (Añadir) &gt; Listener &gt; View Results Tree (Ver Árbol de Resultados).</w:t>
      </w:r>
    </w:p>
    <w:p w:rsidR="0013319B" w:rsidRDefault="0013319B" w:rsidP="0013319B">
      <w:pPr>
        <w:jc w:val="center"/>
      </w:pPr>
      <w:r w:rsidRPr="0013319B">
        <w:rPr>
          <w:noProof/>
          <w:lang w:eastAsia="es-ES"/>
        </w:rPr>
        <w:drawing>
          <wp:inline distT="0" distB="0" distL="0" distR="0" wp14:anchorId="312B5213" wp14:editId="65F875D9">
            <wp:extent cx="3343275" cy="1707413"/>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53513" cy="1712642"/>
                    </a:xfrm>
                    <a:prstGeom prst="rect">
                      <a:avLst/>
                    </a:prstGeom>
                  </pic:spPr>
                </pic:pic>
              </a:graphicData>
            </a:graphic>
          </wp:inline>
        </w:drawing>
      </w:r>
    </w:p>
    <w:p w:rsidR="0013319B" w:rsidRPr="00E362B7" w:rsidRDefault="0013319B" w:rsidP="0013319B">
      <w:pPr>
        <w:pStyle w:val="Ttulo3"/>
        <w:rPr>
          <w:rFonts w:asciiTheme="minorHAnsi" w:hAnsiTheme="minorHAnsi" w:cstheme="minorHAnsi"/>
          <w:sz w:val="28"/>
          <w:szCs w:val="25"/>
        </w:rPr>
      </w:pPr>
      <w:bookmarkStart w:id="12" w:name="_Toc201405328"/>
      <w:r w:rsidRPr="00E362B7">
        <w:rPr>
          <w:rFonts w:asciiTheme="minorHAnsi" w:hAnsiTheme="minorHAnsi" w:cstheme="minorHAnsi"/>
          <w:sz w:val="28"/>
          <w:szCs w:val="25"/>
        </w:rPr>
        <w:t>Añadir otro Listener para ver el resumen del rendimiento (Summary Report):</w:t>
      </w:r>
      <w:bookmarkEnd w:id="12"/>
    </w:p>
    <w:p w:rsidR="0013319B" w:rsidRDefault="0013319B" w:rsidP="0013319B">
      <w:pPr>
        <w:rPr>
          <w:b/>
          <w:i/>
        </w:rPr>
      </w:pPr>
      <w:r>
        <w:t xml:space="preserve">Para una visión general de métricas clave. Hacemos clic derecho sobre el Thread Group y seleccionamos </w:t>
      </w:r>
      <w:r w:rsidRPr="0013319B">
        <w:rPr>
          <w:b/>
          <w:i/>
        </w:rPr>
        <w:t>Add (Añadir) &gt; Listener &gt; Summary Report (Informe Resumen).</w:t>
      </w:r>
    </w:p>
    <w:p w:rsidR="0013319B" w:rsidRDefault="0013319B" w:rsidP="0013319B">
      <w:pPr>
        <w:jc w:val="center"/>
      </w:pPr>
      <w:r w:rsidRPr="0013319B">
        <w:rPr>
          <w:noProof/>
          <w:lang w:eastAsia="es-ES"/>
        </w:rPr>
        <w:drawing>
          <wp:inline distT="0" distB="0" distL="0" distR="0" wp14:anchorId="07CDE299" wp14:editId="007AB61E">
            <wp:extent cx="3714750" cy="1915036"/>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33551" cy="1924729"/>
                    </a:xfrm>
                    <a:prstGeom prst="rect">
                      <a:avLst/>
                    </a:prstGeom>
                  </pic:spPr>
                </pic:pic>
              </a:graphicData>
            </a:graphic>
          </wp:inline>
        </w:drawing>
      </w:r>
    </w:p>
    <w:p w:rsidR="0013319B" w:rsidRDefault="0013319B" w:rsidP="0013319B">
      <w:r>
        <w:lastRenderedPageBreak/>
        <w:t xml:space="preserve">Ahora debemos guardar el Plan de Pruebas. Para ello vamos a </w:t>
      </w:r>
      <w:r w:rsidRPr="0013319B">
        <w:rPr>
          <w:b/>
          <w:i/>
        </w:rPr>
        <w:t>File (Archivo) &gt; Save Test Plan As... (Gu</w:t>
      </w:r>
      <w:r>
        <w:rPr>
          <w:b/>
          <w:i/>
        </w:rPr>
        <w:t xml:space="preserve">ardar Plan de Pruebas como...). </w:t>
      </w:r>
      <w:r>
        <w:t>Elegimos una ubicación en la VM y guardamos el archivo con un nombre.</w:t>
      </w:r>
    </w:p>
    <w:p w:rsidR="0013319B" w:rsidRDefault="0013319B" w:rsidP="0013319B">
      <w:pPr>
        <w:jc w:val="center"/>
        <w:rPr>
          <w:b/>
          <w:i/>
        </w:rPr>
      </w:pPr>
      <w:r w:rsidRPr="0013319B">
        <w:rPr>
          <w:b/>
          <w:i/>
          <w:noProof/>
          <w:lang w:eastAsia="es-ES"/>
        </w:rPr>
        <w:drawing>
          <wp:inline distT="0" distB="0" distL="0" distR="0" wp14:anchorId="7EA948A7" wp14:editId="3F5531DE">
            <wp:extent cx="4000500" cy="2106096"/>
            <wp:effectExtent l="0" t="0" r="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03838" cy="2107853"/>
                    </a:xfrm>
                    <a:prstGeom prst="rect">
                      <a:avLst/>
                    </a:prstGeom>
                  </pic:spPr>
                </pic:pic>
              </a:graphicData>
            </a:graphic>
          </wp:inline>
        </w:drawing>
      </w:r>
    </w:p>
    <w:p w:rsidR="0013319B" w:rsidRDefault="0013319B" w:rsidP="0013319B">
      <w:pPr>
        <w:rPr>
          <w:b/>
          <w:i/>
        </w:rPr>
      </w:pPr>
      <w:r>
        <w:t xml:space="preserve">Una vez creado el plan de pruebas es momento de ejecutar dicho plan. Para ello debemos hacer clic en </w:t>
      </w:r>
      <w:r w:rsidRPr="0013319B">
        <w:rPr>
          <w:rStyle w:val="CdigoHTML"/>
          <w:rFonts w:eastAsiaTheme="minorHAnsi"/>
          <w:b/>
          <w:i/>
          <w:sz w:val="24"/>
        </w:rPr>
        <w:t>Run</w:t>
      </w:r>
      <w:r w:rsidRPr="0013319B">
        <w:rPr>
          <w:b/>
          <w:i/>
          <w:sz w:val="32"/>
        </w:rPr>
        <w:t xml:space="preserve"> </w:t>
      </w:r>
      <w:r w:rsidRPr="0013319B">
        <w:rPr>
          <w:b/>
          <w:i/>
        </w:rPr>
        <w:t xml:space="preserve">(Ejecutar) &gt; </w:t>
      </w:r>
      <w:r w:rsidRPr="0013319B">
        <w:rPr>
          <w:rStyle w:val="CdigoHTML"/>
          <w:rFonts w:eastAsiaTheme="minorHAnsi"/>
          <w:b/>
          <w:i/>
          <w:sz w:val="24"/>
        </w:rPr>
        <w:t>Start</w:t>
      </w:r>
      <w:r w:rsidRPr="0013319B">
        <w:rPr>
          <w:b/>
          <w:i/>
          <w:sz w:val="32"/>
        </w:rPr>
        <w:t xml:space="preserve"> </w:t>
      </w:r>
      <w:r w:rsidRPr="0013319B">
        <w:rPr>
          <w:b/>
          <w:i/>
        </w:rPr>
        <w:t>(Iniciar) (o el icono de la flecha verde).</w:t>
      </w:r>
    </w:p>
    <w:p w:rsidR="001408D5" w:rsidRDefault="00E362B7" w:rsidP="00E362B7">
      <w:pPr>
        <w:jc w:val="center"/>
      </w:pPr>
      <w:r w:rsidRPr="00E362B7">
        <w:drawing>
          <wp:inline distT="0" distB="0" distL="0" distR="0" wp14:anchorId="4266F920" wp14:editId="0370148C">
            <wp:extent cx="3943499" cy="20097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45373" cy="2010730"/>
                    </a:xfrm>
                    <a:prstGeom prst="rect">
                      <a:avLst/>
                    </a:prstGeom>
                  </pic:spPr>
                </pic:pic>
              </a:graphicData>
            </a:graphic>
          </wp:inline>
        </w:drawing>
      </w:r>
    </w:p>
    <w:p w:rsidR="00E362B7" w:rsidRPr="00E362B7" w:rsidRDefault="00E362B7" w:rsidP="00E362B7">
      <w:pPr>
        <w:pStyle w:val="Ttulo3"/>
        <w:ind w:left="785"/>
        <w:rPr>
          <w:rFonts w:asciiTheme="minorHAnsi" w:hAnsiTheme="minorHAnsi" w:cstheme="minorHAnsi"/>
          <w:sz w:val="28"/>
          <w:szCs w:val="25"/>
        </w:rPr>
      </w:pPr>
      <w:bookmarkStart w:id="13" w:name="_Toc201405329"/>
      <w:r w:rsidRPr="00E362B7">
        <w:rPr>
          <w:rFonts w:asciiTheme="minorHAnsi" w:hAnsiTheme="minorHAnsi" w:cstheme="minorHAnsi"/>
          <w:sz w:val="28"/>
          <w:szCs w:val="25"/>
        </w:rPr>
        <w:t>Aclaración de la Solución y Evidencia (Funcionamiento de JMeter con FileZilla FTPS)</w:t>
      </w:r>
      <w:bookmarkEnd w:id="13"/>
    </w:p>
    <w:p w:rsidR="00E362B7" w:rsidRDefault="00E362B7" w:rsidP="00E362B7">
      <w:r w:rsidRPr="00E362B7">
        <w:rPr>
          <w:b/>
          <w:i/>
        </w:rPr>
        <w:t>Tuve un p</w:t>
      </w:r>
      <w:r w:rsidRPr="00E362B7">
        <w:rPr>
          <w:b/>
          <w:i/>
        </w:rPr>
        <w:t>roblema Inicial: El Sampler Petición FTP de JMeter</w:t>
      </w:r>
      <w:r>
        <w:t xml:space="preserve"> no lograba establecer una conexión </w:t>
      </w:r>
      <w:r w:rsidRPr="00F72444">
        <w:rPr>
          <w:b/>
          <w:i/>
        </w:rPr>
        <w:t>FTPS (FTP sobre TLS/SSL) con FileZilla Server,</w:t>
      </w:r>
      <w:r>
        <w:t xml:space="preserve"> mostrando el </w:t>
      </w:r>
      <w:r w:rsidRPr="00F72444">
        <w:rPr>
          <w:b/>
          <w:i/>
        </w:rPr>
        <w:t>error 503</w:t>
      </w:r>
      <w:r>
        <w:t xml:space="preserve"> </w:t>
      </w:r>
      <w:r w:rsidRPr="00F72444">
        <w:rPr>
          <w:b/>
          <w:i/>
        </w:rPr>
        <w:t>Use AUTH first.</w:t>
      </w:r>
      <w:r w:rsidR="00F72444">
        <w:t xml:space="preserve"> o problemas de </w:t>
      </w:r>
      <w:r w:rsidR="00F72444" w:rsidRPr="00F72444">
        <w:rPr>
          <w:b/>
          <w:i/>
        </w:rPr>
        <w:t>Connection refused</w:t>
      </w:r>
      <w:r>
        <w:t xml:space="preserve"> o</w:t>
      </w:r>
      <w:r w:rsidRPr="00F72444">
        <w:rPr>
          <w:b/>
          <w:i/>
        </w:rPr>
        <w:t xml:space="preserve"> SSL</w:t>
      </w:r>
      <w:r>
        <w:t xml:space="preserve">, a pesar de que el </w:t>
      </w:r>
      <w:r w:rsidRPr="00F72444">
        <w:rPr>
          <w:b/>
          <w:i/>
        </w:rPr>
        <w:t>cliente FileZilla sí se conectaba.</w:t>
      </w:r>
      <w:r>
        <w:t xml:space="preserve"> Esto se debía a una combinación de la estricta exigencia de </w:t>
      </w:r>
      <w:r w:rsidRPr="00F72444">
        <w:rPr>
          <w:b/>
          <w:i/>
        </w:rPr>
        <w:t>FTPS</w:t>
      </w:r>
      <w:r>
        <w:t xml:space="preserve"> por parte del </w:t>
      </w:r>
      <w:r w:rsidRPr="00F72444">
        <w:rPr>
          <w:b/>
          <w:i/>
        </w:rPr>
        <w:t>servidor</w:t>
      </w:r>
      <w:r>
        <w:t xml:space="preserve"> y las limitaciones del </w:t>
      </w:r>
      <w:r w:rsidRPr="00F72444">
        <w:rPr>
          <w:b/>
          <w:i/>
        </w:rPr>
        <w:t>Sampler FTP</w:t>
      </w:r>
      <w:r>
        <w:t xml:space="preserve"> nativo de </w:t>
      </w:r>
      <w:r w:rsidRPr="00F72444">
        <w:rPr>
          <w:b/>
          <w:i/>
        </w:rPr>
        <w:t>JMeter</w:t>
      </w:r>
      <w:r>
        <w:t xml:space="preserve"> para manejar la </w:t>
      </w:r>
      <w:r w:rsidRPr="00F72444">
        <w:rPr>
          <w:b/>
          <w:i/>
        </w:rPr>
        <w:t>negociación TLS con certificados autofirmados.</w:t>
      </w:r>
    </w:p>
    <w:p w:rsidR="00E362B7" w:rsidRDefault="00E362B7" w:rsidP="00E362B7">
      <w:r w:rsidRPr="00F72444">
        <w:rPr>
          <w:b/>
          <w:i/>
        </w:rPr>
        <w:t>Solución Implementada:</w:t>
      </w:r>
      <w:r>
        <w:t xml:space="preserve"> Para superar las limitaciones del </w:t>
      </w:r>
      <w:r w:rsidRPr="00F72444">
        <w:rPr>
          <w:b/>
          <w:i/>
        </w:rPr>
        <w:t>Sampler FTP de JMeter</w:t>
      </w:r>
      <w:r>
        <w:t xml:space="preserve"> y asegurar </w:t>
      </w:r>
      <w:r w:rsidRPr="00F72444">
        <w:rPr>
          <w:b/>
          <w:i/>
        </w:rPr>
        <w:t>una conexión FTPS exitosa</w:t>
      </w:r>
      <w:r>
        <w:t xml:space="preserve">, se utilizó el </w:t>
      </w:r>
      <w:r w:rsidRPr="00F72444">
        <w:rPr>
          <w:b/>
          <w:i/>
        </w:rPr>
        <w:t>Sampler Proceso del SO (OS Process).</w:t>
      </w:r>
      <w:r>
        <w:t xml:space="preserve"> Este sampler permite ejecutar comandos de línea de comandos externos, en este caso, la herramienta curl.</w:t>
      </w:r>
    </w:p>
    <w:p w:rsidR="00F72444" w:rsidRDefault="00F72444" w:rsidP="00E362B7"/>
    <w:p w:rsidR="00F72444" w:rsidRPr="00F72444" w:rsidRDefault="00F72444" w:rsidP="00F72444">
      <w:pPr>
        <w:pStyle w:val="Prrafodelista"/>
        <w:numPr>
          <w:ilvl w:val="0"/>
          <w:numId w:val="12"/>
        </w:numPr>
        <w:rPr>
          <w:b/>
          <w:i/>
          <w:sz w:val="26"/>
          <w:szCs w:val="26"/>
        </w:rPr>
      </w:pPr>
      <w:r w:rsidRPr="00F72444">
        <w:rPr>
          <w:b/>
          <w:i/>
          <w:sz w:val="26"/>
          <w:szCs w:val="26"/>
        </w:rPr>
        <w:lastRenderedPageBreak/>
        <w:t>Configuración Clave:</w:t>
      </w:r>
    </w:p>
    <w:p w:rsidR="00F72444" w:rsidRDefault="00F72444" w:rsidP="00F72444">
      <w:r w:rsidRPr="00F72444">
        <w:rPr>
          <w:b/>
          <w:i/>
        </w:rPr>
        <w:t>Comando (curl):</w:t>
      </w:r>
      <w:r>
        <w:t xml:space="preserve"> Se utilizó </w:t>
      </w:r>
      <w:r w:rsidRPr="00F72444">
        <w:rPr>
          <w:b/>
          <w:i/>
        </w:rPr>
        <w:t>curl,</w:t>
      </w:r>
      <w:r>
        <w:t xml:space="preserve"> una herramienta robusta preinstalada en Windows Server 2022, capaz de manejar </w:t>
      </w:r>
      <w:r w:rsidRPr="00F72444">
        <w:rPr>
          <w:b/>
          <w:i/>
        </w:rPr>
        <w:t>conexiones FTPS.</w:t>
      </w:r>
    </w:p>
    <w:p w:rsidR="00F72444" w:rsidRPr="00F72444" w:rsidRDefault="00F72444" w:rsidP="00F72444">
      <w:pPr>
        <w:jc w:val="left"/>
        <w:rPr>
          <w:b/>
          <w:i/>
        </w:rPr>
      </w:pPr>
      <w:r w:rsidRPr="00F72444">
        <w:rPr>
          <w:b/>
          <w:i/>
        </w:rPr>
        <w:t>Parámetros de Comando</w:t>
      </w:r>
      <w:r w:rsidRPr="00F72444">
        <w:rPr>
          <w:b/>
          <w:i/>
        </w:rPr>
        <w:t>:</w:t>
      </w:r>
      <w:r>
        <w:br/>
      </w:r>
      <w:r w:rsidRPr="00F72444">
        <w:rPr>
          <w:rFonts w:ascii="Courier New" w:hAnsi="Courier New" w:cs="Courier New"/>
          <w:sz w:val="20"/>
        </w:rPr>
        <w:t xml:space="preserve"> </w:t>
      </w:r>
      <w:r w:rsidRPr="00F72444">
        <w:rPr>
          <w:rFonts w:ascii="Courier New" w:hAnsi="Courier New" w:cs="Courier New"/>
          <w:sz w:val="20"/>
        </w:rPr>
        <w:t>--ftp-ssl --insecure -u usuarioftp:p</w:t>
      </w:r>
      <w:r w:rsidRPr="00F72444">
        <w:rPr>
          <w:rFonts w:ascii="Courier New" w:hAnsi="Courier New" w:cs="Courier New"/>
          <w:sz w:val="20"/>
        </w:rPr>
        <w:t>asswordftp123 ftp://127.0.0.1/</w:t>
      </w:r>
    </w:p>
    <w:p w:rsidR="00F72444" w:rsidRPr="00F72444" w:rsidRDefault="00F72444" w:rsidP="00F72444">
      <w:pPr>
        <w:pStyle w:val="Prrafodelista"/>
        <w:numPr>
          <w:ilvl w:val="0"/>
          <w:numId w:val="15"/>
        </w:numPr>
        <w:rPr>
          <w:b/>
          <w:i/>
        </w:rPr>
      </w:pPr>
      <w:r w:rsidRPr="00F72444">
        <w:rPr>
          <w:b/>
          <w:i/>
        </w:rPr>
        <w:t xml:space="preserve">--ftp-ssl: </w:t>
      </w:r>
      <w:r>
        <w:t xml:space="preserve">Forzó a curl a usar </w:t>
      </w:r>
      <w:r w:rsidRPr="00F72444">
        <w:rPr>
          <w:b/>
          <w:i/>
        </w:rPr>
        <w:t>FTPS (FTP sobre SSL/TLS).</w:t>
      </w:r>
    </w:p>
    <w:p w:rsidR="00F72444" w:rsidRDefault="00F72444" w:rsidP="00F72444">
      <w:pPr>
        <w:pStyle w:val="Prrafodelista"/>
        <w:numPr>
          <w:ilvl w:val="0"/>
          <w:numId w:val="15"/>
        </w:numPr>
      </w:pPr>
      <w:r w:rsidRPr="00F72444">
        <w:rPr>
          <w:b/>
          <w:i/>
        </w:rPr>
        <w:t>--insecure</w:t>
      </w:r>
      <w:r>
        <w:t xml:space="preserve">: Le indicó a curl que ignorara la validación del certificado </w:t>
      </w:r>
      <w:r w:rsidRPr="00F72444">
        <w:rPr>
          <w:b/>
          <w:i/>
        </w:rPr>
        <w:t>SSL</w:t>
      </w:r>
      <w:r>
        <w:t xml:space="preserve"> del servidor (necesario para el certificado autofirmado de FileZilla Server), evitando los errores de </w:t>
      </w:r>
      <w:r w:rsidRPr="00F72444">
        <w:rPr>
          <w:b/>
          <w:i/>
        </w:rPr>
        <w:t>TLS.</w:t>
      </w:r>
    </w:p>
    <w:p w:rsidR="00F72444" w:rsidRDefault="00F72444" w:rsidP="00F72444">
      <w:pPr>
        <w:pStyle w:val="Prrafodelista"/>
        <w:numPr>
          <w:ilvl w:val="0"/>
          <w:numId w:val="15"/>
        </w:numPr>
      </w:pPr>
      <w:r w:rsidRPr="00F72444">
        <w:rPr>
          <w:b/>
          <w:i/>
        </w:rPr>
        <w:t>-u usuarioftp:passwordftp123:</w:t>
      </w:r>
      <w:r>
        <w:t xml:space="preserve"> Proporcionó las credenciales de autenticación FTP.</w:t>
      </w:r>
    </w:p>
    <w:p w:rsidR="00F72444" w:rsidRDefault="00F72444" w:rsidP="00F72444">
      <w:pPr>
        <w:pStyle w:val="Prrafodelista"/>
        <w:numPr>
          <w:ilvl w:val="0"/>
          <w:numId w:val="15"/>
        </w:numPr>
      </w:pPr>
      <w:r w:rsidRPr="00F72444">
        <w:rPr>
          <w:b/>
          <w:i/>
        </w:rPr>
        <w:t>ftp://127.0.0.1/:</w:t>
      </w:r>
      <w:r>
        <w:t xml:space="preserve"> Especificó la dirección del servidor FTP (localhost, ya que JMeter y FileZilla Server están en la misma máquina virtual) y la ruta raíz.</w:t>
      </w:r>
    </w:p>
    <w:p w:rsidR="00F72444" w:rsidRDefault="00F72444" w:rsidP="00F72444">
      <w:pPr>
        <w:pStyle w:val="Prrafodelista"/>
      </w:pPr>
    </w:p>
    <w:p w:rsidR="00BE7E16" w:rsidRDefault="00F72444" w:rsidP="00BE7E16">
      <w:pPr>
        <w:pStyle w:val="Prrafodelista"/>
        <w:numPr>
          <w:ilvl w:val="0"/>
          <w:numId w:val="12"/>
        </w:numPr>
        <w:rPr>
          <w:b/>
          <w:i/>
          <w:sz w:val="26"/>
          <w:szCs w:val="26"/>
        </w:rPr>
      </w:pPr>
      <w:r w:rsidRPr="00F72444">
        <w:rPr>
          <w:b/>
          <w:i/>
          <w:sz w:val="26"/>
          <w:szCs w:val="26"/>
        </w:rPr>
        <w:t>Resultado en JM</w:t>
      </w:r>
      <w:r w:rsidRPr="00F72444">
        <w:rPr>
          <w:b/>
          <w:i/>
          <w:sz w:val="26"/>
          <w:szCs w:val="26"/>
        </w:rPr>
        <w:t>eter (Ver Árbol de Resultados):</w:t>
      </w:r>
    </w:p>
    <w:p w:rsidR="00BE7E16" w:rsidRDefault="00BE7E16" w:rsidP="00BE7E16">
      <w:pPr>
        <w:pStyle w:val="Prrafodelista"/>
        <w:ind w:left="360"/>
        <w:rPr>
          <w:b/>
          <w:i/>
          <w:sz w:val="26"/>
          <w:szCs w:val="26"/>
        </w:rPr>
      </w:pPr>
    </w:p>
    <w:p w:rsidR="00BE7E16" w:rsidRDefault="00F72444" w:rsidP="00BE7E16">
      <w:pPr>
        <w:pStyle w:val="Prrafodelista"/>
        <w:ind w:left="360"/>
        <w:rPr>
          <w:b/>
          <w:i/>
        </w:rPr>
      </w:pPr>
      <w:r>
        <w:t xml:space="preserve">La captura de pantalla muestra el </w:t>
      </w:r>
      <w:r w:rsidRPr="00BE7E16">
        <w:rPr>
          <w:b/>
          <w:i/>
        </w:rPr>
        <w:t>Proceso del SO en verde,</w:t>
      </w:r>
      <w:r>
        <w:t xml:space="preserve"> lo que indica que la ejecución del comando </w:t>
      </w:r>
      <w:r w:rsidRPr="00BE7E16">
        <w:rPr>
          <w:b/>
          <w:i/>
        </w:rPr>
        <w:t>curl</w:t>
      </w:r>
      <w:r>
        <w:t xml:space="preserve"> fue exitosa y, por lo tanto, la conexión </w:t>
      </w:r>
      <w:r w:rsidRPr="00BE7E16">
        <w:rPr>
          <w:b/>
          <w:i/>
        </w:rPr>
        <w:t>FTPS al FileZilla Server</w:t>
      </w:r>
      <w:r>
        <w:t xml:space="preserve"> se realizó correcta</w:t>
      </w:r>
      <w:r>
        <w:t xml:space="preserve">mente desde </w:t>
      </w:r>
      <w:r w:rsidRPr="00BE7E16">
        <w:rPr>
          <w:b/>
          <w:i/>
        </w:rPr>
        <w:t>JMeter.</w:t>
      </w:r>
    </w:p>
    <w:p w:rsidR="00BE7E16" w:rsidRPr="00BE7E16" w:rsidRDefault="00BE7E16" w:rsidP="00BE7E16">
      <w:pPr>
        <w:pStyle w:val="Prrafodelista"/>
        <w:ind w:left="360"/>
        <w:rPr>
          <w:b/>
          <w:i/>
        </w:rPr>
      </w:pPr>
    </w:p>
    <w:p w:rsidR="00F72444" w:rsidRDefault="00F72444" w:rsidP="00F72444">
      <w:pPr>
        <w:pStyle w:val="Prrafodelista"/>
        <w:numPr>
          <w:ilvl w:val="0"/>
          <w:numId w:val="14"/>
        </w:numPr>
      </w:pPr>
      <w:r w:rsidRPr="00BE7E16">
        <w:rPr>
          <w:b/>
          <w:i/>
        </w:rPr>
        <w:t>Muestra:</w:t>
      </w:r>
      <w:r>
        <w:t xml:space="preserve"> El Sampler Proceso del SO.</w:t>
      </w:r>
    </w:p>
    <w:p w:rsidR="00F72444" w:rsidRDefault="00F72444" w:rsidP="00F72444">
      <w:pPr>
        <w:pStyle w:val="Prrafodelista"/>
        <w:numPr>
          <w:ilvl w:val="0"/>
          <w:numId w:val="14"/>
        </w:numPr>
      </w:pPr>
      <w:r w:rsidRPr="00BE7E16">
        <w:rPr>
          <w:b/>
          <w:i/>
        </w:rPr>
        <w:t>Estado:</w:t>
      </w:r>
      <w:r w:rsidR="00BE7E16">
        <w:t xml:space="preserve"> Icono verde de </w:t>
      </w:r>
      <w:r w:rsidR="00BE7E16" w:rsidRPr="00BE7E16">
        <w:rPr>
          <w:b/>
          <w:i/>
        </w:rPr>
        <w:t>visto bueno</w:t>
      </w:r>
      <w:r w:rsidRPr="00BE7E16">
        <w:rPr>
          <w:b/>
          <w:i/>
        </w:rPr>
        <w:t>,</w:t>
      </w:r>
      <w:r>
        <w:t xml:space="preserve"> indicando éxito.</w:t>
      </w:r>
    </w:p>
    <w:p w:rsidR="00F72444" w:rsidRDefault="00F72444" w:rsidP="00F72444">
      <w:pPr>
        <w:pStyle w:val="Prrafodelista"/>
        <w:numPr>
          <w:ilvl w:val="0"/>
          <w:numId w:val="14"/>
        </w:numPr>
      </w:pPr>
      <w:r w:rsidRPr="00BE7E16">
        <w:rPr>
          <w:b/>
          <w:i/>
        </w:rPr>
        <w:t>Mensaje de Respuesta:</w:t>
      </w:r>
      <w:r w:rsidR="00BE7E16">
        <w:t xml:space="preserve"> </w:t>
      </w:r>
      <w:r w:rsidR="00BE7E16" w:rsidRPr="00BE7E16">
        <w:rPr>
          <w:i/>
        </w:rPr>
        <w:t>Sampler de éxito.</w:t>
      </w:r>
    </w:p>
    <w:p w:rsidR="00F72444" w:rsidRDefault="00F72444" w:rsidP="00F72444">
      <w:pPr>
        <w:pStyle w:val="Prrafodelista"/>
        <w:numPr>
          <w:ilvl w:val="0"/>
          <w:numId w:val="14"/>
        </w:numPr>
      </w:pPr>
      <w:r w:rsidRPr="00BE7E16">
        <w:rPr>
          <w:b/>
          <w:i/>
        </w:rPr>
        <w:t>Datos de Respuesta:</w:t>
      </w:r>
      <w:r>
        <w:t xml:space="preserve"> Muestra la salida del comando </w:t>
      </w:r>
      <w:r w:rsidRPr="00BE7E16">
        <w:rPr>
          <w:b/>
          <w:i/>
        </w:rPr>
        <w:t>curl,</w:t>
      </w:r>
      <w:r>
        <w:t xml:space="preserve"> que incluye la respuesta del servidor </w:t>
      </w:r>
      <w:r w:rsidRPr="00BE7E16">
        <w:rPr>
          <w:b/>
          <w:i/>
        </w:rPr>
        <w:t>FTP (código 220, 230 de login, etc.),</w:t>
      </w:r>
      <w:r>
        <w:t xml:space="preserve"> confirmando la comunicación y autenticación exitosas.</w:t>
      </w:r>
    </w:p>
    <w:p w:rsidR="00BE7E16" w:rsidRPr="0013319B" w:rsidRDefault="00BE7E16" w:rsidP="00BE7E16">
      <w:r w:rsidRPr="00BE7E16">
        <w:t xml:space="preserve">Al externalizar la </w:t>
      </w:r>
      <w:r w:rsidRPr="00BE7E16">
        <w:rPr>
          <w:b/>
          <w:i/>
        </w:rPr>
        <w:t xml:space="preserve">conexión FTPS a curl a través del Sampler Proceso del SO, </w:t>
      </w:r>
      <w:r w:rsidRPr="00BE7E16">
        <w:t xml:space="preserve">se lograron sortear las complejidades de la implementación </w:t>
      </w:r>
      <w:r w:rsidRPr="00BE7E16">
        <w:rPr>
          <w:b/>
          <w:i/>
        </w:rPr>
        <w:t>FTPS/SSL</w:t>
      </w:r>
      <w:r w:rsidRPr="00BE7E16">
        <w:t xml:space="preserve"> de </w:t>
      </w:r>
      <w:r w:rsidRPr="00BE7E16">
        <w:rPr>
          <w:b/>
          <w:i/>
        </w:rPr>
        <w:t>Java/JMeter</w:t>
      </w:r>
      <w:r w:rsidRPr="00BE7E16">
        <w:t xml:space="preserve"> con el </w:t>
      </w:r>
      <w:r w:rsidRPr="00BE7E16">
        <w:rPr>
          <w:b/>
          <w:i/>
        </w:rPr>
        <w:t>certificado autofirmado de FileZilla Server,</w:t>
      </w:r>
      <w:r w:rsidRPr="00BE7E16">
        <w:t xml:space="preserve"> permitiendo completar la prueba con éxito.</w:t>
      </w:r>
    </w:p>
    <w:p w:rsidR="00B02EFC" w:rsidRPr="008E0CBF" w:rsidRDefault="00B02EFC" w:rsidP="008E0CBF">
      <w:pPr>
        <w:pStyle w:val="Ttulo2"/>
        <w:jc w:val="center"/>
        <w:rPr>
          <w:sz w:val="36"/>
        </w:rPr>
      </w:pPr>
      <w:bookmarkStart w:id="14" w:name="_Toc201405330"/>
      <w:r w:rsidRPr="008E0CBF">
        <w:rPr>
          <w:sz w:val="36"/>
        </w:rPr>
        <w:t>INFORMACIÓN ADICIONAL</w:t>
      </w:r>
      <w:bookmarkEnd w:id="14"/>
    </w:p>
    <w:p w:rsidR="00B02EFC" w:rsidRPr="00085987" w:rsidRDefault="00B02EFC" w:rsidP="008E0CBF">
      <w:pPr>
        <w:pStyle w:val="Prrafodelista"/>
        <w:numPr>
          <w:ilvl w:val="0"/>
          <w:numId w:val="4"/>
        </w:numPr>
        <w:rPr>
          <w:i/>
        </w:rPr>
      </w:pPr>
      <w:r w:rsidRPr="00085987">
        <w:rPr>
          <w:i/>
        </w:rPr>
        <w:t>Como el programa está desarrollado completamente en Java va a ser necesario tenerlo instalado en nuestra máquina.</w:t>
      </w:r>
    </w:p>
    <w:p w:rsidR="008E0CBF" w:rsidRPr="00085987" w:rsidRDefault="008E0CBF" w:rsidP="008E0CBF">
      <w:pPr>
        <w:pStyle w:val="Prrafodelista"/>
        <w:ind w:left="1068"/>
        <w:rPr>
          <w:i/>
        </w:rPr>
      </w:pPr>
    </w:p>
    <w:p w:rsidR="00B02EFC" w:rsidRPr="00085987" w:rsidRDefault="00B02EFC" w:rsidP="008E0CBF">
      <w:pPr>
        <w:pStyle w:val="Prrafodelista"/>
        <w:numPr>
          <w:ilvl w:val="0"/>
          <w:numId w:val="4"/>
        </w:numPr>
        <w:rPr>
          <w:i/>
        </w:rPr>
      </w:pPr>
      <w:r w:rsidRPr="00085987">
        <w:rPr>
          <w:i/>
        </w:rPr>
        <w:t>El soporte para la descarga e información sobre el desarrollo del ejercicio se puede encontrar en jmeter.apache.org</w:t>
      </w:r>
      <w:r w:rsidR="008E0CBF" w:rsidRPr="00085987">
        <w:rPr>
          <w:i/>
        </w:rPr>
        <w:t>.</w:t>
      </w:r>
    </w:p>
    <w:p w:rsidR="008E0CBF" w:rsidRPr="00085987" w:rsidRDefault="008E0CBF" w:rsidP="008E0CBF">
      <w:pPr>
        <w:pStyle w:val="Prrafodelista"/>
        <w:ind w:left="1068"/>
        <w:rPr>
          <w:i/>
        </w:rPr>
      </w:pPr>
    </w:p>
    <w:p w:rsidR="00B02EFC" w:rsidRPr="00085987" w:rsidRDefault="00B02EFC" w:rsidP="008E0CBF">
      <w:pPr>
        <w:pStyle w:val="Prrafodelista"/>
        <w:numPr>
          <w:ilvl w:val="0"/>
          <w:numId w:val="4"/>
        </w:numPr>
        <w:rPr>
          <w:i/>
        </w:rPr>
      </w:pPr>
      <w:r w:rsidRPr="00085987">
        <w:rPr>
          <w:i/>
        </w:rPr>
        <w:t xml:space="preserve">Tener en cuenta que la página web a la que os lleva el enlace está en inglés. </w:t>
      </w:r>
    </w:p>
    <w:p w:rsidR="008E0CBF" w:rsidRPr="00085987" w:rsidRDefault="008E0CBF" w:rsidP="008E0CBF">
      <w:pPr>
        <w:pStyle w:val="Prrafodelista"/>
        <w:ind w:left="1068"/>
        <w:rPr>
          <w:i/>
        </w:rPr>
      </w:pPr>
    </w:p>
    <w:p w:rsidR="003C6238" w:rsidRPr="00085987" w:rsidRDefault="00B02EFC" w:rsidP="008E0CBF">
      <w:pPr>
        <w:pStyle w:val="Prrafodelista"/>
        <w:numPr>
          <w:ilvl w:val="0"/>
          <w:numId w:val="4"/>
        </w:numPr>
        <w:rPr>
          <w:i/>
        </w:rPr>
      </w:pPr>
      <w:r w:rsidRPr="00085987">
        <w:rPr>
          <w:i/>
        </w:rPr>
        <w:t>En caso de que no dispongáis de ningún alojamiento que os ofrezca un servicio FTP, podéis realizar la instalación en local del servidor FTP de FileZilla y realizáis las pruebas dentro de vuestra misma red o equipo.</w:t>
      </w:r>
    </w:p>
    <w:sectPr w:rsidR="003C6238" w:rsidRPr="00085987" w:rsidSect="003C6238">
      <w:headerReference w:type="default" r:id="rId54"/>
      <w:footerReference w:type="default" r:id="rId55"/>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981" w:rsidRDefault="00D77981" w:rsidP="00604736">
      <w:pPr>
        <w:spacing w:before="0" w:after="0"/>
      </w:pPr>
      <w:r>
        <w:separator/>
      </w:r>
    </w:p>
  </w:endnote>
  <w:endnote w:type="continuationSeparator" w:id="0">
    <w:p w:rsidR="00D77981" w:rsidRDefault="00D77981"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3B7" w:rsidRPr="001B62D8" w:rsidRDefault="002543B7">
    <w:pPr>
      <w:pStyle w:val="Piedepgina"/>
      <w:rPr>
        <w:b/>
        <w:i/>
      </w:rPr>
    </w:pPr>
    <w:r w:rsidRPr="001B62D8">
      <w:rPr>
        <w:b/>
        <w:i/>
      </w:rPr>
      <w:fldChar w:fldCharType="begin"/>
    </w:r>
    <w:r w:rsidRPr="001B62D8">
      <w:rPr>
        <w:b/>
        <w:i/>
      </w:rPr>
      <w:instrText>PAGE   \* MERGEFORMAT</w:instrText>
    </w:r>
    <w:r w:rsidRPr="001B62D8">
      <w:rPr>
        <w:b/>
        <w:i/>
      </w:rPr>
      <w:fldChar w:fldCharType="separate"/>
    </w:r>
    <w:r w:rsidR="005B3413">
      <w:rPr>
        <w:b/>
        <w:i/>
        <w:noProof/>
      </w:rPr>
      <w:t>18</w:t>
    </w:r>
    <w:r w:rsidRPr="001B62D8">
      <w:rPr>
        <w:b/>
        <w:i/>
      </w:rPr>
      <w:fldChar w:fldCharType="end"/>
    </w:r>
    <w:r w:rsidRPr="001B62D8">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543B7" w:rsidRPr="00EA2AC4" w:rsidRDefault="00D77981"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2543B7">
                                  <w:rPr>
                                    <w:rFonts w:ascii="Times New Roman" w:hAnsi="Times New Roman" w:cs="Times New Roman"/>
                                    <w:b/>
                                    <w:i/>
                                    <w:sz w:val="28"/>
                                    <w:szCs w:val="28"/>
                                  </w:rPr>
                                  <w:t>Francisco Javier Otero Herrero</w:t>
                                </w:r>
                              </w:sdtContent>
                            </w:sdt>
                            <w:r w:rsidR="002543B7"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2543B7"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2543B7" w:rsidRPr="00EA2AC4" w:rsidRDefault="00D77981"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2543B7">
                            <w:rPr>
                              <w:rFonts w:ascii="Times New Roman" w:hAnsi="Times New Roman" w:cs="Times New Roman"/>
                              <w:b/>
                              <w:i/>
                              <w:sz w:val="28"/>
                              <w:szCs w:val="28"/>
                            </w:rPr>
                            <w:t>Francisco Javier Otero Herrero</w:t>
                          </w:r>
                        </w:sdtContent>
                      </w:sdt>
                      <w:r w:rsidR="002543B7"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2543B7"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981" w:rsidRDefault="00D77981" w:rsidP="00604736">
      <w:pPr>
        <w:spacing w:before="0" w:after="0"/>
      </w:pPr>
      <w:r>
        <w:separator/>
      </w:r>
    </w:p>
  </w:footnote>
  <w:footnote w:type="continuationSeparator" w:id="0">
    <w:p w:rsidR="00D77981" w:rsidRDefault="00D77981"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3B7" w:rsidRDefault="002543B7">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114300</wp:posOffset>
              </wp:positionV>
              <wp:extent cx="5400675" cy="7048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2543B7" w:rsidRPr="003C6238" w:rsidRDefault="002543B7" w:rsidP="00EA2AC4">
                              <w:pPr>
                                <w:spacing w:after="0"/>
                                <w:jc w:val="center"/>
                                <w:rPr>
                                  <w:sz w:val="22"/>
                                </w:rPr>
                              </w:pPr>
                              <w:r w:rsidRPr="003C6238">
                                <w:rPr>
                                  <w:rFonts w:ascii="Times New Roman" w:hAnsi="Times New Roman" w:cs="Times New Roman"/>
                                  <w:b/>
                                  <w:i/>
                                  <w:sz w:val="40"/>
                                  <w:szCs w:val="44"/>
                                  <w:u w:val="single"/>
                                </w:rPr>
                                <w:t>Estudio del Rendimiento del Servicio FTP</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9pt;width:425.25pt;height:5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" o:allowincell="f" filled="f" stroked="f">
              <v:textbox inset=",0,,0">
                <w:txbxContent>
                  <w:sdt>
                    <w:sdtPr>
                      <w:rPr>
                        <w:rFonts w:ascii="Times New Roman" w:hAnsi="Times New Roman" w:cs="Times New Roman"/>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2543B7" w:rsidRPr="003C6238" w:rsidRDefault="002543B7" w:rsidP="00EA2AC4">
                        <w:pPr>
                          <w:spacing w:after="0"/>
                          <w:jc w:val="center"/>
                          <w:rPr>
                            <w:sz w:val="22"/>
                          </w:rPr>
                        </w:pPr>
                        <w:r w:rsidRPr="003C6238">
                          <w:rPr>
                            <w:rFonts w:ascii="Times New Roman" w:hAnsi="Times New Roman" w:cs="Times New Roman"/>
                            <w:b/>
                            <w:i/>
                            <w:sz w:val="40"/>
                            <w:szCs w:val="44"/>
                            <w:u w:val="single"/>
                          </w:rPr>
                          <w:t>Estudio del Rendimiento del Servicio FTP</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msoF919"/>
      </v:shape>
    </w:pict>
  </w:numPicBullet>
  <w:abstractNum w:abstractNumId="0" w15:restartNumberingAfterBreak="0">
    <w:nsid w:val="02616527"/>
    <w:multiLevelType w:val="hybridMultilevel"/>
    <w:tmpl w:val="9E6AC9C8"/>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 w15:restartNumberingAfterBreak="0">
    <w:nsid w:val="07E04825"/>
    <w:multiLevelType w:val="hybridMultilevel"/>
    <w:tmpl w:val="E8A2439E"/>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 w15:restartNumberingAfterBreak="0">
    <w:nsid w:val="0B015930"/>
    <w:multiLevelType w:val="hybridMultilevel"/>
    <w:tmpl w:val="8026A9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8B86EF6"/>
    <w:multiLevelType w:val="hybridMultilevel"/>
    <w:tmpl w:val="5D5CEA00"/>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DAD2566"/>
    <w:multiLevelType w:val="hybridMultilevel"/>
    <w:tmpl w:val="D6B0C456"/>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D11E12"/>
    <w:multiLevelType w:val="hybridMultilevel"/>
    <w:tmpl w:val="810400A8"/>
    <w:lvl w:ilvl="0" w:tplc="B6C43030">
      <w:start w:val="1"/>
      <w:numFmt w:val="bullet"/>
      <w:pStyle w:val="Ttulo3"/>
      <w:lvlText w:val=""/>
      <w:lvlPicBulletId w:val="0"/>
      <w:lvlJc w:val="left"/>
      <w:pPr>
        <w:ind w:left="360"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6" w15:restartNumberingAfterBreak="0">
    <w:nsid w:val="31733CB6"/>
    <w:multiLevelType w:val="hybridMultilevel"/>
    <w:tmpl w:val="AEDEF392"/>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B10168"/>
    <w:multiLevelType w:val="hybridMultilevel"/>
    <w:tmpl w:val="4E86EE6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50BB4C37"/>
    <w:multiLevelType w:val="hybridMultilevel"/>
    <w:tmpl w:val="23745B66"/>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3B43EBA"/>
    <w:multiLevelType w:val="hybridMultilevel"/>
    <w:tmpl w:val="38349EB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6B335AB6"/>
    <w:multiLevelType w:val="hybridMultilevel"/>
    <w:tmpl w:val="6F347A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1B56D01"/>
    <w:multiLevelType w:val="hybridMultilevel"/>
    <w:tmpl w:val="3AEC0160"/>
    <w:lvl w:ilvl="0" w:tplc="D6E0F558">
      <w:start w:val="1"/>
      <w:numFmt w:val="bullet"/>
      <w:pStyle w:val="Ttulo2"/>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72F86EE4"/>
    <w:multiLevelType w:val="multilevel"/>
    <w:tmpl w:val="D7F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05805"/>
    <w:multiLevelType w:val="hybridMultilevel"/>
    <w:tmpl w:val="1298C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
  </w:num>
  <w:num w:numId="4">
    <w:abstractNumId w:val="3"/>
  </w:num>
  <w:num w:numId="5">
    <w:abstractNumId w:val="5"/>
  </w:num>
  <w:num w:numId="6">
    <w:abstractNumId w:val="8"/>
  </w:num>
  <w:num w:numId="7">
    <w:abstractNumId w:val="12"/>
  </w:num>
  <w:num w:numId="8">
    <w:abstractNumId w:val="6"/>
  </w:num>
  <w:num w:numId="9">
    <w:abstractNumId w:val="10"/>
  </w:num>
  <w:num w:numId="10">
    <w:abstractNumId w:val="0"/>
  </w:num>
  <w:num w:numId="11">
    <w:abstractNumId w:val="5"/>
  </w:num>
  <w:num w:numId="12">
    <w:abstractNumId w:val="9"/>
  </w:num>
  <w:num w:numId="13">
    <w:abstractNumId w:val="4"/>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238"/>
    <w:rsid w:val="00027357"/>
    <w:rsid w:val="00085987"/>
    <w:rsid w:val="000D0B13"/>
    <w:rsid w:val="000E7601"/>
    <w:rsid w:val="0013319B"/>
    <w:rsid w:val="001408D5"/>
    <w:rsid w:val="00157FC0"/>
    <w:rsid w:val="001B62D8"/>
    <w:rsid w:val="001C0E1D"/>
    <w:rsid w:val="001C0E7C"/>
    <w:rsid w:val="002543B7"/>
    <w:rsid w:val="00265328"/>
    <w:rsid w:val="00306B5B"/>
    <w:rsid w:val="00326A20"/>
    <w:rsid w:val="003C6238"/>
    <w:rsid w:val="00400BC5"/>
    <w:rsid w:val="00426B35"/>
    <w:rsid w:val="00436888"/>
    <w:rsid w:val="004947AB"/>
    <w:rsid w:val="004A61D9"/>
    <w:rsid w:val="004E3763"/>
    <w:rsid w:val="004F324D"/>
    <w:rsid w:val="00556B21"/>
    <w:rsid w:val="005A70FC"/>
    <w:rsid w:val="005B3413"/>
    <w:rsid w:val="005C66C4"/>
    <w:rsid w:val="005F213A"/>
    <w:rsid w:val="00604736"/>
    <w:rsid w:val="00632823"/>
    <w:rsid w:val="0069595D"/>
    <w:rsid w:val="00843C6F"/>
    <w:rsid w:val="008576BE"/>
    <w:rsid w:val="008E0CBF"/>
    <w:rsid w:val="00910D97"/>
    <w:rsid w:val="00950B4B"/>
    <w:rsid w:val="009D10BA"/>
    <w:rsid w:val="009F1CBF"/>
    <w:rsid w:val="00A04660"/>
    <w:rsid w:val="00AF3460"/>
    <w:rsid w:val="00B02EFC"/>
    <w:rsid w:val="00B12977"/>
    <w:rsid w:val="00B14D16"/>
    <w:rsid w:val="00BA0148"/>
    <w:rsid w:val="00BA32BC"/>
    <w:rsid w:val="00BC1945"/>
    <w:rsid w:val="00BE7E16"/>
    <w:rsid w:val="00C172A3"/>
    <w:rsid w:val="00CE4DBD"/>
    <w:rsid w:val="00D42822"/>
    <w:rsid w:val="00D77981"/>
    <w:rsid w:val="00D963E3"/>
    <w:rsid w:val="00DB5856"/>
    <w:rsid w:val="00DE49CE"/>
    <w:rsid w:val="00E362B7"/>
    <w:rsid w:val="00E926CE"/>
    <w:rsid w:val="00EA2AC4"/>
    <w:rsid w:val="00F72444"/>
    <w:rsid w:val="00F757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E9AFF3"/>
  <w15:chartTrackingRefBased/>
  <w15:docId w15:val="{67DAF4F8-E241-49D2-9AE4-6777C62AF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238"/>
    <w:pPr>
      <w:spacing w:before="240" w:after="200" w:line="240" w:lineRule="auto"/>
      <w:jc w:val="both"/>
    </w:pPr>
    <w:rPr>
      <w:sz w:val="24"/>
    </w:rPr>
  </w:style>
  <w:style w:type="paragraph" w:styleId="Ttulo1">
    <w:name w:val="heading 1"/>
    <w:basedOn w:val="Normal"/>
    <w:next w:val="Normal"/>
    <w:link w:val="Ttulo1Car"/>
    <w:uiPriority w:val="9"/>
    <w:qFormat/>
    <w:rsid w:val="003C6238"/>
    <w:pPr>
      <w:keepNext/>
      <w:keepLines/>
      <w:spacing w:after="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unhideWhenUsed/>
    <w:qFormat/>
    <w:rsid w:val="008E0CBF"/>
    <w:pPr>
      <w:keepNext/>
      <w:keepLines/>
      <w:numPr>
        <w:numId w:val="1"/>
      </w:numPr>
      <w:jc w:val="left"/>
      <w:outlineLvl w:val="1"/>
    </w:pPr>
    <w:rPr>
      <w:rFonts w:eastAsiaTheme="majorEastAsia" w:cstheme="majorBidi"/>
      <w:b/>
      <w:i/>
      <w:color w:val="7F7F7F" w:themeColor="text1" w:themeTint="80"/>
      <w:sz w:val="40"/>
      <w:szCs w:val="26"/>
    </w:rPr>
  </w:style>
  <w:style w:type="paragraph" w:styleId="Ttulo3">
    <w:name w:val="heading 3"/>
    <w:basedOn w:val="Normal"/>
    <w:next w:val="Normal"/>
    <w:link w:val="Ttulo3Car"/>
    <w:uiPriority w:val="9"/>
    <w:unhideWhenUsed/>
    <w:qFormat/>
    <w:rsid w:val="008E0CBF"/>
    <w:pPr>
      <w:keepNext/>
      <w:keepLines/>
      <w:numPr>
        <w:numId w:val="5"/>
      </w:numPr>
      <w:spacing w:before="40" w:after="0"/>
      <w:outlineLvl w:val="2"/>
    </w:pPr>
    <w:rPr>
      <w:rFonts w:asciiTheme="majorHAnsi" w:eastAsiaTheme="majorEastAsia" w:hAnsiTheme="majorHAnsi" w:cstheme="majorBidi"/>
      <w:b/>
      <w:i/>
      <w:color w:val="000000" w:themeColor="text1"/>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3C6238"/>
    <w:rPr>
      <w:rFonts w:eastAsiaTheme="majorEastAsia" w:cstheme="majorBidi"/>
      <w:b/>
      <w:i/>
      <w:sz w:val="52"/>
      <w:szCs w:val="32"/>
      <w:u w:val="single"/>
    </w:rPr>
  </w:style>
  <w:style w:type="character" w:customStyle="1" w:styleId="Ttulo2Car">
    <w:name w:val="Título 2 Car"/>
    <w:basedOn w:val="Fuentedeprrafopredeter"/>
    <w:link w:val="Ttulo2"/>
    <w:uiPriority w:val="9"/>
    <w:rsid w:val="008E0CBF"/>
    <w:rPr>
      <w:rFonts w:eastAsiaTheme="majorEastAsia" w:cstheme="majorBidi"/>
      <w:b/>
      <w:i/>
      <w:color w:val="7F7F7F" w:themeColor="text1" w:themeTint="80"/>
      <w:sz w:val="40"/>
      <w:szCs w:val="26"/>
    </w:rPr>
  </w:style>
  <w:style w:type="paragraph" w:styleId="Sinespaciado">
    <w:name w:val="No Spacing"/>
    <w:link w:val="SinespaciadoCar"/>
    <w:uiPriority w:val="1"/>
    <w:qFormat/>
    <w:rsid w:val="003C623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C6238"/>
    <w:rPr>
      <w:rFonts w:eastAsiaTheme="minorEastAsia"/>
      <w:lang w:eastAsia="es-ES"/>
    </w:rPr>
  </w:style>
  <w:style w:type="paragraph" w:styleId="Ttulo">
    <w:name w:val="Title"/>
    <w:basedOn w:val="Normal"/>
    <w:next w:val="Normal"/>
    <w:link w:val="TtuloCar"/>
    <w:uiPriority w:val="10"/>
    <w:qFormat/>
    <w:rsid w:val="003C6238"/>
    <w:pPr>
      <w:spacing w:before="0" w:after="0"/>
      <w:contextualSpacing/>
    </w:pPr>
    <w:rPr>
      <w:rFonts w:eastAsiaTheme="majorEastAsia" w:cstheme="majorBidi"/>
      <w:b/>
      <w:i/>
      <w:spacing w:val="-10"/>
      <w:kern w:val="28"/>
      <w:sz w:val="36"/>
      <w:szCs w:val="56"/>
    </w:rPr>
  </w:style>
  <w:style w:type="character" w:customStyle="1" w:styleId="TtuloCar">
    <w:name w:val="Título Car"/>
    <w:basedOn w:val="Fuentedeprrafopredeter"/>
    <w:link w:val="Ttulo"/>
    <w:uiPriority w:val="10"/>
    <w:rsid w:val="003C6238"/>
    <w:rPr>
      <w:rFonts w:eastAsiaTheme="majorEastAsia" w:cstheme="majorBidi"/>
      <w:b/>
      <w:i/>
      <w:spacing w:val="-10"/>
      <w:kern w:val="28"/>
      <w:sz w:val="36"/>
      <w:szCs w:val="56"/>
    </w:rPr>
  </w:style>
  <w:style w:type="paragraph" w:styleId="TtuloTDC">
    <w:name w:val="TOC Heading"/>
    <w:basedOn w:val="Ttulo1"/>
    <w:next w:val="Normal"/>
    <w:uiPriority w:val="39"/>
    <w:unhideWhenUsed/>
    <w:qFormat/>
    <w:rsid w:val="003C6238"/>
    <w:pPr>
      <w:spacing w:line="259" w:lineRule="auto"/>
      <w:jc w:val="left"/>
      <w:outlineLvl w:val="9"/>
    </w:pPr>
    <w:rPr>
      <w:rFonts w:asciiTheme="majorHAnsi" w:hAnsiTheme="majorHAnsi"/>
      <w:b w:val="0"/>
      <w:i w:val="0"/>
      <w:color w:val="2E74B5" w:themeColor="accent1" w:themeShade="BF"/>
      <w:sz w:val="32"/>
      <w:u w:val="none"/>
      <w:lang w:eastAsia="es-ES"/>
    </w:rPr>
  </w:style>
  <w:style w:type="paragraph" w:styleId="Prrafodelista">
    <w:name w:val="List Paragraph"/>
    <w:basedOn w:val="Normal"/>
    <w:uiPriority w:val="34"/>
    <w:qFormat/>
    <w:rsid w:val="008E0CBF"/>
    <w:pPr>
      <w:ind w:left="720"/>
      <w:contextualSpacing/>
    </w:pPr>
  </w:style>
  <w:style w:type="paragraph" w:styleId="TDC1">
    <w:name w:val="toc 1"/>
    <w:basedOn w:val="Normal"/>
    <w:next w:val="Normal"/>
    <w:autoRedefine/>
    <w:uiPriority w:val="39"/>
    <w:unhideWhenUsed/>
    <w:rsid w:val="008E0CBF"/>
    <w:pPr>
      <w:spacing w:after="100"/>
    </w:pPr>
  </w:style>
  <w:style w:type="paragraph" w:styleId="TDC2">
    <w:name w:val="toc 2"/>
    <w:basedOn w:val="Normal"/>
    <w:next w:val="Normal"/>
    <w:autoRedefine/>
    <w:uiPriority w:val="39"/>
    <w:unhideWhenUsed/>
    <w:rsid w:val="008E0CBF"/>
    <w:pPr>
      <w:spacing w:after="100"/>
      <w:ind w:left="240"/>
    </w:pPr>
  </w:style>
  <w:style w:type="character" w:styleId="Hipervnculo">
    <w:name w:val="Hyperlink"/>
    <w:basedOn w:val="Fuentedeprrafopredeter"/>
    <w:uiPriority w:val="99"/>
    <w:unhideWhenUsed/>
    <w:rsid w:val="008E0CBF"/>
    <w:rPr>
      <w:color w:val="0563C1" w:themeColor="hyperlink"/>
      <w:u w:val="single"/>
    </w:rPr>
  </w:style>
  <w:style w:type="character" w:customStyle="1" w:styleId="Ttulo3Car">
    <w:name w:val="Título 3 Car"/>
    <w:basedOn w:val="Fuentedeprrafopredeter"/>
    <w:link w:val="Ttulo3"/>
    <w:uiPriority w:val="9"/>
    <w:rsid w:val="008E0CBF"/>
    <w:rPr>
      <w:rFonts w:asciiTheme="majorHAnsi" w:eastAsiaTheme="majorEastAsia" w:hAnsiTheme="majorHAnsi" w:cstheme="majorBidi"/>
      <w:b/>
      <w:i/>
      <w:color w:val="000000" w:themeColor="text1"/>
      <w:sz w:val="32"/>
      <w:szCs w:val="24"/>
    </w:rPr>
  </w:style>
  <w:style w:type="paragraph" w:styleId="TDC3">
    <w:name w:val="toc 3"/>
    <w:basedOn w:val="Normal"/>
    <w:next w:val="Normal"/>
    <w:autoRedefine/>
    <w:uiPriority w:val="39"/>
    <w:unhideWhenUsed/>
    <w:rsid w:val="00BA32BC"/>
    <w:pPr>
      <w:spacing w:after="100"/>
      <w:ind w:left="480"/>
    </w:pPr>
  </w:style>
  <w:style w:type="paragraph" w:styleId="NormalWeb">
    <w:name w:val="Normal (Web)"/>
    <w:basedOn w:val="Normal"/>
    <w:uiPriority w:val="99"/>
    <w:semiHidden/>
    <w:unhideWhenUsed/>
    <w:rsid w:val="00556B21"/>
    <w:pPr>
      <w:spacing w:before="100" w:beforeAutospacing="1" w:after="100" w:afterAutospacing="1"/>
      <w:jc w:val="left"/>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556B21"/>
    <w:rPr>
      <w:b/>
      <w:bCs/>
    </w:rPr>
  </w:style>
  <w:style w:type="character" w:styleId="CdigoHTML">
    <w:name w:val="HTML Code"/>
    <w:basedOn w:val="Fuentedeprrafopredeter"/>
    <w:uiPriority w:val="99"/>
    <w:semiHidden/>
    <w:unhideWhenUsed/>
    <w:rsid w:val="001331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877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filezilla-project.org/download.php?type=server" TargetMode="Externa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jmeter.apache.org/download_jmeter.cgi" TargetMode="External"/><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hyperlink" Target="https://learn.microsoft.com/es-es/java/openjdk/download"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8C9188-AE3F-4696-93C9-E5406EC1B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472</TotalTime>
  <Pages>1</Pages>
  <Words>2414</Words>
  <Characters>13282</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Estudio del Rendimiento del Servicio FTP</vt:lpstr>
    </vt:vector>
  </TitlesOfParts>
  <Company>Grupo atu</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del Rendimiento del Servicio FTP</dc:title>
  <dc:subject>Actividad 1</dc:subject>
  <dc:creator>Francisco Javier Otero Herrero</dc:creator>
  <cp:keywords/>
  <dc:description/>
  <cp:lastModifiedBy>Usuario</cp:lastModifiedBy>
  <cp:revision>41</cp:revision>
  <cp:lastPrinted>2025-06-21T11:37:00Z</cp:lastPrinted>
  <dcterms:created xsi:type="dcterms:W3CDTF">2025-06-20T16:57:00Z</dcterms:created>
  <dcterms:modified xsi:type="dcterms:W3CDTF">2025-06-21T11:38:00Z</dcterms:modified>
</cp:coreProperties>
</file>