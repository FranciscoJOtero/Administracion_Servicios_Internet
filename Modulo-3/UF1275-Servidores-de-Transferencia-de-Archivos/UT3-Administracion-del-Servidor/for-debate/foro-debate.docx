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02116696"/>
        <w:docPartObj>
          <w:docPartGallery w:val="Cover Pages"/>
          <w:docPartUnique/>
        </w:docPartObj>
      </w:sdtPr>
      <w:sdtContent>
        <w:p w:rsidR="00B918A4" w:rsidRDefault="00B918A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posOffset>447675</wp:posOffset>
                    </wp:positionH>
                    <wp:positionV relativeFrom="page">
                      <wp:posOffset>285750</wp:posOffset>
                    </wp:positionV>
                    <wp:extent cx="6915150" cy="9471775"/>
                    <wp:effectExtent l="0" t="0" r="0" b="0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915150" cy="9471775"/>
                              <a:chOff x="0" y="-200025"/>
                              <a:chExt cx="6915150" cy="9471775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:rsidR="00B918A4" w:rsidRPr="00B918A4" w:rsidRDefault="00B918A4" w:rsidP="00B918A4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B918A4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2"/>
                                          <w:szCs w:val="32"/>
                                        </w:rPr>
                                        <w:t>Francisco Javier Otero Herrero</w:t>
                                      </w:r>
                                    </w:p>
                                  </w:sdtContent>
                                </w:sdt>
                                <w:p w:rsidR="00B918A4" w:rsidRPr="00B918A4" w:rsidRDefault="00B918A4" w:rsidP="00B918A4">
                                  <w:pPr>
                                    <w:pStyle w:val="Sinespaciad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32"/>
                                      <w:szCs w:val="3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595959" w:themeColor="text1" w:themeTint="A6"/>
                                        <w:sz w:val="32"/>
                                        <w:szCs w:val="32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Pr="00B918A4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595959" w:themeColor="text1" w:themeTint="A6"/>
                                          <w:sz w:val="32"/>
                                          <w:szCs w:val="32"/>
                                        </w:rPr>
                                        <w:t>G</w:t>
                                      </w:r>
                                      <w:r w:rsidRPr="00B918A4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2"/>
                                          <w:szCs w:val="32"/>
                                        </w:rPr>
                                        <w:t xml:space="preserve">rupo </w:t>
                                      </w:r>
                                      <w:r w:rsidRPr="00B918A4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595959" w:themeColor="text1" w:themeTint="A6"/>
                                          <w:sz w:val="32"/>
                                          <w:szCs w:val="32"/>
                                        </w:rPr>
                                        <w:t>atu</w:t>
                                      </w:r>
                                    </w:sdtContent>
                                  </w:sdt>
                                  <w:r w:rsidRPr="00B918A4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32"/>
                                      <w:szCs w:val="32"/>
                                    </w:rPr>
                                    <w:t xml:space="preserve"> | 17 </w:t>
                                  </w:r>
                                  <w:r w:rsidRPr="00B918A4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32"/>
                                      <w:szCs w:val="32"/>
                                    </w:rPr>
                                    <w:t xml:space="preserve">de </w:t>
                                  </w:r>
                                  <w:r w:rsidRPr="00B918A4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32"/>
                                      <w:szCs w:val="32"/>
                                    </w:rPr>
                                    <w:t>j</w:t>
                                  </w:r>
                                  <w:r w:rsidRPr="00B918A4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32"/>
                                      <w:szCs w:val="32"/>
                                    </w:rPr>
                                    <w:t xml:space="preserve">unio de </w:t>
                                  </w:r>
                                  <w:r w:rsidRPr="00B918A4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32"/>
                                      <w:szCs w:val="32"/>
                                    </w:rPr>
                                    <w:t>2025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57150" y="-200025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160"/>
                                      <w:szCs w:val="108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B918A4" w:rsidRPr="00B918A4" w:rsidRDefault="00B918A4" w:rsidP="00B918A4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jc w:val="center"/>
                                        <w:rPr>
                                          <w:rFonts w:ascii="Times New Roman" w:eastAsiaTheme="majorEastAsia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160"/>
                                          <w:szCs w:val="108"/>
                                        </w:rPr>
                                      </w:pPr>
                                      <w:r w:rsidRPr="00B918A4">
                                        <w:rPr>
                                          <w:rFonts w:ascii="Times New Roman" w:eastAsiaTheme="majorEastAsia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160"/>
                                          <w:szCs w:val="108"/>
                                        </w:rPr>
                                        <w:t>Control de Versiones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40"/>
                                      <w:szCs w:val="3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:rsidR="00B918A4" w:rsidRPr="00B918A4" w:rsidRDefault="00B918A4" w:rsidP="00B918A4">
                                      <w:pPr>
                                        <w:pStyle w:val="Sinespaciado"/>
                                        <w:spacing w:before="24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595959" w:themeColor="text1" w:themeTint="A6"/>
                                          <w:sz w:val="40"/>
                                          <w:szCs w:val="36"/>
                                        </w:rPr>
                                      </w:pPr>
                                      <w:r w:rsidRPr="00B918A4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595959" w:themeColor="text1" w:themeTint="A6"/>
                                          <w:sz w:val="40"/>
                                          <w:szCs w:val="36"/>
                                        </w:rPr>
                                        <w:t>Foro debate unidad 3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upo 119" o:spid="_x0000_s1026" style="position:absolute;left:0;text-align:left;margin-left:35.25pt;margin-top:22.5pt;width:544.5pt;height:745.8pt;z-index:-251657216;mso-position-horizontal-relative:page;mso-position-vertical-relative:page" coordorigin=",-2000" coordsize="69151,94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5b9bd5 [3204]" stroked="f" strokeweight="1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ed7d31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B918A4" w:rsidRPr="00B918A4" w:rsidRDefault="00B918A4" w:rsidP="00B918A4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</w:pPr>
                                <w:r w:rsidRPr="00B918A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  <w:t>Francisco Javier Otero Herrero</w:t>
                                </w:r>
                              </w:p>
                            </w:sdtContent>
                          </w:sdt>
                          <w:p w:rsidR="00B918A4" w:rsidRPr="00B918A4" w:rsidRDefault="00B918A4" w:rsidP="00B918A4">
                            <w:pPr>
                              <w:pStyle w:val="Sinespaciad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32"/>
                                <w:szCs w:val="32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595959" w:themeColor="text1" w:themeTint="A6"/>
                                  <w:sz w:val="32"/>
                                  <w:szCs w:val="32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B918A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  <w:t>G</w:t>
                                </w:r>
                                <w:r w:rsidRPr="00B918A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  <w:t xml:space="preserve">rupo </w:t>
                                </w:r>
                                <w:r w:rsidRPr="00B918A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  <w:t>atu</w:t>
                                </w:r>
                              </w:sdtContent>
                            </w:sdt>
                            <w:r w:rsidRPr="00B918A4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 | 17 </w:t>
                            </w:r>
                            <w:r w:rsidRPr="00B918A4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de </w:t>
                            </w:r>
                            <w:r w:rsidRPr="00B918A4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32"/>
                                <w:szCs w:val="32"/>
                              </w:rPr>
                              <w:t>j</w:t>
                            </w:r>
                            <w:r w:rsidRPr="00B918A4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unio de </w:t>
                            </w:r>
                            <w:r w:rsidRPr="00B918A4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32"/>
                                <w:szCs w:val="32"/>
                              </w:rPr>
                              <w:t>2025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left:571;top:-2000;width:68580;height:731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b/>
                                <w:i/>
                                <w:color w:val="595959" w:themeColor="text1" w:themeTint="A6"/>
                                <w:sz w:val="160"/>
                                <w:szCs w:val="108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B918A4" w:rsidRPr="00B918A4" w:rsidRDefault="00B918A4" w:rsidP="00B918A4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160"/>
                                    <w:szCs w:val="108"/>
                                  </w:rPr>
                                </w:pPr>
                                <w:r w:rsidRPr="00B918A4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160"/>
                                    <w:szCs w:val="108"/>
                                  </w:rPr>
                                  <w:t>Control de Versiones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40"/>
                                <w:szCs w:val="3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:rsidR="00B918A4" w:rsidRPr="00B918A4" w:rsidRDefault="00B918A4" w:rsidP="00B918A4">
                                <w:pPr>
                                  <w:pStyle w:val="Sinespaciado"/>
                                  <w:spacing w:before="24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595959" w:themeColor="text1" w:themeTint="A6"/>
                                    <w:sz w:val="40"/>
                                    <w:szCs w:val="36"/>
                                  </w:rPr>
                                </w:pPr>
                                <w:r w:rsidRPr="00B918A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595959" w:themeColor="text1" w:themeTint="A6"/>
                                    <w:sz w:val="40"/>
                                    <w:szCs w:val="36"/>
                                  </w:rPr>
                                  <w:t>Foro debate unidad 3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B918A4" w:rsidRDefault="00B918A4">
          <w:pPr>
            <w:spacing w:before="0" w:after="160"/>
            <w:jc w:val="left"/>
          </w:pPr>
          <w:r>
            <w:br w:type="page"/>
          </w:r>
        </w:p>
      </w:sdtContent>
    </w:sdt>
    <w:p w:rsidR="00B918A4" w:rsidRDefault="00B918A4">
      <w:pPr>
        <w:spacing w:before="0" w:after="160"/>
        <w:jc w:val="left"/>
      </w:pPr>
      <w:r>
        <w:lastRenderedPageBreak/>
        <w:br w:type="page"/>
      </w:r>
    </w:p>
    <w:p w:rsidR="00B918A4" w:rsidRPr="00B918A4" w:rsidRDefault="00B918A4" w:rsidP="00B918A4">
      <w:pPr>
        <w:pStyle w:val="Ttulo1"/>
        <w:rPr>
          <w:i/>
          <w:sz w:val="44"/>
          <w:u w:val="single"/>
        </w:rPr>
      </w:pPr>
      <w:r w:rsidRPr="00B918A4">
        <w:rPr>
          <w:i/>
          <w:sz w:val="44"/>
          <w:u w:val="single"/>
        </w:rPr>
        <w:lastRenderedPageBreak/>
        <w:t>Foro de debate 1 UD3: Control de versiones</w:t>
      </w:r>
    </w:p>
    <w:p w:rsidR="00B918A4" w:rsidRPr="00B918A4" w:rsidRDefault="00B918A4" w:rsidP="00B918A4">
      <w:pPr>
        <w:rPr>
          <w:b/>
          <w:i/>
          <w:sz w:val="25"/>
          <w:szCs w:val="25"/>
        </w:rPr>
      </w:pPr>
      <w:r w:rsidRPr="00B918A4">
        <w:rPr>
          <w:b/>
          <w:i/>
          <w:sz w:val="25"/>
          <w:szCs w:val="25"/>
        </w:rPr>
        <w:t>Existen varios programas para realizar la función de co</w:t>
      </w:r>
      <w:r>
        <w:rPr>
          <w:b/>
          <w:i/>
          <w:sz w:val="25"/>
          <w:szCs w:val="25"/>
        </w:rPr>
        <w:t xml:space="preserve">ntrol de versiones de archivos. </w:t>
      </w:r>
      <w:r w:rsidRPr="00B918A4">
        <w:rPr>
          <w:b/>
          <w:i/>
          <w:sz w:val="25"/>
          <w:szCs w:val="25"/>
        </w:rPr>
        <w:t>En los siguientes enlaces se realiza una comparativa entre Git y Subversion:</w:t>
      </w:r>
    </w:p>
    <w:p w:rsidR="00B918A4" w:rsidRDefault="00B918A4" w:rsidP="00B918A4">
      <w:pPr>
        <w:pStyle w:val="Prrafodelista"/>
        <w:jc w:val="left"/>
        <w:rPr>
          <w:b/>
          <w:i/>
        </w:rPr>
      </w:pPr>
      <w:hyperlink r:id="rId8" w:history="1">
        <w:r w:rsidRPr="00B918A4">
          <w:rPr>
            <w:rStyle w:val="Hipervnculo"/>
            <w:b/>
            <w:i/>
          </w:rPr>
          <w:t>https://www.ionos.es/digitalguide/paginas-web/desarrollo-web/git-vs-svn-una-comparativa-del-control-de-versiones/</w:t>
        </w:r>
      </w:hyperlink>
    </w:p>
    <w:p w:rsidR="00B918A4" w:rsidRPr="00B918A4" w:rsidRDefault="00B918A4" w:rsidP="00B918A4">
      <w:pPr>
        <w:pStyle w:val="Prrafodelista"/>
        <w:jc w:val="left"/>
        <w:rPr>
          <w:b/>
          <w:i/>
        </w:rPr>
      </w:pPr>
    </w:p>
    <w:p w:rsidR="00B918A4" w:rsidRDefault="00B918A4" w:rsidP="00B918A4">
      <w:pPr>
        <w:pStyle w:val="Prrafodelista"/>
        <w:jc w:val="left"/>
      </w:pPr>
      <w:hyperlink r:id="rId9" w:history="1">
        <w:r w:rsidRPr="00B918A4">
          <w:rPr>
            <w:rStyle w:val="Hipervnculo"/>
            <w:b/>
            <w:i/>
          </w:rPr>
          <w:t>https://blog.infranetworking.com/subversion-vs-git/</w:t>
        </w:r>
      </w:hyperlink>
    </w:p>
    <w:p w:rsidR="00B918A4" w:rsidRPr="00B918A4" w:rsidRDefault="00B918A4" w:rsidP="00B918A4">
      <w:pPr>
        <w:pStyle w:val="Ttulo2"/>
        <w:rPr>
          <w:i/>
          <w:sz w:val="36"/>
          <w:u w:val="single"/>
        </w:rPr>
      </w:pPr>
      <w:r w:rsidRPr="00B918A4">
        <w:rPr>
          <w:i/>
          <w:sz w:val="36"/>
          <w:u w:val="single"/>
        </w:rPr>
        <w:t>PREGUNTAS PARA EL DEBATE</w:t>
      </w:r>
    </w:p>
    <w:p w:rsidR="004E3763" w:rsidRDefault="00B918A4" w:rsidP="00B918A4">
      <w:pPr>
        <w:rPr>
          <w:b/>
          <w:i/>
          <w:sz w:val="25"/>
          <w:szCs w:val="25"/>
        </w:rPr>
      </w:pPr>
      <w:r w:rsidRPr="00B918A4">
        <w:rPr>
          <w:b/>
          <w:i/>
          <w:sz w:val="25"/>
          <w:szCs w:val="25"/>
        </w:rPr>
        <w:t>Según tu opinión, ¿cuál sería más indicado para tener controlados los archivos de un proyecto en el que el equipo trabaja deslocalizado (cada uno en su casa)?</w:t>
      </w:r>
    </w:p>
    <w:p w:rsidR="00BB2A84" w:rsidRDefault="00BB2A84" w:rsidP="00BB2A84">
      <w:r>
        <w:t>Para un equipo de desarrollo que trabaja deslocalizado (cada uno en su casa), Git es, en mi opinión, mucho más</w:t>
      </w:r>
      <w:r>
        <w:t xml:space="preserve"> indicado que Subversion (SVN).</w:t>
      </w:r>
    </w:p>
    <w:p w:rsidR="00BB2A84" w:rsidRDefault="00BB2A84" w:rsidP="00BB2A84">
      <w:pPr>
        <w:pStyle w:val="Prrafodelista"/>
        <w:numPr>
          <w:ilvl w:val="0"/>
          <w:numId w:val="2"/>
        </w:numPr>
        <w:rPr>
          <w:b/>
          <w:i/>
          <w:sz w:val="28"/>
        </w:rPr>
      </w:pPr>
      <w:r w:rsidRPr="00BB2A84">
        <w:rPr>
          <w:b/>
          <w:i/>
          <w:sz w:val="28"/>
        </w:rPr>
        <w:t>Razones clav</w:t>
      </w:r>
      <w:r w:rsidRPr="00BB2A84">
        <w:rPr>
          <w:b/>
          <w:i/>
          <w:sz w:val="28"/>
        </w:rPr>
        <w:t>e:</w:t>
      </w:r>
    </w:p>
    <w:p w:rsidR="00BB2A84" w:rsidRPr="00BB2A84" w:rsidRDefault="00BB2A84" w:rsidP="00BB2A84">
      <w:pPr>
        <w:pStyle w:val="Prrafodelista"/>
        <w:ind w:left="360"/>
        <w:rPr>
          <w:b/>
          <w:i/>
          <w:sz w:val="28"/>
        </w:rPr>
      </w:pPr>
    </w:p>
    <w:p w:rsidR="00BB2A84" w:rsidRDefault="00BB2A84" w:rsidP="00BB2A84">
      <w:pPr>
        <w:pStyle w:val="Prrafodelista"/>
        <w:numPr>
          <w:ilvl w:val="0"/>
          <w:numId w:val="3"/>
        </w:numPr>
      </w:pPr>
      <w:r w:rsidRPr="00BB2A84">
        <w:rPr>
          <w:b/>
          <w:i/>
        </w:rPr>
        <w:t>Trabajo autónomo y sin conexión:</w:t>
      </w:r>
      <w:r w:rsidRPr="00BB2A84">
        <w:t xml:space="preserve"> </w:t>
      </w:r>
      <w:r w:rsidRPr="00BB2A84">
        <w:rPr>
          <w:b/>
          <w:i/>
        </w:rPr>
        <w:t>Git</w:t>
      </w:r>
      <w:r w:rsidRPr="00BB2A84">
        <w:t xml:space="preserve"> es un sistema de control de versiones distribuido. Esto significa que cada desarrollador tiene una copia completa y funcional del repositorio en su máquina local. Pueden realizar un gran número de operaciones (como crear versiones, ver el historial, ramificar y fusionar) sin necesidad de estar conectados al servidor central. Esto es ideal para el trabajo desde casa, donde la conexión a internet puede ser inestable o simplemente no siempre disponible.</w:t>
      </w:r>
    </w:p>
    <w:p w:rsidR="00BB2A84" w:rsidRPr="00BB2A84" w:rsidRDefault="00BB2A84" w:rsidP="00BB2A84">
      <w:pPr>
        <w:pStyle w:val="Prrafodelista"/>
      </w:pPr>
    </w:p>
    <w:p w:rsidR="00BB2A84" w:rsidRDefault="00BB2A84" w:rsidP="00BB2A84">
      <w:pPr>
        <w:pStyle w:val="Prrafodelista"/>
        <w:numPr>
          <w:ilvl w:val="0"/>
          <w:numId w:val="3"/>
        </w:numPr>
      </w:pPr>
      <w:r w:rsidRPr="00BB2A84">
        <w:rPr>
          <w:b/>
          <w:i/>
        </w:rPr>
        <w:t>Velocidad y agilidad:</w:t>
      </w:r>
      <w:r w:rsidRPr="00BB2A84">
        <w:t xml:space="preserve"> Al trabajar la mayor parte del tiempo con su repositorio local, las operaciones son extremadamente rápidas. Solo necesitan conectarse a la red para </w:t>
      </w:r>
      <w:r w:rsidRPr="00BB2A84">
        <w:rPr>
          <w:b/>
          <w:i/>
        </w:rPr>
        <w:t>enviar (push)</w:t>
      </w:r>
      <w:r w:rsidRPr="00BB2A84">
        <w:t xml:space="preserve"> o </w:t>
      </w:r>
      <w:r w:rsidRPr="00BB2A84">
        <w:rPr>
          <w:b/>
          <w:i/>
        </w:rPr>
        <w:t>recibir (pull)</w:t>
      </w:r>
      <w:r w:rsidRPr="00BB2A84">
        <w:t xml:space="preserve"> cambios del repositorio compartido, lo que reduce la dependencia de la latencia de la red.</w:t>
      </w:r>
    </w:p>
    <w:p w:rsidR="00BB2A84" w:rsidRPr="00BB2A84" w:rsidRDefault="00BB2A84" w:rsidP="00BB2A84">
      <w:pPr>
        <w:pStyle w:val="Prrafodelista"/>
      </w:pPr>
    </w:p>
    <w:p w:rsidR="00BB2A84" w:rsidRDefault="00BB2A84" w:rsidP="00BB2A84">
      <w:pPr>
        <w:pStyle w:val="Prrafodelista"/>
        <w:numPr>
          <w:ilvl w:val="0"/>
          <w:numId w:val="3"/>
        </w:numPr>
      </w:pPr>
      <w:r w:rsidRPr="002C128D">
        <w:rPr>
          <w:b/>
          <w:i/>
        </w:rPr>
        <w:t>Ramificación y fusión flexibles: Git</w:t>
      </w:r>
      <w:r w:rsidRPr="00BB2A84">
        <w:t xml:space="preserve"> destaca por la facilidad y eficiencia de crear ramas y fusionarlas. Esto permite a cada desarrollador trabajar en nuevas características o correcciones de errores en su propia rama aislada, sin interferir con el trabajo de los demás, y luego integrar los cambios de forma controlada cuando estén listos. Esto es crucial en equipos deslocalizados para mantener la productividad y evitar conflictos constantes.</w:t>
      </w:r>
    </w:p>
    <w:p w:rsidR="00BB2A84" w:rsidRPr="00BB2A84" w:rsidRDefault="00BB2A84" w:rsidP="00BB2A84">
      <w:bookmarkStart w:id="0" w:name="_GoBack"/>
      <w:bookmarkEnd w:id="0"/>
    </w:p>
    <w:p w:rsidR="00B918A4" w:rsidRPr="00BB2A84" w:rsidRDefault="00BB2A84" w:rsidP="00BB2A84">
      <w:pPr>
        <w:rPr>
          <w:i/>
        </w:rPr>
      </w:pPr>
      <w:r w:rsidRPr="00BB2A84">
        <w:rPr>
          <w:i/>
        </w:rPr>
        <w:t>Subversion, al ser un sistema centralizado, requeriría una conexión constante y fiable al servidor para la mayoría de las operaciones, lo que lo haría más lento y menos robusto para un equipo distribuido.</w:t>
      </w:r>
    </w:p>
    <w:sectPr w:rsidR="00B918A4" w:rsidRPr="00BB2A84" w:rsidSect="00B918A4">
      <w:headerReference w:type="default" r:id="rId10"/>
      <w:footerReference w:type="default" r:id="rId11"/>
      <w:pgSz w:w="11906" w:h="16838" w:code="9"/>
      <w:pgMar w:top="1418" w:right="1701" w:bottom="1418" w:left="1701" w:header="680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4CED" w:rsidRDefault="00C04CED" w:rsidP="00604736">
      <w:pPr>
        <w:spacing w:before="0" w:after="0"/>
      </w:pPr>
      <w:r>
        <w:separator/>
      </w:r>
    </w:p>
  </w:endnote>
  <w:endnote w:type="continuationSeparator" w:id="0">
    <w:p w:rsidR="00C04CED" w:rsidRDefault="00C04CED" w:rsidP="0060473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AC4" w:rsidRPr="00B918A4" w:rsidRDefault="00B918A4">
    <w:pPr>
      <w:pStyle w:val="Piedepgina"/>
      <w:rPr>
        <w:b/>
        <w:i/>
      </w:rPr>
    </w:pPr>
    <w:r w:rsidRPr="00B918A4">
      <w:rPr>
        <w:b/>
        <w:i/>
      </w:rPr>
      <w:fldChar w:fldCharType="begin"/>
    </w:r>
    <w:r w:rsidRPr="00B918A4">
      <w:rPr>
        <w:b/>
        <w:i/>
      </w:rPr>
      <w:instrText>PAGE   \* MERGEFORMAT</w:instrText>
    </w:r>
    <w:r w:rsidRPr="00B918A4">
      <w:rPr>
        <w:b/>
        <w:i/>
      </w:rPr>
      <w:fldChar w:fldCharType="separate"/>
    </w:r>
    <w:r w:rsidR="002C128D">
      <w:rPr>
        <w:b/>
        <w:i/>
        <w:noProof/>
      </w:rPr>
      <w:t>1</w:t>
    </w:r>
    <w:r w:rsidRPr="00B918A4">
      <w:rPr>
        <w:b/>
        <w:i/>
      </w:rPr>
      <w:fldChar w:fldCharType="end"/>
    </w:r>
    <w:r w:rsidR="00EA2AC4" w:rsidRPr="00B918A4">
      <w:rPr>
        <w:b/>
        <w:i/>
        <w:noProof/>
        <w:lang w:eastAsia="es-ES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bottomMargin">
                <wp:posOffset>104775</wp:posOffset>
              </wp:positionV>
              <wp:extent cx="7362825" cy="628650"/>
              <wp:effectExtent l="0" t="0" r="0" b="0"/>
              <wp:wrapNone/>
              <wp:docPr id="155" name="Grupo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2825" cy="628650"/>
                        <a:chOff x="0" y="0"/>
                        <a:chExt cx="5943600" cy="274320"/>
                      </a:xfrm>
                    </wpg:grpSpPr>
                    <wps:wsp>
                      <wps:cNvPr id="156" name="Rectángulo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Cuadro de texto 157"/>
                      <wps:cNvSpPr txBox="1"/>
                      <wps:spPr>
                        <a:xfrm>
                          <a:off x="228600" y="0"/>
                          <a:ext cx="535305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2AC4" w:rsidRPr="00EA2AC4" w:rsidRDefault="00C04CED" w:rsidP="00EA2AC4">
                            <w:pPr>
                              <w:pStyle w:val="Piedepgina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  <w:alias w:val="Aut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B918A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Francisco Javier Otero Herrero</w:t>
                                </w:r>
                              </w:sdtContent>
                            </w:sdt>
                            <w:r w:rsidR="00EA2AC4" w:rsidRPr="00EA2AC4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sz w:val="28"/>
                                  <w:szCs w:val="28"/>
                                </w:rPr>
                                <w:alias w:val="Escolar"/>
                                <w:tag w:val="Escolar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EA2AC4" w:rsidRPr="00EA2AC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sz w:val="28"/>
                                    <w:szCs w:val="28"/>
                                  </w:rPr>
                                  <w:t>Grupo atu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155" o:spid="_x0000_s1031" style="position:absolute;left:0;text-align:left;margin-left:0;margin-top:8.25pt;width:579.75pt;height:49.5pt;z-index:251662336;mso-position-horizontal:left;mso-position-horizontal-relative:page;mso-position-vertical-relative:bottom-margin-area;mso-width-relative:margin;mso-height-relative:margin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">
              <v:rect id="Rectángulo 156" o:spid="_x0000_s1032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57" o:spid="_x0000_s1033" type="#_x0000_t202" style="position:absolute;left:2286;width:5353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" filled="f" stroked="f" strokeweight=".5pt">
                <v:textbox inset="0,,0">
                  <w:txbxContent>
                    <w:p w:rsidR="00EA2AC4" w:rsidRPr="00EA2AC4" w:rsidRDefault="00C04CED" w:rsidP="00EA2AC4">
                      <w:pPr>
                        <w:pStyle w:val="Piedepgina"/>
                        <w:jc w:val="right"/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</w:rPr>
                          <w:alias w:val="Aut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B918A4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  <w:t>Francisco Javier Otero Herrero</w:t>
                          </w:r>
                        </w:sdtContent>
                      </w:sdt>
                      <w:r w:rsidR="00EA2AC4" w:rsidRPr="00EA2AC4"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  <w:t> | 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caps/>
                            <w:sz w:val="28"/>
                            <w:szCs w:val="28"/>
                          </w:rPr>
                          <w:alias w:val="Escolar"/>
                          <w:tag w:val="Escolar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EA2AC4" w:rsidRPr="00EA2AC4"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sz w:val="28"/>
                              <w:szCs w:val="28"/>
                            </w:rPr>
                            <w:t>Grupo atu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4CED" w:rsidRDefault="00C04CED" w:rsidP="00604736">
      <w:pPr>
        <w:spacing w:before="0" w:after="0"/>
      </w:pPr>
      <w:r>
        <w:separator/>
      </w:r>
    </w:p>
  </w:footnote>
  <w:footnote w:type="continuationSeparator" w:id="0">
    <w:p w:rsidR="00C04CED" w:rsidRDefault="00C04CED" w:rsidP="0060473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736" w:rsidRDefault="00604736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right</wp:align>
              </wp:positionH>
              <wp:positionV relativeFrom="topMargin">
                <wp:posOffset>133351</wp:posOffset>
              </wp:positionV>
              <wp:extent cx="5400675" cy="571500"/>
              <wp:effectExtent l="0" t="0" r="0" b="0"/>
              <wp:wrapNone/>
              <wp:docPr id="218" name="Cuadro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675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sz w:val="44"/>
                              <w:szCs w:val="44"/>
                              <w:u w:val="single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>
                            <w:rPr>
                              <w:rFonts w:asciiTheme="minorHAnsi" w:hAnsiTheme="minorHAnsi" w:cstheme="minorBidi"/>
                              <w:b w:val="0"/>
                              <w:i w:val="0"/>
                              <w:sz w:val="24"/>
                              <w:szCs w:val="22"/>
                              <w:u w:val="none"/>
                            </w:rPr>
                          </w:sdtEndPr>
                          <w:sdtContent>
                            <w:p w:rsidR="00604736" w:rsidRDefault="00B918A4" w:rsidP="00EA2AC4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44"/>
                                  <w:szCs w:val="44"/>
                                  <w:u w:val="single"/>
                                </w:rPr>
                                <w:t>Control de Versiones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18" o:spid="_x0000_s1030" type="#_x0000_t202" style="position:absolute;left:0;text-align:left;margin-left:374.05pt;margin-top:10.5pt;width:425.25pt;height:4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" o:allowincell="f" filled="f" stroked="f">
              <v:textbox inset=",0,,0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i/>
                        <w:sz w:val="44"/>
                        <w:szCs w:val="44"/>
                        <w:u w:val="single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>
                      <w:rPr>
                        <w:rFonts w:asciiTheme="minorHAnsi" w:hAnsiTheme="minorHAnsi" w:cstheme="minorBidi"/>
                        <w:b w:val="0"/>
                        <w:i w:val="0"/>
                        <w:sz w:val="24"/>
                        <w:szCs w:val="22"/>
                        <w:u w:val="none"/>
                      </w:rPr>
                    </w:sdtEndPr>
                    <w:sdtContent>
                      <w:p w:rsidR="00604736" w:rsidRDefault="00B918A4" w:rsidP="00EA2AC4">
                        <w:pPr>
                          <w:spacing w:after="0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44"/>
                            <w:szCs w:val="44"/>
                            <w:u w:val="single"/>
                          </w:rPr>
                          <w:t>Control de Versiones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72362"/>
    <w:multiLevelType w:val="hybridMultilevel"/>
    <w:tmpl w:val="274E5EB0"/>
    <w:lvl w:ilvl="0" w:tplc="8A1E00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35CE6"/>
    <w:multiLevelType w:val="hybridMultilevel"/>
    <w:tmpl w:val="7F9AC7F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9909BD"/>
    <w:multiLevelType w:val="hybridMultilevel"/>
    <w:tmpl w:val="7E76130A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8A4"/>
    <w:rsid w:val="001C0E7C"/>
    <w:rsid w:val="002C128D"/>
    <w:rsid w:val="004E3763"/>
    <w:rsid w:val="00604736"/>
    <w:rsid w:val="00950B4B"/>
    <w:rsid w:val="00A04660"/>
    <w:rsid w:val="00B918A4"/>
    <w:rsid w:val="00BB2A84"/>
    <w:rsid w:val="00C04CED"/>
    <w:rsid w:val="00EA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636BE4"/>
  <w15:chartTrackingRefBased/>
  <w15:docId w15:val="{1BFB9996-F637-429B-9867-8038C28D8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18A4"/>
    <w:pPr>
      <w:spacing w:before="240" w:after="200" w:line="24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A2AC4"/>
    <w:pPr>
      <w:keepNext/>
      <w:keepLines/>
      <w:spacing w:after="0"/>
      <w:jc w:val="center"/>
      <w:outlineLvl w:val="0"/>
    </w:pPr>
    <w:rPr>
      <w:rFonts w:eastAsiaTheme="majorEastAsia" w:cstheme="majorBidi"/>
      <w:b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C0E7C"/>
    <w:pPr>
      <w:keepNext/>
      <w:keepLines/>
      <w:jc w:val="center"/>
      <w:outlineLvl w:val="1"/>
    </w:pPr>
    <w:rPr>
      <w:rFonts w:eastAsiaTheme="majorEastAsia" w:cstheme="majorBidi"/>
      <w:b/>
      <w:color w:val="7F7F7F" w:themeColor="text1" w:themeTint="80"/>
      <w:sz w:val="32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04736"/>
  </w:style>
  <w:style w:type="paragraph" w:styleId="Piedepgina">
    <w:name w:val="footer"/>
    <w:basedOn w:val="Normal"/>
    <w:link w:val="Piedepgina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4736"/>
  </w:style>
  <w:style w:type="character" w:customStyle="1" w:styleId="Ttulo1Car">
    <w:name w:val="Título 1 Car"/>
    <w:basedOn w:val="Fuentedeprrafopredeter"/>
    <w:link w:val="Ttulo1"/>
    <w:uiPriority w:val="9"/>
    <w:rsid w:val="00EA2AC4"/>
    <w:rPr>
      <w:rFonts w:eastAsiaTheme="majorEastAsia" w:cstheme="majorBidi"/>
      <w:b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C0E7C"/>
    <w:rPr>
      <w:rFonts w:eastAsiaTheme="majorEastAsia" w:cstheme="majorBidi"/>
      <w:b/>
      <w:color w:val="7F7F7F" w:themeColor="text1" w:themeTint="80"/>
      <w:sz w:val="32"/>
      <w:szCs w:val="26"/>
    </w:rPr>
  </w:style>
  <w:style w:type="paragraph" w:styleId="Sinespaciado">
    <w:name w:val="No Spacing"/>
    <w:link w:val="SinespaciadoCar"/>
    <w:uiPriority w:val="1"/>
    <w:qFormat/>
    <w:rsid w:val="00B918A4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918A4"/>
    <w:rPr>
      <w:rFonts w:eastAsiaTheme="minorEastAsia"/>
      <w:lang w:eastAsia="es-ES"/>
    </w:rPr>
  </w:style>
  <w:style w:type="character" w:styleId="Hipervnculo">
    <w:name w:val="Hyperlink"/>
    <w:basedOn w:val="Fuentedeprrafopredeter"/>
    <w:uiPriority w:val="99"/>
    <w:unhideWhenUsed/>
    <w:rsid w:val="00B918A4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B918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onos.es/digitalguide/paginas-web/desarrollo-web/git-vs-svn-una-comparativa-del-control-de-versiones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blog.infranetworking.com/subversion-vs-git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Doc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2025-03-20T00:00:00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11</TotalTime>
  <Pages>3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Control de Versiones</vt:lpstr>
    </vt:vector>
  </TitlesOfParts>
  <Company>Grupo atu</Company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de Versiones</dc:title>
  <dc:subject>Foro debate unidad 3</dc:subject>
  <dc:creator>Francisco Javier Otero Herrero</dc:creator>
  <cp:keywords/>
  <dc:description/>
  <cp:lastModifiedBy>Usuario</cp:lastModifiedBy>
  <cp:revision>2</cp:revision>
  <dcterms:created xsi:type="dcterms:W3CDTF">2025-06-17T11:03:00Z</dcterms:created>
  <dcterms:modified xsi:type="dcterms:W3CDTF">2025-06-17T11:14:00Z</dcterms:modified>
</cp:coreProperties>
</file>