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4025813"/>
        <w:docPartObj>
          <w:docPartGallery w:val="Cover Pages"/>
          <w:docPartUnique/>
        </w:docPartObj>
      </w:sdtPr>
      <w:sdtContent>
        <w:p w:rsidR="00F444A8" w:rsidRDefault="00F444A8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0071E7" w:rsidRPr="00575BBD" w:rsidRDefault="000071E7" w:rsidP="00575BB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575BBD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0071E7" w:rsidRPr="00575BBD" w:rsidRDefault="000071E7" w:rsidP="00575BBD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575BBD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G</w:t>
                                      </w:r>
                                      <w:r w:rsidRPr="00575BBD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 xml:space="preserve">rupo </w:t>
                                      </w:r>
                                      <w:r w:rsidRPr="00575BBD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575BB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 | </w:t>
                                  </w:r>
                                  <w:r w:rsidR="00206431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>17</w:t>
                                  </w:r>
                                  <w:r w:rsidRPr="00575BB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575BB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de </w:t>
                                  </w:r>
                                  <w:r w:rsidRPr="00575BB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>j</w:t>
                                  </w:r>
                                  <w:r w:rsidRPr="00575BB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unio de </w:t>
                                  </w:r>
                                  <w:r w:rsidRPr="00575BB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12"/>
                                      <w:szCs w:val="112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0071E7" w:rsidRPr="00330976" w:rsidRDefault="000071E7" w:rsidP="00330976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12"/>
                                          <w:szCs w:val="112"/>
                                        </w:rPr>
                                      </w:pPr>
                                      <w:r w:rsidRPr="00330976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12"/>
                                          <w:szCs w:val="112"/>
                                        </w:rPr>
                                        <w:t>Integración de un Sistema de Control de Versiones en un Sistema Windows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52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0071E7" w:rsidRPr="00330976" w:rsidRDefault="000071E7" w:rsidP="00330976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52"/>
                                          <w:szCs w:val="36"/>
                                        </w:rPr>
                                      </w:pPr>
                                      <w:r w:rsidRPr="0033097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52"/>
                                          <w:szCs w:val="36"/>
                                        </w:rPr>
                                        <w:t>Actividad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0071E7" w:rsidRPr="00575BBD" w:rsidRDefault="000071E7" w:rsidP="00575BBD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575BBD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0071E7" w:rsidRPr="00575BBD" w:rsidRDefault="000071E7" w:rsidP="00575BBD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575BBD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G</w:t>
                                </w:r>
                                <w:r w:rsidRPr="00575BBD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 xml:space="preserve">rupo </w:t>
                                </w:r>
                                <w:r w:rsidRPr="00575BBD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atu</w:t>
                                </w:r>
                              </w:sdtContent>
                            </w:sdt>
                            <w:r w:rsidRPr="00575BBD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| </w:t>
                            </w:r>
                            <w:r w:rsidR="00206431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>17</w:t>
                            </w:r>
                            <w:r w:rsidRPr="00575BBD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75BB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de </w:t>
                            </w:r>
                            <w:r w:rsidRPr="00575BBD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>j</w:t>
                            </w:r>
                            <w:r w:rsidRPr="00575BB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unio de </w:t>
                            </w:r>
                            <w:r w:rsidRPr="00575BBD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12"/>
                                <w:szCs w:val="112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0071E7" w:rsidRPr="00330976" w:rsidRDefault="000071E7" w:rsidP="00330976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12"/>
                                    <w:szCs w:val="112"/>
                                  </w:rPr>
                                </w:pPr>
                                <w:r w:rsidRPr="00330976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12"/>
                                    <w:szCs w:val="112"/>
                                  </w:rPr>
                                  <w:t>Integración de un Sistema de Control de Versiones en un Sistema Windows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52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0071E7" w:rsidRPr="00330976" w:rsidRDefault="000071E7" w:rsidP="00330976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52"/>
                                    <w:szCs w:val="36"/>
                                  </w:rPr>
                                </w:pPr>
                                <w:r w:rsidRPr="0033097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52"/>
                                    <w:szCs w:val="36"/>
                                  </w:rPr>
                                  <w:t>Actividad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444A8" w:rsidRDefault="00F444A8">
          <w:pPr>
            <w:spacing w:before="0" w:after="160"/>
            <w:jc w:val="left"/>
          </w:pPr>
          <w:r>
            <w:br w:type="page"/>
          </w:r>
        </w:p>
      </w:sdtContent>
    </w:sdt>
    <w:p w:rsidR="00330976" w:rsidRDefault="00330976">
      <w:pPr>
        <w:spacing w:before="0" w:after="160"/>
        <w:jc w:val="left"/>
      </w:pPr>
      <w:r>
        <w:lastRenderedPageBreak/>
        <w:br w:type="page"/>
      </w:r>
    </w:p>
    <w:sdt>
      <w:sdtPr>
        <w:rPr>
          <w:rFonts w:ascii="Times New Roman" w:eastAsiaTheme="minorHAnsi" w:hAnsi="Times New Roman" w:cs="Times New Roman"/>
          <w:b/>
          <w:i w:val="0"/>
          <w:color w:val="595959" w:themeColor="text1" w:themeTint="A6"/>
          <w:sz w:val="72"/>
          <w:szCs w:val="22"/>
          <w:u w:val="none"/>
          <w:lang w:eastAsia="en-US"/>
        </w:rPr>
        <w:id w:val="-145069618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color w:val="auto"/>
          <w:sz w:val="24"/>
        </w:rPr>
      </w:sdtEndPr>
      <w:sdtContent>
        <w:p w:rsidR="00330976" w:rsidRPr="00434D3F" w:rsidRDefault="00330976" w:rsidP="00434D3F">
          <w:pPr>
            <w:pStyle w:val="TtuloTDC"/>
            <w:spacing w:before="480" w:after="600"/>
            <w:jc w:val="center"/>
            <w:rPr>
              <w:rFonts w:ascii="Times New Roman" w:hAnsi="Times New Roman" w:cs="Times New Roman"/>
              <w:b/>
              <w:color w:val="595959" w:themeColor="text1" w:themeTint="A6"/>
              <w:sz w:val="72"/>
            </w:rPr>
          </w:pPr>
          <w:r w:rsidRPr="00434D3F">
            <w:rPr>
              <w:rFonts w:ascii="Times New Roman" w:hAnsi="Times New Roman" w:cs="Times New Roman"/>
              <w:b/>
              <w:color w:val="595959" w:themeColor="text1" w:themeTint="A6"/>
              <w:sz w:val="72"/>
            </w:rPr>
            <w:t>Contenido</w:t>
          </w:r>
        </w:p>
        <w:p w:rsidR="00434D3F" w:rsidRPr="00434D3F" w:rsidRDefault="00330976" w:rsidP="00434D3F">
          <w:pPr>
            <w:pStyle w:val="TDC1"/>
            <w:tabs>
              <w:tab w:val="right" w:leader="dot" w:pos="8494"/>
            </w:tabs>
            <w:spacing w:before="360" w:after="240"/>
            <w:rPr>
              <w:rFonts w:ascii="Times New Roman" w:eastAsiaTheme="minorEastAsia" w:hAnsi="Times New Roman" w:cs="Times New Roman"/>
              <w:b/>
              <w:i/>
              <w:noProof/>
              <w:sz w:val="28"/>
              <w:szCs w:val="28"/>
              <w:lang w:eastAsia="es-ES"/>
            </w:rPr>
          </w:pPr>
          <w:r w:rsidRPr="00434D3F">
            <w:rPr>
              <w:rFonts w:ascii="Times New Roman" w:hAnsi="Times New Roman" w:cs="Times New Roman"/>
              <w:b/>
              <w:i/>
              <w:sz w:val="28"/>
              <w:szCs w:val="28"/>
            </w:rPr>
            <w:fldChar w:fldCharType="begin"/>
          </w:r>
          <w:r w:rsidRPr="00434D3F">
            <w:rPr>
              <w:rFonts w:ascii="Times New Roman" w:hAnsi="Times New Roman" w:cs="Times New Roman"/>
              <w:b/>
              <w:i/>
              <w:sz w:val="28"/>
              <w:szCs w:val="28"/>
            </w:rPr>
            <w:instrText xml:space="preserve"> TOC \o "1-3" \h \z \u </w:instrText>
          </w:r>
          <w:r w:rsidRPr="00434D3F">
            <w:rPr>
              <w:rFonts w:ascii="Times New Roman" w:hAnsi="Times New Roman" w:cs="Times New Roman"/>
              <w:b/>
              <w:i/>
              <w:sz w:val="28"/>
              <w:szCs w:val="28"/>
            </w:rPr>
            <w:fldChar w:fldCharType="separate"/>
          </w:r>
          <w:hyperlink w:anchor="_Toc201062319" w:history="1">
            <w:r w:rsidR="00434D3F" w:rsidRPr="00434D3F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Práctica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ab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begin"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instrText xml:space="preserve"> PAGEREF _Toc201062319 \h </w:instrTex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1D68F0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>3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4D3F" w:rsidRPr="00434D3F" w:rsidRDefault="000071E7" w:rsidP="00434D3F">
          <w:pPr>
            <w:pStyle w:val="TDC1"/>
            <w:tabs>
              <w:tab w:val="right" w:leader="dot" w:pos="8494"/>
            </w:tabs>
            <w:spacing w:before="360" w:after="240"/>
            <w:rPr>
              <w:rFonts w:ascii="Times New Roman" w:eastAsiaTheme="minorEastAsia" w:hAnsi="Times New Roman" w:cs="Times New Roman"/>
              <w:b/>
              <w:i/>
              <w:noProof/>
              <w:sz w:val="28"/>
              <w:szCs w:val="28"/>
              <w:lang w:eastAsia="es-ES"/>
            </w:rPr>
          </w:pPr>
          <w:hyperlink w:anchor="_Toc201062320" w:history="1">
            <w:r w:rsidR="00434D3F" w:rsidRPr="00434D3F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Preguntas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ab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begin"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instrText xml:space="preserve"> PAGEREF _Toc201062320 \h </w:instrTex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1D68F0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>3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4D3F" w:rsidRPr="00434D3F" w:rsidRDefault="000071E7" w:rsidP="00434D3F">
          <w:pPr>
            <w:pStyle w:val="TDC2"/>
            <w:tabs>
              <w:tab w:val="right" w:leader="dot" w:pos="8494"/>
            </w:tabs>
            <w:spacing w:before="360" w:after="240"/>
            <w:rPr>
              <w:rFonts w:ascii="Times New Roman" w:eastAsiaTheme="minorEastAsia" w:hAnsi="Times New Roman" w:cs="Times New Roman"/>
              <w:b/>
              <w:i/>
              <w:noProof/>
              <w:sz w:val="28"/>
              <w:szCs w:val="28"/>
              <w:lang w:eastAsia="es-ES"/>
            </w:rPr>
          </w:pPr>
          <w:hyperlink w:anchor="_Toc201062321" w:history="1">
            <w:r w:rsidR="00434D3F" w:rsidRPr="00434D3F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Pregunta 1.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ab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begin"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instrText xml:space="preserve"> PAGEREF _Toc201062321 \h </w:instrTex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1D68F0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>3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4D3F" w:rsidRPr="00434D3F" w:rsidRDefault="000071E7" w:rsidP="00434D3F">
          <w:pPr>
            <w:pStyle w:val="TDC1"/>
            <w:tabs>
              <w:tab w:val="right" w:leader="dot" w:pos="8494"/>
            </w:tabs>
            <w:spacing w:before="360" w:after="240"/>
            <w:rPr>
              <w:rFonts w:ascii="Times New Roman" w:eastAsiaTheme="minorEastAsia" w:hAnsi="Times New Roman" w:cs="Times New Roman"/>
              <w:b/>
              <w:i/>
              <w:noProof/>
              <w:sz w:val="28"/>
              <w:szCs w:val="28"/>
              <w:lang w:eastAsia="es-ES"/>
            </w:rPr>
          </w:pPr>
          <w:hyperlink w:anchor="_Toc201062322" w:history="1">
            <w:r w:rsidR="00434D3F" w:rsidRPr="00434D3F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Información adicional para la realización de la Actividad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ab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begin"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instrText xml:space="preserve"> PAGEREF _Toc201062322 \h </w:instrTex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1D68F0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>3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4D3F" w:rsidRPr="00434D3F" w:rsidRDefault="000071E7" w:rsidP="00434D3F">
          <w:pPr>
            <w:pStyle w:val="TDC3"/>
            <w:tabs>
              <w:tab w:val="left" w:pos="880"/>
              <w:tab w:val="right" w:leader="dot" w:pos="8494"/>
            </w:tabs>
            <w:spacing w:before="360" w:after="240"/>
            <w:rPr>
              <w:rFonts w:ascii="Times New Roman" w:hAnsi="Times New Roman" w:cs="Times New Roman"/>
              <w:b/>
              <w:i/>
              <w:noProof/>
              <w:sz w:val="28"/>
              <w:szCs w:val="28"/>
            </w:rPr>
          </w:pPr>
          <w:hyperlink w:anchor="_Toc201062323" w:history="1">
            <w:r w:rsidR="00434D3F" w:rsidRPr="00434D3F"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ab/>
            </w:r>
            <w:r w:rsidR="00434D3F" w:rsidRPr="00434D3F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Crear una carpeta para el repositorio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ab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begin"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instrText xml:space="preserve"> PAGEREF _Toc201062323 \h </w:instrTex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1D68F0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>4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4D3F" w:rsidRPr="00434D3F" w:rsidRDefault="000071E7" w:rsidP="00434D3F">
          <w:pPr>
            <w:pStyle w:val="TDC3"/>
            <w:tabs>
              <w:tab w:val="left" w:pos="880"/>
              <w:tab w:val="right" w:leader="dot" w:pos="8494"/>
            </w:tabs>
            <w:spacing w:before="360" w:after="240"/>
            <w:rPr>
              <w:rFonts w:ascii="Times New Roman" w:hAnsi="Times New Roman" w:cs="Times New Roman"/>
              <w:b/>
              <w:i/>
              <w:noProof/>
              <w:sz w:val="28"/>
              <w:szCs w:val="28"/>
            </w:rPr>
          </w:pPr>
          <w:hyperlink w:anchor="_Toc201062324" w:history="1">
            <w:r w:rsidR="00434D3F" w:rsidRPr="00434D3F"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ab/>
            </w:r>
            <w:r w:rsidR="00434D3F" w:rsidRPr="00434D3F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Descargar e instalar GIT for Windows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ab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begin"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instrText xml:space="preserve"> PAGEREF _Toc201062324 \h </w:instrTex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1D68F0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>4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4D3F" w:rsidRPr="00434D3F" w:rsidRDefault="000071E7" w:rsidP="00434D3F">
          <w:pPr>
            <w:pStyle w:val="TDC3"/>
            <w:tabs>
              <w:tab w:val="left" w:pos="880"/>
              <w:tab w:val="right" w:leader="dot" w:pos="8494"/>
            </w:tabs>
            <w:spacing w:before="360" w:after="240"/>
            <w:rPr>
              <w:rFonts w:ascii="Times New Roman" w:hAnsi="Times New Roman" w:cs="Times New Roman"/>
              <w:b/>
              <w:i/>
              <w:noProof/>
              <w:sz w:val="28"/>
              <w:szCs w:val="28"/>
            </w:rPr>
          </w:pPr>
          <w:hyperlink w:anchor="_Toc201062325" w:history="1">
            <w:r w:rsidR="00434D3F" w:rsidRPr="00434D3F"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ab/>
            </w:r>
            <w:r w:rsidR="00434D3F" w:rsidRPr="00434D3F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Descargar e instalar WinMerge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ab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begin"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instrText xml:space="preserve"> PAGEREF _Toc201062325 \h </w:instrTex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1D68F0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>8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4D3F" w:rsidRPr="00434D3F" w:rsidRDefault="000071E7" w:rsidP="00434D3F">
          <w:pPr>
            <w:pStyle w:val="TDC3"/>
            <w:tabs>
              <w:tab w:val="left" w:pos="880"/>
              <w:tab w:val="right" w:leader="dot" w:pos="8494"/>
            </w:tabs>
            <w:spacing w:before="360" w:after="240"/>
            <w:rPr>
              <w:rFonts w:ascii="Times New Roman" w:hAnsi="Times New Roman" w:cs="Times New Roman"/>
              <w:b/>
              <w:i/>
              <w:noProof/>
              <w:sz w:val="28"/>
              <w:szCs w:val="28"/>
            </w:rPr>
          </w:pPr>
          <w:hyperlink w:anchor="_Toc201062326" w:history="1">
            <w:r w:rsidR="00434D3F" w:rsidRPr="00434D3F"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ab/>
            </w:r>
            <w:r w:rsidR="00434D3F" w:rsidRPr="00434D3F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Configurar GIT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ab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begin"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instrText xml:space="preserve"> PAGEREF _Toc201062326 \h </w:instrTex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1D68F0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>10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4D3F" w:rsidRPr="00434D3F" w:rsidRDefault="000071E7" w:rsidP="00434D3F">
          <w:pPr>
            <w:pStyle w:val="TDC3"/>
            <w:tabs>
              <w:tab w:val="left" w:pos="880"/>
              <w:tab w:val="right" w:leader="dot" w:pos="8494"/>
            </w:tabs>
            <w:spacing w:before="360" w:after="240"/>
            <w:rPr>
              <w:rFonts w:ascii="Times New Roman" w:hAnsi="Times New Roman" w:cs="Times New Roman"/>
              <w:b/>
              <w:i/>
              <w:noProof/>
              <w:sz w:val="28"/>
              <w:szCs w:val="28"/>
            </w:rPr>
          </w:pPr>
          <w:hyperlink w:anchor="_Toc201062327" w:history="1">
            <w:r w:rsidR="00434D3F" w:rsidRPr="00434D3F">
              <w:rPr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ab/>
            </w:r>
            <w:r w:rsidR="00434D3F" w:rsidRPr="00434D3F">
              <w:rPr>
                <w:rStyle w:val="Hipervnculo"/>
                <w:rFonts w:ascii="Times New Roman" w:hAnsi="Times New Roman" w:cs="Times New Roman"/>
                <w:b/>
                <w:i/>
                <w:noProof/>
                <w:sz w:val="28"/>
                <w:szCs w:val="28"/>
              </w:rPr>
              <w:t>Comparación de Archivos con WinMerge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ab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begin"/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instrText xml:space="preserve"> PAGEREF _Toc201062327 \h </w:instrTex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1D68F0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t>14</w:t>
            </w:r>
            <w:r w:rsidR="00434D3F" w:rsidRPr="00434D3F">
              <w:rPr>
                <w:rFonts w:ascii="Times New Roman" w:hAnsi="Times New Roman" w:cs="Times New Roman"/>
                <w:b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0976" w:rsidRDefault="00330976" w:rsidP="00434D3F">
          <w:pPr>
            <w:spacing w:before="360" w:after="240"/>
          </w:pPr>
          <w:r w:rsidRPr="00434D3F">
            <w:rPr>
              <w:rFonts w:ascii="Times New Roman" w:hAnsi="Times New Roman" w:cs="Times New Roman"/>
              <w:b/>
              <w:bCs/>
              <w:i/>
              <w:sz w:val="28"/>
              <w:szCs w:val="28"/>
            </w:rPr>
            <w:fldChar w:fldCharType="end"/>
          </w:r>
        </w:p>
      </w:sdtContent>
    </w:sdt>
    <w:p w:rsidR="004E3763" w:rsidRDefault="004E3763" w:rsidP="00EA2AC4"/>
    <w:p w:rsidR="00330976" w:rsidRDefault="00330976">
      <w:pPr>
        <w:spacing w:before="0" w:after="160"/>
        <w:jc w:val="left"/>
      </w:pPr>
      <w:r>
        <w:br w:type="page"/>
      </w:r>
      <w:bookmarkStart w:id="0" w:name="_GoBack"/>
      <w:bookmarkEnd w:id="0"/>
    </w:p>
    <w:p w:rsidR="00330976" w:rsidRDefault="00330976" w:rsidP="00330976">
      <w:pPr>
        <w:pStyle w:val="Ttulo1"/>
      </w:pPr>
      <w:bookmarkStart w:id="1" w:name="_Toc201062319"/>
      <w:r>
        <w:lastRenderedPageBreak/>
        <w:t>Práctica</w:t>
      </w:r>
      <w:bookmarkEnd w:id="1"/>
    </w:p>
    <w:p w:rsidR="00330976" w:rsidRPr="00330976" w:rsidRDefault="00330976" w:rsidP="00330976">
      <w:pPr>
        <w:rPr>
          <w:i/>
          <w:sz w:val="25"/>
          <w:szCs w:val="25"/>
        </w:rPr>
      </w:pPr>
      <w:r w:rsidRPr="00330976">
        <w:rPr>
          <w:i/>
          <w:sz w:val="25"/>
          <w:szCs w:val="25"/>
        </w:rPr>
        <w:t>Vamos a imponer un sistema para un equipo de desarrollo de forma que no se pierdan las modificaciones que se realicen en el código y permita a varias personas trabajar de forma simultánea en un mismo proyecto.</w:t>
      </w:r>
    </w:p>
    <w:p w:rsidR="00330976" w:rsidRDefault="00330976" w:rsidP="00330976">
      <w:pPr>
        <w:pStyle w:val="Ttulo1"/>
      </w:pPr>
      <w:bookmarkStart w:id="2" w:name="_Toc201062320"/>
      <w:r>
        <w:t>Preguntas</w:t>
      </w:r>
      <w:bookmarkEnd w:id="2"/>
    </w:p>
    <w:p w:rsidR="00330976" w:rsidRPr="00330976" w:rsidRDefault="00330976" w:rsidP="00330976">
      <w:pPr>
        <w:pStyle w:val="Ttulo2"/>
        <w:jc w:val="left"/>
        <w:rPr>
          <w:sz w:val="40"/>
        </w:rPr>
      </w:pPr>
      <w:r w:rsidRPr="00330976">
        <w:rPr>
          <w:sz w:val="40"/>
        </w:rPr>
        <w:t xml:space="preserve"> </w:t>
      </w:r>
      <w:bookmarkStart w:id="3" w:name="_Toc201062321"/>
      <w:r w:rsidRPr="00330976">
        <w:rPr>
          <w:sz w:val="40"/>
        </w:rPr>
        <w:t>Pregunta 1.</w:t>
      </w:r>
      <w:bookmarkEnd w:id="3"/>
      <w:r w:rsidRPr="00330976">
        <w:rPr>
          <w:sz w:val="40"/>
        </w:rPr>
        <w:t xml:space="preserve"> </w:t>
      </w:r>
    </w:p>
    <w:p w:rsidR="00330976" w:rsidRPr="00330976" w:rsidRDefault="00330976" w:rsidP="00330976">
      <w:pPr>
        <w:rPr>
          <w:b/>
          <w:i/>
        </w:rPr>
      </w:pPr>
      <w:r w:rsidRPr="00330976">
        <w:rPr>
          <w:b/>
          <w:i/>
        </w:rPr>
        <w:t>Realiza la integración de un sistema de control de versiones en un Sistema Operativo Servidor. Los programas a instalar serán:</w:t>
      </w:r>
    </w:p>
    <w:p w:rsidR="00330976" w:rsidRPr="00330976" w:rsidRDefault="00330976" w:rsidP="00330976">
      <w:pPr>
        <w:pStyle w:val="Prrafodelista"/>
        <w:numPr>
          <w:ilvl w:val="0"/>
          <w:numId w:val="1"/>
        </w:numPr>
        <w:rPr>
          <w:b/>
          <w:i/>
        </w:rPr>
      </w:pPr>
      <w:r w:rsidRPr="00330976">
        <w:rPr>
          <w:b/>
          <w:i/>
        </w:rPr>
        <w:t>El software de servidor Git o Subversión.</w:t>
      </w:r>
    </w:p>
    <w:p w:rsidR="00330976" w:rsidRPr="00330976" w:rsidRDefault="00330976" w:rsidP="00330976">
      <w:pPr>
        <w:pStyle w:val="Prrafodelista"/>
        <w:numPr>
          <w:ilvl w:val="0"/>
          <w:numId w:val="1"/>
        </w:numPr>
        <w:rPr>
          <w:b/>
          <w:i/>
        </w:rPr>
      </w:pPr>
      <w:r w:rsidRPr="00330976">
        <w:rPr>
          <w:b/>
          <w:i/>
        </w:rPr>
        <w:t>El software gráfico de cliente para controlador de versiones.</w:t>
      </w:r>
    </w:p>
    <w:p w:rsidR="00330976" w:rsidRPr="00330976" w:rsidRDefault="00330976" w:rsidP="00330976">
      <w:pPr>
        <w:pStyle w:val="Prrafodelista"/>
        <w:numPr>
          <w:ilvl w:val="0"/>
          <w:numId w:val="1"/>
        </w:numPr>
        <w:rPr>
          <w:b/>
          <w:i/>
        </w:rPr>
      </w:pPr>
      <w:r w:rsidRPr="00330976">
        <w:rPr>
          <w:b/>
          <w:i/>
        </w:rPr>
        <w:t>El software de compa</w:t>
      </w:r>
      <w:r>
        <w:rPr>
          <w:b/>
          <w:i/>
        </w:rPr>
        <w:t xml:space="preserve">ración de archivos o versiones </w:t>
      </w:r>
      <w:r w:rsidRPr="00330976">
        <w:rPr>
          <w:b/>
          <w:i/>
        </w:rPr>
        <w:t>WinMerge</w:t>
      </w:r>
      <w:r>
        <w:rPr>
          <w:b/>
          <w:i/>
        </w:rPr>
        <w:t>.</w:t>
      </w:r>
    </w:p>
    <w:p w:rsidR="00330976" w:rsidRPr="00330976" w:rsidRDefault="00330976" w:rsidP="00330976">
      <w:pPr>
        <w:rPr>
          <w:b/>
          <w:i/>
        </w:rPr>
      </w:pPr>
      <w:r w:rsidRPr="00330976">
        <w:rPr>
          <w:b/>
          <w:i/>
        </w:rPr>
        <w:t>Se debe realizar la instalación y configuración de los programas además del protocolo, se</w:t>
      </w:r>
      <w:r>
        <w:rPr>
          <w:b/>
          <w:i/>
        </w:rPr>
        <w:t>rvidor, servicio, usuarios, etc., y</w:t>
      </w:r>
      <w:r w:rsidRPr="00330976">
        <w:rPr>
          <w:b/>
          <w:i/>
        </w:rPr>
        <w:t xml:space="preserve"> probar a crear un repositorio </w:t>
      </w:r>
      <w:r>
        <w:rPr>
          <w:b/>
          <w:i/>
        </w:rPr>
        <w:t xml:space="preserve">para </w:t>
      </w:r>
      <w:r w:rsidRPr="00330976">
        <w:rPr>
          <w:b/>
          <w:i/>
        </w:rPr>
        <w:t>agregar archivos.</w:t>
      </w:r>
    </w:p>
    <w:p w:rsidR="00330976" w:rsidRPr="00330976" w:rsidRDefault="00330976" w:rsidP="00330976">
      <w:pPr>
        <w:rPr>
          <w:i/>
        </w:rPr>
      </w:pPr>
      <w:r>
        <w:t xml:space="preserve"> </w:t>
      </w:r>
      <w:r w:rsidRPr="00330976">
        <w:rPr>
          <w:i/>
        </w:rPr>
        <w:t>Para comprobar la realización correcta de la actividad será necesario que se adjunte una captura de pantalla (junto con la definición) de todos aquellos pasos que se van realizando a lo largo de la actividad.</w:t>
      </w:r>
    </w:p>
    <w:p w:rsidR="00330976" w:rsidRPr="00330976" w:rsidRDefault="00330976" w:rsidP="00330976">
      <w:pPr>
        <w:pStyle w:val="Ttulo1"/>
        <w:rPr>
          <w:sz w:val="28"/>
        </w:rPr>
      </w:pPr>
      <w:bookmarkStart w:id="4" w:name="_Toc201062322"/>
      <w:r w:rsidRPr="00330976">
        <w:rPr>
          <w:sz w:val="28"/>
        </w:rPr>
        <w:t xml:space="preserve">Información adicional para la realización de la </w:t>
      </w:r>
      <w:r>
        <w:rPr>
          <w:sz w:val="28"/>
        </w:rPr>
        <w:t>A</w:t>
      </w:r>
      <w:r w:rsidRPr="00330976">
        <w:rPr>
          <w:sz w:val="28"/>
        </w:rPr>
        <w:t>ctividad</w:t>
      </w:r>
      <w:bookmarkEnd w:id="4"/>
    </w:p>
    <w:p w:rsidR="00330976" w:rsidRPr="00330976" w:rsidRDefault="00330976" w:rsidP="00330976">
      <w:pPr>
        <w:rPr>
          <w:b/>
          <w:i/>
        </w:rPr>
      </w:pPr>
      <w:r w:rsidRPr="00330976">
        <w:rPr>
          <w:b/>
          <w:i/>
        </w:rPr>
        <w:t>Para la instalación se necesita lo siguiente:</w:t>
      </w:r>
    </w:p>
    <w:p w:rsidR="00330976" w:rsidRDefault="00330976" w:rsidP="00330976">
      <w:pPr>
        <w:pStyle w:val="Prrafodelista"/>
        <w:numPr>
          <w:ilvl w:val="0"/>
          <w:numId w:val="2"/>
        </w:numPr>
        <w:rPr>
          <w:i/>
        </w:rPr>
      </w:pPr>
      <w:r w:rsidRPr="00330976">
        <w:rPr>
          <w:i/>
        </w:rPr>
        <w:t xml:space="preserve">Un Sistema Operativo </w:t>
      </w:r>
      <w:r>
        <w:rPr>
          <w:i/>
        </w:rPr>
        <w:t>Servidor.</w:t>
      </w:r>
    </w:p>
    <w:p w:rsidR="00330976" w:rsidRPr="00330976" w:rsidRDefault="00330976" w:rsidP="00330976">
      <w:pPr>
        <w:pStyle w:val="Prrafodelista"/>
        <w:rPr>
          <w:i/>
        </w:rPr>
      </w:pPr>
    </w:p>
    <w:p w:rsidR="00330976" w:rsidRDefault="00330976" w:rsidP="00330976">
      <w:pPr>
        <w:pStyle w:val="Prrafodelista"/>
        <w:numPr>
          <w:ilvl w:val="0"/>
          <w:numId w:val="2"/>
        </w:numPr>
        <w:rPr>
          <w:i/>
        </w:rPr>
      </w:pPr>
      <w:r w:rsidRPr="00330976">
        <w:rPr>
          <w:i/>
        </w:rPr>
        <w:t>Una carpeta en el servidor con espacio suficiente para albergar los archivos del repositorio</w:t>
      </w:r>
    </w:p>
    <w:p w:rsidR="00330976" w:rsidRPr="00330976" w:rsidRDefault="00330976" w:rsidP="00330976">
      <w:pPr>
        <w:pStyle w:val="Prrafodelista"/>
        <w:rPr>
          <w:i/>
        </w:rPr>
      </w:pPr>
    </w:p>
    <w:p w:rsidR="00330976" w:rsidRDefault="00330976">
      <w:pPr>
        <w:spacing w:before="0" w:after="160" w:line="259" w:lineRule="auto"/>
        <w:jc w:val="left"/>
      </w:pPr>
      <w:r>
        <w:br w:type="page"/>
      </w:r>
    </w:p>
    <w:p w:rsidR="00330976" w:rsidRDefault="00330976" w:rsidP="00330976">
      <w:pPr>
        <w:pStyle w:val="Ttulo3"/>
      </w:pPr>
      <w:bookmarkStart w:id="5" w:name="_Toc201062323"/>
      <w:r>
        <w:lastRenderedPageBreak/>
        <w:t>Crear una carpeta para el repositorio</w:t>
      </w:r>
      <w:bookmarkEnd w:id="5"/>
    </w:p>
    <w:p w:rsidR="00434D3F" w:rsidRPr="00DA24E1" w:rsidRDefault="00DA24E1" w:rsidP="00434D3F">
      <w:pPr>
        <w:rPr>
          <w:b/>
          <w:i/>
        </w:rPr>
      </w:pPr>
      <w:r>
        <w:t xml:space="preserve">En este apartado vamos a crear una carpeta para el repositorio, para ello en nuestro servidos creamos un nuevo directorio en </w:t>
      </w:r>
      <w:r>
        <w:rPr>
          <w:b/>
          <w:i/>
        </w:rPr>
        <w:t xml:space="preserve">C: </w:t>
      </w:r>
      <w:r>
        <w:t xml:space="preserve">que llamaremos </w:t>
      </w:r>
      <w:r>
        <w:rPr>
          <w:b/>
          <w:i/>
        </w:rPr>
        <w:t>GitRepos.</w:t>
      </w:r>
    </w:p>
    <w:p w:rsidR="00DA24E1" w:rsidRPr="00DA24E1" w:rsidRDefault="00DA24E1" w:rsidP="00DA24E1">
      <w:pPr>
        <w:jc w:val="center"/>
        <w:rPr>
          <w:b/>
          <w:i/>
        </w:rPr>
      </w:pPr>
      <w:r w:rsidRPr="00DA24E1">
        <w:rPr>
          <w:b/>
          <w:i/>
          <w:noProof/>
          <w:lang w:eastAsia="es-ES"/>
        </w:rPr>
        <w:drawing>
          <wp:inline distT="0" distB="0" distL="0" distR="0" wp14:anchorId="71926389" wp14:editId="1801839F">
            <wp:extent cx="3133725" cy="166820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256" cy="16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D3F" w:rsidRDefault="00434D3F" w:rsidP="00434D3F">
      <w:pPr>
        <w:pStyle w:val="Ttulo3"/>
      </w:pPr>
      <w:bookmarkStart w:id="6" w:name="_Toc201062324"/>
      <w:r>
        <w:t>Descargar e instalar GIT for Windows</w:t>
      </w:r>
      <w:bookmarkEnd w:id="6"/>
    </w:p>
    <w:p w:rsidR="00434D3F" w:rsidRDefault="001B4E32" w:rsidP="00434D3F">
      <w:r w:rsidRPr="001B4E32">
        <w:rPr>
          <w:b/>
          <w:i/>
        </w:rPr>
        <w:t>Git for Windows</w:t>
      </w:r>
      <w:r w:rsidRPr="001B4E32">
        <w:t xml:space="preserve"> incluye las herramientas de línea de comandos </w:t>
      </w:r>
      <w:r w:rsidRPr="001B4E32">
        <w:rPr>
          <w:b/>
          <w:i/>
        </w:rPr>
        <w:t>Git Bash, Git GUI</w:t>
      </w:r>
      <w:r w:rsidRPr="001B4E32">
        <w:t xml:space="preserve"> y otras utilidades necesarias.</w:t>
      </w:r>
      <w:r>
        <w:t xml:space="preserve"> El primer paso será realizar la descarga desde el sitio oficial:</w:t>
      </w:r>
    </w:p>
    <w:p w:rsidR="001B4E32" w:rsidRDefault="001B4E32" w:rsidP="001B4E32">
      <w:pPr>
        <w:jc w:val="center"/>
      </w:pPr>
      <w:r w:rsidRPr="001B4E32">
        <w:rPr>
          <w:noProof/>
          <w:lang w:eastAsia="es-ES"/>
        </w:rPr>
        <w:drawing>
          <wp:inline distT="0" distB="0" distL="0" distR="0" wp14:anchorId="0D232030" wp14:editId="17969879">
            <wp:extent cx="3305175" cy="20828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8677" cy="208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E32" w:rsidRPr="001B4E32" w:rsidRDefault="000071E7" w:rsidP="001B4E32">
      <w:pPr>
        <w:jc w:val="center"/>
        <w:rPr>
          <w:b/>
          <w:i/>
          <w:sz w:val="32"/>
        </w:rPr>
      </w:pPr>
      <w:hyperlink r:id="rId11" w:history="1">
        <w:r w:rsidR="001B4E32" w:rsidRPr="001B4E32">
          <w:rPr>
            <w:rStyle w:val="Hipervnculo"/>
            <w:b/>
            <w:i/>
            <w:sz w:val="32"/>
          </w:rPr>
          <w:t>https://gitforwindows.org/</w:t>
        </w:r>
      </w:hyperlink>
    </w:p>
    <w:p w:rsidR="00A04432" w:rsidRDefault="00F64469" w:rsidP="001B4E32">
      <w:r>
        <w:t xml:space="preserve">Tras la descarga, </w:t>
      </w:r>
      <w:r w:rsidR="00A04432">
        <w:t>procedemos a instalar.</w:t>
      </w:r>
    </w:p>
    <w:p w:rsidR="001B4E32" w:rsidRDefault="00A04432" w:rsidP="00A04432">
      <w:pPr>
        <w:jc w:val="left"/>
      </w:pPr>
      <w:r w:rsidRPr="00A04432">
        <w:rPr>
          <w:noProof/>
          <w:lang w:eastAsia="es-ES"/>
        </w:rPr>
        <w:drawing>
          <wp:inline distT="0" distB="0" distL="0" distR="0" wp14:anchorId="076414EE" wp14:editId="2583A011">
            <wp:extent cx="2595088" cy="13741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79" cy="140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432">
        <w:rPr>
          <w:noProof/>
          <w:lang w:eastAsia="es-ES"/>
        </w:rPr>
        <w:drawing>
          <wp:inline distT="0" distB="0" distL="0" distR="0" wp14:anchorId="45A06918" wp14:editId="35EC8B0C">
            <wp:extent cx="2657475" cy="1386236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9673" cy="13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432" w:rsidRDefault="00A04432" w:rsidP="00A04432">
      <w:r w:rsidRPr="00A04432">
        <w:t>Licencia (GNU General Public License)</w:t>
      </w:r>
      <w:r>
        <w:t xml:space="preserve"> y directorio donde se instalará.</w:t>
      </w:r>
    </w:p>
    <w:p w:rsidR="00A04432" w:rsidRDefault="00A04432" w:rsidP="00A04432">
      <w:pPr>
        <w:jc w:val="center"/>
      </w:pPr>
      <w:r w:rsidRPr="00A04432">
        <w:rPr>
          <w:noProof/>
          <w:lang w:eastAsia="es-ES"/>
        </w:rPr>
        <w:lastRenderedPageBreak/>
        <w:drawing>
          <wp:inline distT="0" distB="0" distL="0" distR="0" wp14:anchorId="4E9F1038" wp14:editId="473E0B69">
            <wp:extent cx="2847975" cy="1517091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4417" cy="15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432" w:rsidRDefault="00A04432" w:rsidP="00A04432">
      <w:r>
        <w:t>Seleccionamos los componentes, en mi caso he dejado los que venían por defecto. I</w:t>
      </w:r>
      <w:r w:rsidRPr="00A04432">
        <w:t xml:space="preserve">ncluyendo </w:t>
      </w:r>
      <w:r w:rsidRPr="00A04432">
        <w:rPr>
          <w:b/>
          <w:i/>
        </w:rPr>
        <w:t>Git Bash y Git GUI</w:t>
      </w:r>
      <w:r>
        <w:rPr>
          <w:b/>
          <w:i/>
        </w:rPr>
        <w:t xml:space="preserve"> </w:t>
      </w:r>
      <w:r>
        <w:t>sería suficiente para esta práctica.</w:t>
      </w:r>
    </w:p>
    <w:p w:rsidR="00FF53A6" w:rsidRDefault="00FF53A6" w:rsidP="00FF53A6">
      <w:pPr>
        <w:jc w:val="center"/>
      </w:pPr>
      <w:r w:rsidRPr="00FF53A6">
        <w:rPr>
          <w:noProof/>
          <w:lang w:eastAsia="es-ES"/>
        </w:rPr>
        <w:drawing>
          <wp:inline distT="0" distB="0" distL="0" distR="0" wp14:anchorId="32489788" wp14:editId="25EA14D3">
            <wp:extent cx="3009900" cy="1615732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333" cy="16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432" w:rsidRDefault="00FF53A6" w:rsidP="00FF53A6">
      <w:pPr>
        <w:jc w:val="center"/>
      </w:pPr>
      <w:r w:rsidRPr="00FF53A6">
        <w:t>Start Menu Folder (Carpeta del Menú de Inicio)</w:t>
      </w:r>
    </w:p>
    <w:p w:rsidR="00FF53A6" w:rsidRDefault="00FF53A6" w:rsidP="00FF53A6">
      <w:pPr>
        <w:jc w:val="center"/>
      </w:pPr>
      <w:r w:rsidRPr="00FF53A6">
        <w:rPr>
          <w:noProof/>
          <w:lang w:eastAsia="es-ES"/>
        </w:rPr>
        <w:drawing>
          <wp:inline distT="0" distB="0" distL="0" distR="0" wp14:anchorId="202DA305" wp14:editId="11D3AB6B">
            <wp:extent cx="3190875" cy="169899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708" cy="17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3A6" w:rsidRDefault="00FF53A6" w:rsidP="00FF53A6">
      <w:pPr>
        <w:jc w:val="center"/>
      </w:pPr>
      <w:r w:rsidRPr="00FF53A6">
        <w:t>Elegir el editor por defecto usado por Git</w:t>
      </w:r>
    </w:p>
    <w:p w:rsidR="00FF53A6" w:rsidRDefault="00FF53A6" w:rsidP="00FF53A6">
      <w:pPr>
        <w:jc w:val="center"/>
      </w:pPr>
      <w:r w:rsidRPr="00FF53A6">
        <w:rPr>
          <w:noProof/>
          <w:lang w:eastAsia="es-ES"/>
        </w:rPr>
        <w:drawing>
          <wp:inline distT="0" distB="0" distL="0" distR="0" wp14:anchorId="0063EEFB" wp14:editId="14D3D520">
            <wp:extent cx="3237865" cy="1743055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551" cy="175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3A6" w:rsidRDefault="00FF53A6" w:rsidP="00FF53A6">
      <w:pPr>
        <w:jc w:val="left"/>
      </w:pPr>
      <w:r w:rsidRPr="00FF53A6">
        <w:t>Ajustar el nombre de la rama inicial</w:t>
      </w:r>
      <w:r>
        <w:t>.</w:t>
      </w:r>
      <w:r w:rsidRPr="00FF53A6">
        <w:t xml:space="preserve"> Deja</w:t>
      </w:r>
      <w:r>
        <w:t>mos</w:t>
      </w:r>
      <w:r w:rsidRPr="00FF53A6">
        <w:t xml:space="preserve"> la opción por defecto (Let Git decide). </w:t>
      </w:r>
    </w:p>
    <w:p w:rsidR="00FF53A6" w:rsidRDefault="00FF53A6" w:rsidP="00FF53A6">
      <w:pPr>
        <w:jc w:val="left"/>
      </w:pPr>
      <w:r>
        <w:lastRenderedPageBreak/>
        <w:t>Ajustar nuestro</w:t>
      </w:r>
      <w:r w:rsidRPr="00FF53A6">
        <w:t xml:space="preserve"> entorno PATH</w:t>
      </w:r>
      <w:r>
        <w:t>. Elegiremos</w:t>
      </w:r>
      <w:r w:rsidRPr="00FF53A6">
        <w:t xml:space="preserve"> la segunda opción: </w:t>
      </w:r>
      <w:r w:rsidRPr="00082219">
        <w:rPr>
          <w:b/>
          <w:i/>
        </w:rPr>
        <w:t>Git from the command line and also from 3rd-party software</w:t>
      </w:r>
      <w:r w:rsidRPr="00FF53A6">
        <w:t xml:space="preserve"> (Git desde la línea de comandos y también desde software de terceros). Esta opción permite usar Git desde el Símbolo del sistema de Windows y otras herramientas.</w:t>
      </w:r>
    </w:p>
    <w:p w:rsidR="00082219" w:rsidRDefault="00082219" w:rsidP="00082219">
      <w:pPr>
        <w:jc w:val="center"/>
      </w:pPr>
      <w:r w:rsidRPr="00082219">
        <w:rPr>
          <w:noProof/>
          <w:lang w:eastAsia="es-ES"/>
        </w:rPr>
        <w:drawing>
          <wp:inline distT="0" distB="0" distL="0" distR="0" wp14:anchorId="1DA3DA1C" wp14:editId="31F32FD5">
            <wp:extent cx="3562350" cy="19034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7372" cy="190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19" w:rsidRPr="00082219" w:rsidRDefault="00082219" w:rsidP="00082219">
      <w:pPr>
        <w:rPr>
          <w:b/>
          <w:i/>
        </w:rPr>
      </w:pPr>
      <w:r w:rsidRPr="00082219">
        <w:t>Choose HTTPS transport backend (Elegir ba</w:t>
      </w:r>
      <w:r>
        <w:t>ckend de transporte HTTPS): Elegimos</w:t>
      </w:r>
      <w:r w:rsidRPr="00082219">
        <w:t xml:space="preserve"> la opción </w:t>
      </w:r>
      <w:r w:rsidRPr="00082219">
        <w:rPr>
          <w:b/>
          <w:i/>
        </w:rPr>
        <w:t>Use the OpenSSL library</w:t>
      </w:r>
      <w:r>
        <w:rPr>
          <w:b/>
          <w:i/>
        </w:rPr>
        <w:t>.</w:t>
      </w:r>
    </w:p>
    <w:p w:rsidR="00082219" w:rsidRDefault="00082219" w:rsidP="00082219">
      <w:pPr>
        <w:jc w:val="center"/>
      </w:pPr>
      <w:r w:rsidRPr="00082219">
        <w:rPr>
          <w:noProof/>
          <w:lang w:eastAsia="es-ES"/>
        </w:rPr>
        <w:drawing>
          <wp:inline distT="0" distB="0" distL="0" distR="0" wp14:anchorId="597ECB41" wp14:editId="70486463">
            <wp:extent cx="3780028" cy="20447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9266" cy="204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19" w:rsidRDefault="00082219" w:rsidP="00082219">
      <w:r w:rsidRPr="00082219">
        <w:rPr>
          <w:b/>
          <w:i/>
        </w:rPr>
        <w:t>Configure the line ending conversions</w:t>
      </w:r>
      <w:r w:rsidRPr="00082219">
        <w:t xml:space="preserve"> (Configurar conversiones de fin de línea): Deja la opción por defecto </w:t>
      </w:r>
      <w:r w:rsidRPr="00082219">
        <w:rPr>
          <w:b/>
          <w:i/>
        </w:rPr>
        <w:t>Checkout Windows-style, commit Unix-style line endings.</w:t>
      </w:r>
      <w:r w:rsidRPr="00082219">
        <w:t xml:space="preserve"> Esto es importante para compatibilidad entre sistemas operativos.</w:t>
      </w:r>
    </w:p>
    <w:p w:rsidR="00082219" w:rsidRDefault="00082219" w:rsidP="00082219">
      <w:pPr>
        <w:jc w:val="center"/>
      </w:pPr>
      <w:r w:rsidRPr="00082219">
        <w:rPr>
          <w:noProof/>
          <w:lang w:eastAsia="es-ES"/>
        </w:rPr>
        <w:drawing>
          <wp:inline distT="0" distB="0" distL="0" distR="0" wp14:anchorId="244019C3" wp14:editId="4A29019D">
            <wp:extent cx="3900424" cy="2085975"/>
            <wp:effectExtent l="0" t="0" r="508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3601" cy="209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19" w:rsidRDefault="00312503" w:rsidP="00082219">
      <w:pPr>
        <w:rPr>
          <w:b/>
          <w:i/>
        </w:rPr>
      </w:pPr>
      <w:r w:rsidRPr="00CF1631">
        <w:rPr>
          <w:b/>
          <w:i/>
        </w:rPr>
        <w:lastRenderedPageBreak/>
        <w:t>Configure the terminal emulator to use with Git Bash</w:t>
      </w:r>
      <w:r w:rsidRPr="00312503">
        <w:t xml:space="preserve"> (Configurar el emulador de terminal para usar con Git Bash): Deja</w:t>
      </w:r>
      <w:r w:rsidR="00CF1631">
        <w:t>mos</w:t>
      </w:r>
      <w:r w:rsidRPr="00312503">
        <w:t xml:space="preserve"> la opción por defecto </w:t>
      </w:r>
      <w:r w:rsidRPr="00CF1631">
        <w:rPr>
          <w:b/>
          <w:i/>
        </w:rPr>
        <w:t>Use MinTTY (the default terminal of MSYS2)</w:t>
      </w:r>
      <w:r w:rsidR="00CF1631">
        <w:rPr>
          <w:b/>
          <w:i/>
        </w:rPr>
        <w:t>.</w:t>
      </w:r>
    </w:p>
    <w:p w:rsidR="00CF1631" w:rsidRDefault="00CF1631" w:rsidP="00CF1631">
      <w:pPr>
        <w:jc w:val="center"/>
        <w:rPr>
          <w:b/>
          <w:i/>
        </w:rPr>
      </w:pPr>
      <w:r w:rsidRPr="00CF1631">
        <w:rPr>
          <w:b/>
          <w:i/>
          <w:noProof/>
          <w:lang w:eastAsia="es-ES"/>
        </w:rPr>
        <w:drawing>
          <wp:inline distT="0" distB="0" distL="0" distR="0" wp14:anchorId="222FD195" wp14:editId="1F880A09">
            <wp:extent cx="3705225" cy="198898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0408" cy="19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631" w:rsidRDefault="00CF1631" w:rsidP="00CF1631">
      <w:pPr>
        <w:rPr>
          <w:b/>
          <w:i/>
        </w:rPr>
      </w:pPr>
      <w:r w:rsidRPr="00CF1631">
        <w:rPr>
          <w:b/>
          <w:i/>
        </w:rPr>
        <w:t>Choose the default behavior of git pull</w:t>
      </w:r>
      <w:r w:rsidRPr="00CF1631">
        <w:t xml:space="preserve"> (Elegir el comportamiento por defecto de git pull): Deja</w:t>
      </w:r>
      <w:r>
        <w:t>mos</w:t>
      </w:r>
      <w:r w:rsidRPr="00CF1631">
        <w:t xml:space="preserve"> la opción por defecto </w:t>
      </w:r>
      <w:r w:rsidRPr="00CF1631">
        <w:rPr>
          <w:b/>
          <w:i/>
        </w:rPr>
        <w:t>Default (fast-forward or merge)</w:t>
      </w:r>
      <w:r>
        <w:rPr>
          <w:b/>
          <w:i/>
        </w:rPr>
        <w:t>.</w:t>
      </w:r>
    </w:p>
    <w:p w:rsidR="00CF1631" w:rsidRDefault="00CF1631" w:rsidP="00CF1631">
      <w:pPr>
        <w:jc w:val="center"/>
      </w:pPr>
      <w:r w:rsidRPr="00CF1631">
        <w:rPr>
          <w:noProof/>
          <w:lang w:eastAsia="es-ES"/>
        </w:rPr>
        <w:drawing>
          <wp:inline distT="0" distB="0" distL="0" distR="0" wp14:anchorId="40F5CAFE" wp14:editId="3079564E">
            <wp:extent cx="3752850" cy="2018525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2422" cy="202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631" w:rsidRDefault="00CF1631" w:rsidP="00CF1631">
      <w:pPr>
        <w:rPr>
          <w:b/>
          <w:i/>
        </w:rPr>
      </w:pPr>
      <w:r w:rsidRPr="00CF1631">
        <w:rPr>
          <w:b/>
          <w:i/>
        </w:rPr>
        <w:t>Choose a credential helper</w:t>
      </w:r>
      <w:r w:rsidRPr="00CF1631">
        <w:t xml:space="preserve"> (Elegir un asistente de credenciales): Deja</w:t>
      </w:r>
      <w:r>
        <w:t>r</w:t>
      </w:r>
      <w:r w:rsidRPr="00CF1631">
        <w:t xml:space="preserve"> la opción por defecto </w:t>
      </w:r>
      <w:r>
        <w:rPr>
          <w:b/>
          <w:i/>
        </w:rPr>
        <w:t>Git Credential Manager</w:t>
      </w:r>
      <w:r w:rsidRPr="00CF1631">
        <w:rPr>
          <w:b/>
          <w:i/>
        </w:rPr>
        <w:t>.</w:t>
      </w:r>
    </w:p>
    <w:p w:rsidR="00CF1631" w:rsidRDefault="00CF1631" w:rsidP="00CF1631">
      <w:pPr>
        <w:jc w:val="center"/>
      </w:pPr>
      <w:r w:rsidRPr="00CF1631">
        <w:rPr>
          <w:noProof/>
          <w:lang w:eastAsia="es-ES"/>
        </w:rPr>
        <w:drawing>
          <wp:inline distT="0" distB="0" distL="0" distR="0" wp14:anchorId="39F0B49F" wp14:editId="624DF9C6">
            <wp:extent cx="3866963" cy="2042160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1059" cy="204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631" w:rsidRDefault="00CF1631">
      <w:pPr>
        <w:spacing w:before="0" w:after="160" w:line="259" w:lineRule="auto"/>
        <w:jc w:val="left"/>
      </w:pPr>
      <w:r>
        <w:br w:type="page"/>
      </w:r>
    </w:p>
    <w:p w:rsidR="00CF1631" w:rsidRDefault="00133763" w:rsidP="00CF1631">
      <w:r w:rsidRPr="00133763">
        <w:rPr>
          <w:b/>
          <w:i/>
        </w:rPr>
        <w:lastRenderedPageBreak/>
        <w:t>Configure extra options</w:t>
      </w:r>
      <w:r w:rsidRPr="00133763">
        <w:t xml:space="preserve"> (Configurar opciones extra): Deja las opciones por defecto </w:t>
      </w:r>
      <w:r w:rsidRPr="00133763">
        <w:rPr>
          <w:i/>
        </w:rPr>
        <w:t>(Enable file system caching, Enable symbolic links).</w:t>
      </w:r>
    </w:p>
    <w:p w:rsidR="00133763" w:rsidRDefault="00133763" w:rsidP="00133763">
      <w:pPr>
        <w:jc w:val="center"/>
      </w:pPr>
      <w:r w:rsidRPr="00133763">
        <w:rPr>
          <w:noProof/>
          <w:lang w:eastAsia="es-ES"/>
        </w:rPr>
        <w:drawing>
          <wp:inline distT="0" distB="0" distL="0" distR="0" wp14:anchorId="6473FBBE" wp14:editId="508D878E">
            <wp:extent cx="3705225" cy="198680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8132" cy="199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763" w:rsidRDefault="00133763" w:rsidP="00133763">
      <w:r>
        <w:t>Llegados a este punto, habríamos finalizado la instalación.</w:t>
      </w:r>
    </w:p>
    <w:p w:rsidR="00133763" w:rsidRPr="00CF1631" w:rsidRDefault="00133763" w:rsidP="00133763">
      <w:pPr>
        <w:jc w:val="center"/>
      </w:pPr>
      <w:r w:rsidRPr="00133763">
        <w:rPr>
          <w:noProof/>
          <w:lang w:eastAsia="es-ES"/>
        </w:rPr>
        <w:drawing>
          <wp:inline distT="0" distB="0" distL="0" distR="0" wp14:anchorId="60964320" wp14:editId="7F9A1C15">
            <wp:extent cx="3543300" cy="19120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9968" cy="191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D3F" w:rsidRDefault="00434D3F" w:rsidP="00434D3F">
      <w:pPr>
        <w:pStyle w:val="Ttulo3"/>
      </w:pPr>
      <w:bookmarkStart w:id="7" w:name="_Toc201062325"/>
      <w:r>
        <w:t>Descargar e instalar WinMerge</w:t>
      </w:r>
      <w:bookmarkEnd w:id="7"/>
    </w:p>
    <w:p w:rsidR="00434D3F" w:rsidRDefault="003D7E69" w:rsidP="00434D3F">
      <w:r>
        <w:t>El primer paso será descargar esta herramienta desde el sitio oficial:</w:t>
      </w:r>
    </w:p>
    <w:p w:rsidR="003D7E69" w:rsidRDefault="003D7E69" w:rsidP="003D7E69">
      <w:pPr>
        <w:jc w:val="center"/>
      </w:pPr>
      <w:r w:rsidRPr="003D7E69">
        <w:rPr>
          <w:noProof/>
          <w:lang w:eastAsia="es-ES"/>
        </w:rPr>
        <w:drawing>
          <wp:inline distT="0" distB="0" distL="0" distR="0" wp14:anchorId="1128906A" wp14:editId="46878D73">
            <wp:extent cx="3974081" cy="214312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6034" cy="214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E69" w:rsidRPr="000C65E8" w:rsidRDefault="000071E7" w:rsidP="003D7E69">
      <w:pPr>
        <w:jc w:val="center"/>
        <w:rPr>
          <w:b/>
          <w:i/>
          <w:sz w:val="28"/>
        </w:rPr>
      </w:pPr>
      <w:hyperlink r:id="rId27" w:history="1">
        <w:r w:rsidR="000C65E8" w:rsidRPr="000C65E8">
          <w:rPr>
            <w:rStyle w:val="Hipervnculo"/>
            <w:b/>
            <w:i/>
            <w:sz w:val="28"/>
          </w:rPr>
          <w:t>https://winmerge.org/downloads/?lang=es</w:t>
        </w:r>
      </w:hyperlink>
    </w:p>
    <w:p w:rsidR="000C65E8" w:rsidRDefault="000C65E8" w:rsidP="000C65E8"/>
    <w:p w:rsidR="000C65E8" w:rsidRDefault="002D1F84" w:rsidP="000C65E8">
      <w:r>
        <w:lastRenderedPageBreak/>
        <w:t>Ejecutamos el instalador.</w:t>
      </w:r>
    </w:p>
    <w:p w:rsidR="002D1F84" w:rsidRDefault="002D1F84" w:rsidP="002D1F84">
      <w:pPr>
        <w:jc w:val="left"/>
      </w:pPr>
      <w:r w:rsidRPr="002D1F84">
        <w:rPr>
          <w:noProof/>
          <w:lang w:eastAsia="es-ES"/>
        </w:rPr>
        <w:drawing>
          <wp:inline distT="0" distB="0" distL="0" distR="0" wp14:anchorId="67FD2222" wp14:editId="1A6D17E6">
            <wp:extent cx="2444044" cy="130105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6880" cy="131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F84">
        <w:rPr>
          <w:noProof/>
          <w:lang w:eastAsia="es-ES"/>
        </w:rPr>
        <w:drawing>
          <wp:inline distT="0" distB="0" distL="0" distR="0" wp14:anchorId="34872EE2" wp14:editId="496C0195">
            <wp:extent cx="2476161" cy="1316990"/>
            <wp:effectExtent l="0" t="0" r="63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9913" cy="132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84" w:rsidRDefault="002D1F84" w:rsidP="002D1F84">
      <w:r>
        <w:t>Siguiente y elegimos carpeta de destino. El siguiente paso es elegir el idioma, en nuestro caso español.</w:t>
      </w:r>
    </w:p>
    <w:p w:rsidR="002D1F84" w:rsidRDefault="002D1F84" w:rsidP="002D1F84">
      <w:pPr>
        <w:jc w:val="center"/>
      </w:pPr>
      <w:r w:rsidRPr="002D1F84">
        <w:rPr>
          <w:noProof/>
          <w:lang w:eastAsia="es-ES"/>
        </w:rPr>
        <w:drawing>
          <wp:inline distT="0" distB="0" distL="0" distR="0" wp14:anchorId="58B2892C" wp14:editId="4A792010">
            <wp:extent cx="3005988" cy="1600200"/>
            <wp:effectExtent l="0" t="0" r="444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5046" cy="161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84" w:rsidRDefault="002D1F84" w:rsidP="002D1F84">
      <w:r>
        <w:t>Seleccionar carpeta del Menu de Inicio.</w:t>
      </w:r>
    </w:p>
    <w:p w:rsidR="002D1F84" w:rsidRDefault="002D1F84" w:rsidP="002D1F84">
      <w:pPr>
        <w:jc w:val="center"/>
      </w:pPr>
      <w:r w:rsidRPr="002D1F84">
        <w:rPr>
          <w:noProof/>
          <w:lang w:eastAsia="es-ES"/>
        </w:rPr>
        <w:drawing>
          <wp:inline distT="0" distB="0" distL="0" distR="0" wp14:anchorId="48283CCB" wp14:editId="5193CBB1">
            <wp:extent cx="3182803" cy="16954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23287" cy="17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84" w:rsidRDefault="002D1F84" w:rsidP="002D1F84">
      <w:r>
        <w:t>Opciones adicionales, dejamos las de por defecto.</w:t>
      </w:r>
    </w:p>
    <w:p w:rsidR="002D1F84" w:rsidRDefault="002D1F84" w:rsidP="002D1F84">
      <w:pPr>
        <w:jc w:val="center"/>
      </w:pPr>
      <w:r w:rsidRPr="002D1F84">
        <w:rPr>
          <w:noProof/>
          <w:lang w:eastAsia="es-ES"/>
        </w:rPr>
        <w:drawing>
          <wp:inline distT="0" distB="0" distL="0" distR="0" wp14:anchorId="3655DA41" wp14:editId="757EBD87">
            <wp:extent cx="3195384" cy="1695389"/>
            <wp:effectExtent l="0" t="0" r="508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8540" cy="170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84" w:rsidRDefault="002D1F84" w:rsidP="002D1F84">
      <w:r>
        <w:t>Y con esto ya tendríamos esta herramienta instalada en el servidor.</w:t>
      </w:r>
    </w:p>
    <w:p w:rsidR="00434D3F" w:rsidRDefault="00434D3F" w:rsidP="00434D3F">
      <w:pPr>
        <w:pStyle w:val="Ttulo3"/>
      </w:pPr>
      <w:bookmarkStart w:id="8" w:name="_Toc201062326"/>
      <w:r>
        <w:lastRenderedPageBreak/>
        <w:t>Configurar GIT</w:t>
      </w:r>
      <w:bookmarkEnd w:id="8"/>
    </w:p>
    <w:p w:rsidR="00434D3F" w:rsidRDefault="00F7129F" w:rsidP="00F7129F">
      <w:r w:rsidRPr="00F7129F">
        <w:t>Busca</w:t>
      </w:r>
      <w:r>
        <w:t xml:space="preserve">mos </w:t>
      </w:r>
      <w:r w:rsidRPr="00F7129F">
        <w:rPr>
          <w:b/>
          <w:i/>
        </w:rPr>
        <w:t>Git Bash</w:t>
      </w:r>
      <w:r w:rsidRPr="00F7129F">
        <w:t xml:space="preserve"> en el </w:t>
      </w:r>
      <w:r>
        <w:t>menú de inicio de Windows, o hacemos</w:t>
      </w:r>
      <w:r w:rsidRPr="00F7129F">
        <w:t xml:space="preserve"> clic derecho en el escritorio y selecciona</w:t>
      </w:r>
      <w:r>
        <w:t xml:space="preserve">mos </w:t>
      </w:r>
      <w:r w:rsidRPr="00F7129F">
        <w:rPr>
          <w:b/>
          <w:i/>
        </w:rPr>
        <w:t>Git Bash Here.</w:t>
      </w:r>
      <w:r w:rsidRPr="00F7129F">
        <w:t xml:space="preserve"> Configura</w:t>
      </w:r>
      <w:r>
        <w:t>mos el</w:t>
      </w:r>
      <w:r w:rsidRPr="00F7129F">
        <w:t xml:space="preserve"> nombre de usuario y correo electrónico globalmente en Git</w:t>
      </w:r>
      <w:r>
        <w:t>, y verificamos que se configuraron correctamente:</w:t>
      </w:r>
    </w:p>
    <w:p w:rsidR="00F7129F" w:rsidRDefault="00F7129F" w:rsidP="00F7129F">
      <w:pPr>
        <w:jc w:val="center"/>
      </w:pPr>
      <w:r w:rsidRPr="00F7129F">
        <w:drawing>
          <wp:inline distT="0" distB="0" distL="0" distR="0" wp14:anchorId="194E18C0" wp14:editId="0DE3A602">
            <wp:extent cx="3590925" cy="1992659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6259" cy="199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29F" w:rsidRDefault="00F7129F" w:rsidP="00F7129F">
      <w:r w:rsidRPr="00F7129F">
        <w:t>Navega</w:t>
      </w:r>
      <w:r>
        <w:t>mos a la</w:t>
      </w:r>
      <w:r w:rsidRPr="00F7129F">
        <w:t xml:space="preserve"> car</w:t>
      </w:r>
      <w:r>
        <w:t>peta de repositorios que creamos anteriormente.</w:t>
      </w:r>
    </w:p>
    <w:p w:rsidR="00F7129F" w:rsidRDefault="00F7129F" w:rsidP="00F7129F">
      <w:pPr>
        <w:jc w:val="center"/>
      </w:pPr>
      <w:r w:rsidRPr="00F7129F">
        <w:drawing>
          <wp:inline distT="0" distB="0" distL="0" distR="0" wp14:anchorId="517D643C" wp14:editId="4454ED80">
            <wp:extent cx="3927174" cy="178117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0491" cy="17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29F" w:rsidRDefault="00F7129F" w:rsidP="00434D3F">
      <w:pPr>
        <w:rPr>
          <w:b/>
          <w:i/>
        </w:rPr>
      </w:pPr>
      <w:r w:rsidRPr="00F7129F">
        <w:t>Crea</w:t>
      </w:r>
      <w:r>
        <w:t>remos un nuevo repositorio Git vacío</w:t>
      </w:r>
      <w:r w:rsidRPr="00F7129F">
        <w:t xml:space="preserve"> </w:t>
      </w:r>
      <w:r w:rsidRPr="00F7129F">
        <w:rPr>
          <w:b/>
          <w:i/>
        </w:rPr>
        <w:t>(bare repository)</w:t>
      </w:r>
      <w:r w:rsidRPr="00F7129F">
        <w:t xml:space="preserve"> que</w:t>
      </w:r>
      <w:r>
        <w:t xml:space="preserve"> actuará como nuestro servidor central. </w:t>
      </w:r>
      <w:r w:rsidRPr="00F7129F">
        <w:t>Dentro de GitRepos, crea</w:t>
      </w:r>
      <w:r>
        <w:t>mos un nuevo directorio para el</w:t>
      </w:r>
      <w:r w:rsidRPr="00F7129F">
        <w:t xml:space="preserve"> proyecto y </w:t>
      </w:r>
      <w:r>
        <w:t>lo convertimos</w:t>
      </w:r>
      <w:r w:rsidRPr="00F7129F">
        <w:t xml:space="preserve"> en un </w:t>
      </w:r>
      <w:r w:rsidRPr="00F7129F">
        <w:rPr>
          <w:b/>
          <w:i/>
        </w:rPr>
        <w:t>repositorio bare.</w:t>
      </w:r>
    </w:p>
    <w:p w:rsidR="00F7129F" w:rsidRDefault="00F7129F" w:rsidP="00F7129F">
      <w:pPr>
        <w:jc w:val="center"/>
      </w:pPr>
      <w:r w:rsidRPr="00F7129F">
        <w:drawing>
          <wp:inline distT="0" distB="0" distL="0" distR="0" wp14:anchorId="42E979E7" wp14:editId="3DA59642">
            <wp:extent cx="4286250" cy="2048368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2573" cy="205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29F" w:rsidRDefault="00F7129F" w:rsidP="00F7129F"/>
    <w:p w:rsidR="00F7129F" w:rsidRDefault="00F7129F" w:rsidP="00F7129F">
      <w:r>
        <w:lastRenderedPageBreak/>
        <w:t>Los comandos utilizados en el anterior paso fueron:</w:t>
      </w:r>
    </w:p>
    <w:p w:rsidR="00F7129F" w:rsidRPr="00EE7993" w:rsidRDefault="00F7129F" w:rsidP="00EE7993">
      <w:pPr>
        <w:pStyle w:val="Prrafodelista"/>
        <w:ind w:left="1636"/>
        <w:jc w:val="left"/>
        <w:rPr>
          <w:rFonts w:cstheme="minorHAnsi"/>
        </w:rPr>
      </w:pPr>
      <w:r w:rsidRPr="00EE7993">
        <w:rPr>
          <w:rFonts w:ascii="Courier New" w:hAnsi="Courier New" w:cs="Courier New"/>
          <w:b/>
          <w:i/>
        </w:rPr>
        <w:t>mkdir MiProyectoLocal.git</w:t>
      </w:r>
      <w:r w:rsidRPr="00F7129F">
        <w:sym w:font="Wingdings" w:char="F0E0"/>
      </w:r>
      <w:r w:rsidRPr="00EE7993">
        <w:rPr>
          <w:rFonts w:cstheme="minorHAnsi"/>
        </w:rPr>
        <w:t xml:space="preserve"> </w:t>
      </w:r>
      <w:r w:rsidR="00EE7993" w:rsidRPr="00EE7993">
        <w:rPr>
          <w:rFonts w:cstheme="minorHAnsi"/>
        </w:rPr>
        <w:t>Crear directorio</w:t>
      </w:r>
    </w:p>
    <w:p w:rsidR="00F7129F" w:rsidRPr="00EE7993" w:rsidRDefault="00F7129F" w:rsidP="00EE7993">
      <w:pPr>
        <w:pStyle w:val="Prrafodelista"/>
        <w:ind w:left="1636"/>
        <w:jc w:val="left"/>
        <w:rPr>
          <w:rFonts w:ascii="Courier New" w:hAnsi="Courier New" w:cs="Courier New"/>
        </w:rPr>
      </w:pPr>
      <w:r w:rsidRPr="00EE7993">
        <w:rPr>
          <w:rFonts w:ascii="Courier New" w:hAnsi="Courier New" w:cs="Courier New"/>
          <w:b/>
          <w:i/>
        </w:rPr>
        <w:t>cd MiProyectoLocal.git</w:t>
      </w:r>
      <w:r w:rsidRPr="00F7129F">
        <w:rPr>
          <w:rFonts w:ascii="Courier New" w:hAnsi="Courier New" w:cs="Courier New"/>
        </w:rPr>
        <w:sym w:font="Wingdings" w:char="F0E0"/>
      </w:r>
      <w:r w:rsidR="00EE7993" w:rsidRPr="00EE7993">
        <w:rPr>
          <w:rFonts w:ascii="Courier New" w:hAnsi="Courier New" w:cs="Courier New"/>
        </w:rPr>
        <w:t xml:space="preserve"> </w:t>
      </w:r>
      <w:r w:rsidR="00EE7993" w:rsidRPr="00EE7993">
        <w:rPr>
          <w:rFonts w:cstheme="minorHAnsi"/>
        </w:rPr>
        <w:t>Movernos dentro del directorio</w:t>
      </w:r>
    </w:p>
    <w:p w:rsidR="00F7129F" w:rsidRPr="00EE7993" w:rsidRDefault="00F7129F" w:rsidP="00EE7993">
      <w:pPr>
        <w:pStyle w:val="Prrafodelista"/>
        <w:ind w:left="1636"/>
        <w:jc w:val="left"/>
        <w:rPr>
          <w:rFonts w:cstheme="minorHAnsi"/>
        </w:rPr>
      </w:pPr>
      <w:r w:rsidRPr="00EE7993">
        <w:rPr>
          <w:rFonts w:ascii="Courier New" w:hAnsi="Courier New" w:cs="Courier New"/>
          <w:b/>
          <w:i/>
        </w:rPr>
        <w:t>git init –bare</w:t>
      </w:r>
      <w:r w:rsidRPr="00F7129F">
        <w:rPr>
          <w:rFonts w:ascii="Courier New" w:hAnsi="Courier New" w:cs="Courier New"/>
        </w:rPr>
        <w:sym w:font="Wingdings" w:char="F0E0"/>
      </w:r>
      <w:r w:rsidR="00EE7993" w:rsidRPr="00EE7993">
        <w:rPr>
          <w:rFonts w:ascii="Courier New" w:hAnsi="Courier New" w:cs="Courier New"/>
        </w:rPr>
        <w:t xml:space="preserve"> </w:t>
      </w:r>
      <w:r w:rsidR="00EE7993" w:rsidRPr="00EE7993">
        <w:rPr>
          <w:rFonts w:cstheme="minorHAnsi"/>
        </w:rPr>
        <w:t>Inicializar el repositorio</w:t>
      </w:r>
    </w:p>
    <w:p w:rsidR="00EE7993" w:rsidRDefault="00EE7993" w:rsidP="00EE7993">
      <w:pPr>
        <w:rPr>
          <w:b/>
          <w:i/>
        </w:rPr>
      </w:pPr>
      <w:r>
        <w:t xml:space="preserve">Si todo ha ido bien, veremos un mensaje como </w:t>
      </w:r>
      <w:r w:rsidRPr="00EE7993">
        <w:rPr>
          <w:b/>
          <w:i/>
        </w:rPr>
        <w:t>Initial</w:t>
      </w:r>
      <w:r>
        <w:rPr>
          <w:b/>
          <w:i/>
        </w:rPr>
        <w:t>ized empty Git repository in...</w:t>
      </w:r>
    </w:p>
    <w:p w:rsidR="00EE7993" w:rsidRDefault="00EE7993" w:rsidP="00EE7993">
      <w:r>
        <w:t>Ahora vamos a c</w:t>
      </w:r>
      <w:r w:rsidRPr="00EE7993">
        <w:t>lonar</w:t>
      </w:r>
      <w:r>
        <w:t xml:space="preserve"> el repositorio (Actuando como cliente</w:t>
      </w:r>
      <w:r w:rsidRPr="00EE7993">
        <w:t xml:space="preserve"> dentro de la misma VM):</w:t>
      </w:r>
    </w:p>
    <w:p w:rsidR="00EE7993" w:rsidRDefault="00EE7993" w:rsidP="00EE7993">
      <w:r>
        <w:t>S</w:t>
      </w:r>
      <w:r w:rsidRPr="00EE7993">
        <w:t>al</w:t>
      </w:r>
      <w:r>
        <w:t>imos de la carpeta del repositorio servidor</w:t>
      </w:r>
      <w:r w:rsidRPr="00EE7993">
        <w:t xml:space="preserve"> y crea</w:t>
      </w:r>
      <w:r>
        <w:t>remos</w:t>
      </w:r>
      <w:r w:rsidRPr="00EE7993">
        <w:t xml:space="preserve"> una ca</w:t>
      </w:r>
      <w:r>
        <w:t>rpeta de trabajo donde simularemos que un desarrollador clona</w:t>
      </w:r>
      <w:r w:rsidRPr="00EE7993">
        <w:t xml:space="preserve"> el proyecto para trabajar.</w:t>
      </w:r>
    </w:p>
    <w:p w:rsidR="00EE7993" w:rsidRDefault="00EE7993" w:rsidP="00EE7993">
      <w:pPr>
        <w:jc w:val="center"/>
      </w:pPr>
      <w:r w:rsidRPr="00EE7993">
        <w:drawing>
          <wp:inline distT="0" distB="0" distL="0" distR="0" wp14:anchorId="5630B63A" wp14:editId="0ADA9166">
            <wp:extent cx="3476625" cy="198810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0851" cy="200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93" w:rsidRDefault="00EE7993" w:rsidP="00EE7993">
      <w:pPr>
        <w:rPr>
          <w:b/>
          <w:i/>
        </w:rPr>
      </w:pPr>
      <w:r>
        <w:t xml:space="preserve">En mi caso he creado el directorio en la ruta </w:t>
      </w:r>
      <w:r w:rsidRPr="00EE7993">
        <w:rPr>
          <w:b/>
          <w:i/>
        </w:rPr>
        <w:t>C:/Users/Administrador/Documents</w:t>
      </w:r>
      <w:r>
        <w:rPr>
          <w:b/>
          <w:i/>
        </w:rPr>
        <w:t>.</w:t>
      </w:r>
    </w:p>
    <w:p w:rsidR="00EE7993" w:rsidRDefault="00EE7993" w:rsidP="00EE7993">
      <w:r>
        <w:t>En este punto, debemos c</w:t>
      </w:r>
      <w:r w:rsidRPr="00EE7993">
        <w:t>lona</w:t>
      </w:r>
      <w:r>
        <w:t>r</w:t>
      </w:r>
      <w:r w:rsidRPr="00EE7993">
        <w:t xml:space="preserve"> el repositorio bare que </w:t>
      </w:r>
      <w:r>
        <w:t>hemos creado</w:t>
      </w:r>
      <w:r w:rsidRPr="00EE7993">
        <w:t xml:space="preserve">. La ruta debe ser la ruta física local dentro de </w:t>
      </w:r>
      <w:r>
        <w:t>la</w:t>
      </w:r>
      <w:r w:rsidRPr="00EE7993">
        <w:t xml:space="preserve"> VM.</w:t>
      </w:r>
    </w:p>
    <w:p w:rsidR="00EE7993" w:rsidRDefault="00EE7993" w:rsidP="00EE7993">
      <w:pPr>
        <w:jc w:val="center"/>
      </w:pPr>
      <w:r w:rsidRPr="00EE7993">
        <w:drawing>
          <wp:inline distT="0" distB="0" distL="0" distR="0" wp14:anchorId="4FE0EF12" wp14:editId="6D84A00C">
            <wp:extent cx="3761740" cy="2332068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67420" cy="233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93" w:rsidRPr="00BF28D4" w:rsidRDefault="00BF28D4" w:rsidP="00EE7993">
      <w:r>
        <w:t xml:space="preserve">El comando utilizado para clonar el repositorio ha sido </w:t>
      </w:r>
      <w:r>
        <w:rPr>
          <w:i/>
        </w:rPr>
        <w:t xml:space="preserve">git clone + ruta del repositorio. </w:t>
      </w:r>
      <w:r>
        <w:t xml:space="preserve">Si todo ha ido bien veremos un mensaje como </w:t>
      </w:r>
      <w:r w:rsidRPr="00BF28D4">
        <w:rPr>
          <w:b/>
          <w:i/>
        </w:rPr>
        <w:t>Cloning into MiProyectoLocal...</w:t>
      </w:r>
      <w:r>
        <w:t xml:space="preserve"> y luego </w:t>
      </w:r>
      <w:r w:rsidRPr="00BF28D4">
        <w:rPr>
          <w:b/>
          <w:i/>
        </w:rPr>
        <w:t>warning: You appear to h</w:t>
      </w:r>
      <w:r>
        <w:rPr>
          <w:b/>
          <w:i/>
        </w:rPr>
        <w:t>ave cloned an empty repository.</w:t>
      </w:r>
      <w:r w:rsidRPr="00BF28D4">
        <w:t xml:space="preserve"> (Es normal, ya que está vacío).</w:t>
      </w:r>
    </w:p>
    <w:p w:rsidR="00BF28D4" w:rsidRDefault="00BF28D4" w:rsidP="00BF28D4">
      <w:r w:rsidRPr="00BF28D4">
        <w:lastRenderedPageBreak/>
        <w:t>Verifica</w:t>
      </w:r>
      <w:r>
        <w:t>mos</w:t>
      </w:r>
      <w:r w:rsidRPr="00BF28D4">
        <w:t xml:space="preserve"> e</w:t>
      </w:r>
      <w:r>
        <w:t>l origen remoto (que apunta al</w:t>
      </w:r>
      <w:r w:rsidRPr="00BF28D4">
        <w:t xml:space="preserve"> </w:t>
      </w:r>
      <w:r w:rsidRPr="00BF28D4">
        <w:rPr>
          <w:b/>
          <w:i/>
        </w:rPr>
        <w:t>repositorio local bare</w:t>
      </w:r>
      <w:r w:rsidRPr="00BF28D4">
        <w:t>)</w:t>
      </w:r>
      <w:r>
        <w:t xml:space="preserve"> mediante el comando </w:t>
      </w:r>
      <w:r>
        <w:rPr>
          <w:i/>
        </w:rPr>
        <w:t xml:space="preserve">git remote –v, </w:t>
      </w:r>
      <w:r>
        <w:t>desde dentro de la carpeta del proyecto clonado.</w:t>
      </w:r>
    </w:p>
    <w:p w:rsidR="00BF28D4" w:rsidRDefault="00BF28D4" w:rsidP="00BF28D4">
      <w:pPr>
        <w:jc w:val="center"/>
      </w:pPr>
      <w:r w:rsidRPr="00BF28D4">
        <w:drawing>
          <wp:inline distT="0" distB="0" distL="0" distR="0" wp14:anchorId="72FBAAFE" wp14:editId="47FF6A70">
            <wp:extent cx="3494512" cy="212407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5650" cy="21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D4" w:rsidRDefault="00BF28D4" w:rsidP="00BF28D4">
      <w:r>
        <w:t>Si todo ha ido bien, deberíamos</w:t>
      </w:r>
      <w:r w:rsidRPr="00BF28D4">
        <w:t xml:space="preserve"> ver algo como: </w:t>
      </w:r>
    </w:p>
    <w:p w:rsidR="00BF28D4" w:rsidRPr="00BF28D4" w:rsidRDefault="00BF28D4" w:rsidP="00BF28D4">
      <w:pPr>
        <w:pStyle w:val="Prrafodelista"/>
        <w:rPr>
          <w:rFonts w:ascii="Courier New" w:hAnsi="Courier New" w:cs="Courier New"/>
          <w:b/>
          <w:i/>
        </w:rPr>
      </w:pPr>
      <w:r w:rsidRPr="00BF28D4">
        <w:rPr>
          <w:rFonts w:ascii="Courier New" w:hAnsi="Courier New" w:cs="Courier New"/>
          <w:b/>
          <w:i/>
        </w:rPr>
        <w:t>origin C:/GitRepos/MiProyectoLocal.git (fetch)</w:t>
      </w:r>
    </w:p>
    <w:p w:rsidR="00BF28D4" w:rsidRPr="00BF28D4" w:rsidRDefault="00BF28D4" w:rsidP="00BF28D4">
      <w:pPr>
        <w:pStyle w:val="Prrafodelista"/>
        <w:rPr>
          <w:rFonts w:ascii="Courier New" w:hAnsi="Courier New" w:cs="Courier New"/>
          <w:b/>
          <w:i/>
        </w:rPr>
      </w:pPr>
      <w:r w:rsidRPr="00BF28D4">
        <w:rPr>
          <w:rFonts w:ascii="Courier New" w:hAnsi="Courier New" w:cs="Courier New"/>
          <w:b/>
          <w:i/>
        </w:rPr>
        <w:t xml:space="preserve">origin C:/GitRepos/MiProyectoLocal.git (push). </w:t>
      </w:r>
    </w:p>
    <w:p w:rsidR="00BF28D4" w:rsidRDefault="00BF28D4" w:rsidP="00BF28D4">
      <w:r w:rsidRPr="00BF28D4">
        <w:t>Esto confirma que estás apuntando al</w:t>
      </w:r>
      <w:r>
        <w:t xml:space="preserve"> repositorio local que hace de servidor</w:t>
      </w:r>
      <w:r w:rsidRPr="00BF28D4">
        <w:t>.</w:t>
      </w:r>
    </w:p>
    <w:p w:rsidR="00BF28D4" w:rsidRDefault="00BF28D4" w:rsidP="00BF28D4">
      <w:pPr>
        <w:rPr>
          <w:b/>
          <w:i/>
        </w:rPr>
      </w:pPr>
      <w:r>
        <w:t xml:space="preserve">Es momento de </w:t>
      </w:r>
      <w:r w:rsidRPr="00BF28D4">
        <w:rPr>
          <w:b/>
          <w:i/>
        </w:rPr>
        <w:t>crear y agregar archivos al repositorio:</w:t>
      </w:r>
    </w:p>
    <w:p w:rsidR="00BF28D4" w:rsidRDefault="000071E7" w:rsidP="000071E7">
      <w:pPr>
        <w:jc w:val="center"/>
      </w:pPr>
      <w:r w:rsidRPr="000071E7">
        <w:drawing>
          <wp:inline distT="0" distB="0" distL="0" distR="0" wp14:anchorId="239853D3" wp14:editId="7889E899">
            <wp:extent cx="3876675" cy="1704023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5884" cy="171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E7" w:rsidRDefault="000071E7" w:rsidP="00BF28D4">
      <w:r>
        <w:t>Creamos un documento de texto plano como se puede ver en la imagen anterior. Podemos comprobar desde Git Bash que dicho fichero se ha creado.</w:t>
      </w:r>
    </w:p>
    <w:p w:rsidR="000071E7" w:rsidRDefault="000071E7" w:rsidP="000071E7">
      <w:pPr>
        <w:jc w:val="center"/>
      </w:pPr>
      <w:r w:rsidRPr="000071E7">
        <w:drawing>
          <wp:inline distT="0" distB="0" distL="0" distR="0" wp14:anchorId="6AF6B41E" wp14:editId="4E6680CF">
            <wp:extent cx="3264503" cy="19812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7009" cy="20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E7" w:rsidRDefault="000071E7" w:rsidP="000071E7">
      <w:r>
        <w:lastRenderedPageBreak/>
        <w:t>Ahora vamos a agregar el fichero que hemos creado para su seguimiento.</w:t>
      </w:r>
    </w:p>
    <w:p w:rsidR="000071E7" w:rsidRDefault="000071E7" w:rsidP="000071E7">
      <w:pPr>
        <w:jc w:val="center"/>
      </w:pPr>
      <w:r w:rsidRPr="000071E7">
        <w:drawing>
          <wp:inline distT="0" distB="0" distL="0" distR="0" wp14:anchorId="0BA203FF" wp14:editId="40A55427">
            <wp:extent cx="2781300" cy="1697103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3654" cy="16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E7" w:rsidRDefault="000071E7" w:rsidP="000071E7">
      <w:r>
        <w:t xml:space="preserve">Con el comando </w:t>
      </w:r>
      <w:r w:rsidRPr="000071E7">
        <w:rPr>
          <w:b/>
          <w:i/>
        </w:rPr>
        <w:t>git add nombredelfichero</w:t>
      </w:r>
      <w:r>
        <w:rPr>
          <w:i/>
        </w:rPr>
        <w:t xml:space="preserve">, </w:t>
      </w:r>
      <w:r>
        <w:t xml:space="preserve">conseguimos que se realice un seguimiento del fichero por si se hiciese alguna modificación. Mediante el comando </w:t>
      </w:r>
      <w:r>
        <w:rPr>
          <w:b/>
          <w:i/>
        </w:rPr>
        <w:t xml:space="preserve">git status, </w:t>
      </w:r>
      <w:r w:rsidRPr="000071E7">
        <w:t>comprobamos el estado en el que se encuentra</w:t>
      </w:r>
      <w:r>
        <w:t>.</w:t>
      </w:r>
    </w:p>
    <w:p w:rsidR="000071E7" w:rsidRDefault="000071E7" w:rsidP="000071E7">
      <w:pPr>
        <w:rPr>
          <w:b/>
          <w:i/>
        </w:rPr>
      </w:pPr>
      <w:r>
        <w:t xml:space="preserve">El siguiente paso será registrar los cambios mediante el comando </w:t>
      </w:r>
      <w:r>
        <w:rPr>
          <w:b/>
          <w:i/>
        </w:rPr>
        <w:t>git commit –m.</w:t>
      </w:r>
    </w:p>
    <w:p w:rsidR="000071E7" w:rsidRDefault="000071E7" w:rsidP="000071E7">
      <w:pPr>
        <w:jc w:val="center"/>
      </w:pPr>
      <w:r w:rsidRPr="000071E7">
        <w:drawing>
          <wp:inline distT="0" distB="0" distL="0" distR="0" wp14:anchorId="36436B7C" wp14:editId="35EFFC09">
            <wp:extent cx="3057525" cy="1859900"/>
            <wp:effectExtent l="0" t="0" r="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0559" cy="186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E7" w:rsidRDefault="000071E7" w:rsidP="000071E7">
      <w:r>
        <w:t xml:space="preserve">El último paso será el de </w:t>
      </w:r>
      <w:r w:rsidRPr="000071E7">
        <w:rPr>
          <w:b/>
          <w:i/>
        </w:rPr>
        <w:t>env</w:t>
      </w:r>
      <w:r>
        <w:rPr>
          <w:b/>
          <w:i/>
        </w:rPr>
        <w:t>iar los cambios al repositorio servidor</w:t>
      </w:r>
      <w:r w:rsidRPr="000071E7">
        <w:rPr>
          <w:b/>
          <w:i/>
        </w:rPr>
        <w:t xml:space="preserve"> (Push) </w:t>
      </w:r>
      <w:r w:rsidRPr="000071E7">
        <w:rPr>
          <w:rStyle w:val="nfasis"/>
          <w:b/>
          <w:i w:val="0"/>
        </w:rPr>
        <w:t>local</w:t>
      </w:r>
      <w:r>
        <w:rPr>
          <w:b/>
          <w:i/>
        </w:rPr>
        <w:t xml:space="preserve">. </w:t>
      </w:r>
      <w:r w:rsidR="00360356">
        <w:t>Los cambios están ahora en nuestro</w:t>
      </w:r>
      <w:r w:rsidRPr="000071E7">
        <w:t xml:space="preserve"> repositorio local (DesarrolloLocal/MiProyectoLocal). Para que estén disponible</w:t>
      </w:r>
      <w:r w:rsidR="00360356">
        <w:t>s en el repositorio central (</w:t>
      </w:r>
      <w:r w:rsidRPr="000071E7">
        <w:t>MiProyectoLocal</w:t>
      </w:r>
      <w:r w:rsidR="00360356">
        <w:t>.git bare en C:\GitRepos), debemos</w:t>
      </w:r>
      <w:r w:rsidRPr="000071E7">
        <w:t xml:space="preserve"> enviarlos.</w:t>
      </w:r>
    </w:p>
    <w:p w:rsidR="00360356" w:rsidRDefault="00360356" w:rsidP="00360356">
      <w:pPr>
        <w:jc w:val="center"/>
      </w:pPr>
      <w:r w:rsidRPr="00360356">
        <w:drawing>
          <wp:inline distT="0" distB="0" distL="0" distR="0" wp14:anchorId="3F05B72E" wp14:editId="20B8510C">
            <wp:extent cx="3172182" cy="1924050"/>
            <wp:effectExtent l="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1474" cy="192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56" w:rsidRPr="00360356" w:rsidRDefault="00360356" w:rsidP="00360356">
      <w:r>
        <w:t>Veremos</w:t>
      </w:r>
      <w:r w:rsidRPr="00360356">
        <w:t xml:space="preserve"> mensajes indicando que los objetos han sido escritos al repositorio remoto localmente.</w:t>
      </w:r>
    </w:p>
    <w:p w:rsidR="00434D3F" w:rsidRDefault="00434D3F" w:rsidP="00434D3F">
      <w:pPr>
        <w:pStyle w:val="Ttulo3"/>
      </w:pPr>
      <w:bookmarkStart w:id="9" w:name="_Toc201062327"/>
      <w:r>
        <w:lastRenderedPageBreak/>
        <w:t>Comparación de Archivos con WinMerge</w:t>
      </w:r>
      <w:bookmarkEnd w:id="9"/>
    </w:p>
    <w:p w:rsidR="00434D3F" w:rsidRDefault="00360356" w:rsidP="00434D3F">
      <w:r w:rsidRPr="00360356">
        <w:t>Ahora que tenemos un archivo en el repositorio y WinMerge instalado, vamos a modificarlo y usar WinMerge para ver las diferencias.</w:t>
      </w:r>
      <w:r>
        <w:t xml:space="preserve"> Abrimos el fichero y añadimos una nueva línea de texto.</w:t>
      </w:r>
    </w:p>
    <w:p w:rsidR="0089616E" w:rsidRDefault="0089616E" w:rsidP="0089616E">
      <w:pPr>
        <w:jc w:val="center"/>
      </w:pPr>
      <w:r w:rsidRPr="0089616E">
        <w:drawing>
          <wp:inline distT="0" distB="0" distL="0" distR="0" wp14:anchorId="62E58F49" wp14:editId="783FE04B">
            <wp:extent cx="3137736" cy="1905000"/>
            <wp:effectExtent l="0" t="0" r="571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47505" cy="191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16E" w:rsidRDefault="0089616E" w:rsidP="0089616E">
      <w:r>
        <w:t xml:space="preserve">Mediante el comando </w:t>
      </w:r>
      <w:r>
        <w:rPr>
          <w:b/>
          <w:i/>
        </w:rPr>
        <w:t>git status</w:t>
      </w:r>
      <w:r>
        <w:rPr>
          <w:b/>
        </w:rPr>
        <w:t xml:space="preserve"> </w:t>
      </w:r>
      <w:r w:rsidRPr="0089616E">
        <w:t>pode</w:t>
      </w:r>
      <w:r>
        <w:t xml:space="preserve">mos comprobar que el fichero ha sido modificado. Si ejecutamos </w:t>
      </w:r>
      <w:r>
        <w:rPr>
          <w:b/>
        </w:rPr>
        <w:t xml:space="preserve">git </w:t>
      </w:r>
      <w:proofErr w:type="spellStart"/>
      <w:r>
        <w:rPr>
          <w:b/>
        </w:rPr>
        <w:t>diff</w:t>
      </w:r>
      <w:proofErr w:type="spellEnd"/>
      <w:r>
        <w:rPr>
          <w:b/>
        </w:rPr>
        <w:t xml:space="preserve"> </w:t>
      </w:r>
      <w:r>
        <w:t>mostrará las diferencias del fichero directamente en la terminal.</w:t>
      </w:r>
    </w:p>
    <w:p w:rsidR="0089616E" w:rsidRDefault="0089616E" w:rsidP="0089616E">
      <w:pPr>
        <w:jc w:val="center"/>
      </w:pPr>
      <w:r w:rsidRPr="0089616E">
        <w:drawing>
          <wp:inline distT="0" distB="0" distL="0" distR="0" wp14:anchorId="6DB34323" wp14:editId="52F25572">
            <wp:extent cx="3187523" cy="194310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97190" cy="194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16E" w:rsidRDefault="00E67DE7" w:rsidP="0089616E">
      <w:r>
        <w:t xml:space="preserve">Si abrimos la herramienta </w:t>
      </w:r>
      <w:r>
        <w:rPr>
          <w:b/>
          <w:i/>
        </w:rPr>
        <w:t xml:space="preserve">WinMerge </w:t>
      </w:r>
      <w:r w:rsidRPr="00E67DE7">
        <w:t>que</w:t>
      </w:r>
      <w:r>
        <w:t xml:space="preserve"> instalamos anteriormente y comparamos dos ficheros.</w:t>
      </w:r>
    </w:p>
    <w:p w:rsidR="00E67DE7" w:rsidRDefault="00E67DE7" w:rsidP="00E67DE7">
      <w:pPr>
        <w:jc w:val="center"/>
        <w:rPr>
          <w:b/>
          <w:i/>
        </w:rPr>
      </w:pPr>
      <w:r w:rsidRPr="00E67DE7">
        <w:rPr>
          <w:b/>
          <w:i/>
        </w:rPr>
        <w:drawing>
          <wp:inline distT="0" distB="0" distL="0" distR="0" wp14:anchorId="0EAB914E" wp14:editId="4FF8CB00">
            <wp:extent cx="3622261" cy="175831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0670" cy="17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E7" w:rsidRPr="00E67DE7" w:rsidRDefault="00E67DE7" w:rsidP="00E67DE7">
      <w:r>
        <w:t>Para esta comparación se ha creado una copia del fichero README.txt antes de ser modificado.</w:t>
      </w:r>
    </w:p>
    <w:sectPr w:rsidR="00E67DE7" w:rsidRPr="00E67DE7" w:rsidSect="00F444A8">
      <w:headerReference w:type="default" r:id="rId47"/>
      <w:footerReference w:type="default" r:id="rId48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ADE" w:rsidRDefault="008E6ADE" w:rsidP="00604736">
      <w:pPr>
        <w:spacing w:before="0" w:after="0"/>
      </w:pPr>
      <w:r>
        <w:separator/>
      </w:r>
    </w:p>
  </w:endnote>
  <w:endnote w:type="continuationSeparator" w:id="0">
    <w:p w:rsidR="008E6ADE" w:rsidRDefault="008E6ADE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i/>
      </w:rPr>
      <w:id w:val="-1081983912"/>
      <w:docPartObj>
        <w:docPartGallery w:val="Page Numbers (Bottom of Page)"/>
        <w:docPartUnique/>
      </w:docPartObj>
    </w:sdtPr>
    <w:sdtContent>
      <w:p w:rsidR="000071E7" w:rsidRPr="00575BBD" w:rsidRDefault="000071E7">
        <w:pPr>
          <w:pStyle w:val="Piedepgina"/>
          <w:rPr>
            <w:b/>
            <w:i/>
          </w:rPr>
        </w:pPr>
        <w:r w:rsidRPr="00575BBD">
          <w:rPr>
            <w:b/>
            <w:i/>
          </w:rPr>
          <w:fldChar w:fldCharType="begin"/>
        </w:r>
        <w:r w:rsidRPr="00575BBD">
          <w:rPr>
            <w:b/>
            <w:i/>
          </w:rPr>
          <w:instrText>PAGE   \* MERGEFORMAT</w:instrText>
        </w:r>
        <w:r w:rsidRPr="00575BBD">
          <w:rPr>
            <w:b/>
            <w:i/>
          </w:rPr>
          <w:fldChar w:fldCharType="separate"/>
        </w:r>
        <w:r w:rsidR="001D68F0">
          <w:rPr>
            <w:b/>
            <w:i/>
            <w:noProof/>
          </w:rPr>
          <w:t>14</w:t>
        </w:r>
        <w:r w:rsidRPr="00575BBD">
          <w:rPr>
            <w:b/>
            <w:i/>
          </w:rPr>
          <w:fldChar w:fldCharType="end"/>
        </w:r>
      </w:p>
    </w:sdtContent>
  </w:sdt>
  <w:p w:rsidR="000071E7" w:rsidRDefault="000071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ADE" w:rsidRDefault="008E6ADE" w:rsidP="00604736">
      <w:pPr>
        <w:spacing w:before="0" w:after="0"/>
      </w:pPr>
      <w:r>
        <w:separator/>
      </w:r>
    </w:p>
  </w:footnote>
  <w:footnote w:type="continuationSeparator" w:id="0">
    <w:p w:rsidR="008E6ADE" w:rsidRDefault="008E6ADE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1E7" w:rsidRDefault="000071E7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85725</wp:posOffset>
              </wp:positionV>
              <wp:extent cx="5400675" cy="78105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781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0071E7" w:rsidRPr="00330976" w:rsidRDefault="000071E7" w:rsidP="00EA2AC4">
                              <w:pPr>
                                <w:spacing w:after="0"/>
                                <w:jc w:val="center"/>
                                <w:rPr>
                                  <w:sz w:val="14"/>
                                </w:rPr>
                              </w:pPr>
                              <w:r w:rsidRPr="0033097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Cs w:val="44"/>
                                  <w:u w:val="single"/>
                                </w:rPr>
                                <w:t>Integración de un Sistema de Control de Versiones en un Sistema Windows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6.75pt;width:425.25pt;height:61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0071E7" w:rsidRPr="00330976" w:rsidRDefault="000071E7" w:rsidP="00EA2AC4">
                        <w:pPr>
                          <w:spacing w:after="0"/>
                          <w:jc w:val="center"/>
                          <w:rPr>
                            <w:sz w:val="14"/>
                          </w:rPr>
                        </w:pPr>
                        <w:r w:rsidRPr="00330976">
                          <w:rPr>
                            <w:rFonts w:ascii="Times New Roman" w:hAnsi="Times New Roman" w:cs="Times New Roman"/>
                            <w:b/>
                            <w:i/>
                            <w:szCs w:val="44"/>
                            <w:u w:val="single"/>
                          </w:rPr>
                          <w:t>Integración de un Sistema de Control de Versiones en un Sistema Windows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D327A"/>
    <w:multiLevelType w:val="hybridMultilevel"/>
    <w:tmpl w:val="5E122EB4"/>
    <w:lvl w:ilvl="0" w:tplc="8A1E00FE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" w15:restartNumberingAfterBreak="0">
    <w:nsid w:val="511A0F94"/>
    <w:multiLevelType w:val="hybridMultilevel"/>
    <w:tmpl w:val="99BA0D62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00043"/>
    <w:multiLevelType w:val="hybridMultilevel"/>
    <w:tmpl w:val="56C09D42"/>
    <w:lvl w:ilvl="0" w:tplc="50EA8E96">
      <w:start w:val="1"/>
      <w:numFmt w:val="bullet"/>
      <w:pStyle w:val="Ttulo3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477946"/>
    <w:multiLevelType w:val="hybridMultilevel"/>
    <w:tmpl w:val="8250A922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B246C"/>
    <w:multiLevelType w:val="hybridMultilevel"/>
    <w:tmpl w:val="1368C6C4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4A8"/>
    <w:rsid w:val="000071E7"/>
    <w:rsid w:val="00082219"/>
    <w:rsid w:val="000C65E8"/>
    <w:rsid w:val="00133763"/>
    <w:rsid w:val="00150238"/>
    <w:rsid w:val="001B4E32"/>
    <w:rsid w:val="001C0E7C"/>
    <w:rsid w:val="001D68F0"/>
    <w:rsid w:val="00206431"/>
    <w:rsid w:val="002D1F84"/>
    <w:rsid w:val="00312503"/>
    <w:rsid w:val="00330976"/>
    <w:rsid w:val="00360356"/>
    <w:rsid w:val="003938F8"/>
    <w:rsid w:val="003D7E69"/>
    <w:rsid w:val="003E0D9E"/>
    <w:rsid w:val="00434D3F"/>
    <w:rsid w:val="00464315"/>
    <w:rsid w:val="004E3763"/>
    <w:rsid w:val="00575BBD"/>
    <w:rsid w:val="00604736"/>
    <w:rsid w:val="0089616E"/>
    <w:rsid w:val="008E6ADE"/>
    <w:rsid w:val="00950B4B"/>
    <w:rsid w:val="00A04432"/>
    <w:rsid w:val="00A04660"/>
    <w:rsid w:val="00AD4070"/>
    <w:rsid w:val="00B74461"/>
    <w:rsid w:val="00BF28D4"/>
    <w:rsid w:val="00C816AE"/>
    <w:rsid w:val="00CF1631"/>
    <w:rsid w:val="00CF6DDD"/>
    <w:rsid w:val="00D229FA"/>
    <w:rsid w:val="00DA24E1"/>
    <w:rsid w:val="00DB1235"/>
    <w:rsid w:val="00E67DE7"/>
    <w:rsid w:val="00EA2AC4"/>
    <w:rsid w:val="00EE7993"/>
    <w:rsid w:val="00F444A8"/>
    <w:rsid w:val="00F64469"/>
    <w:rsid w:val="00F7129F"/>
    <w:rsid w:val="00FE6DAC"/>
    <w:rsid w:val="00F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C1A1E1"/>
  <w15:chartTrackingRefBased/>
  <w15:docId w15:val="{2D0F66A2-6D36-4D69-8C40-E739D9CE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976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30976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4D3F"/>
    <w:pPr>
      <w:keepNext/>
      <w:keepLines/>
      <w:numPr>
        <w:numId w:val="3"/>
      </w:numPr>
      <w:spacing w:before="40" w:after="0"/>
      <w:outlineLvl w:val="2"/>
    </w:pPr>
    <w:rPr>
      <w:rFonts w:eastAsiaTheme="majorEastAsia" w:cstheme="majorBidi"/>
      <w:b/>
      <w:i/>
      <w:color w:val="595959" w:themeColor="text1" w:themeTint="A6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330976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F444A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44A8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330976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es-ES"/>
    </w:rPr>
  </w:style>
  <w:style w:type="paragraph" w:styleId="Prrafodelista">
    <w:name w:val="List Paragraph"/>
    <w:basedOn w:val="Normal"/>
    <w:uiPriority w:val="34"/>
    <w:qFormat/>
    <w:rsid w:val="00330976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3309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097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30976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434D3F"/>
    <w:rPr>
      <w:rFonts w:eastAsiaTheme="majorEastAsia" w:cstheme="majorBidi"/>
      <w:b/>
      <w:i/>
      <w:color w:val="595959" w:themeColor="text1" w:themeTint="A6"/>
      <w:sz w:val="32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34D3F"/>
    <w:pPr>
      <w:spacing w:after="100"/>
      <w:ind w:left="480"/>
    </w:pPr>
  </w:style>
  <w:style w:type="character" w:styleId="nfasis">
    <w:name w:val="Emphasis"/>
    <w:basedOn w:val="Fuentedeprrafopredeter"/>
    <w:uiPriority w:val="20"/>
    <w:qFormat/>
    <w:rsid w:val="000071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hyperlink" Target="https://gitforwindows.org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inmerge.org/downloads/?lang=es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0D71C8-9429-4BBC-A71C-7F1961526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265</TotalTime>
  <Pages>15</Pages>
  <Words>1263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Integración de un Sistema de Control de Versiones en un Sistema Windows</vt:lpstr>
    </vt:vector>
  </TitlesOfParts>
  <Company>Grupo atu</Company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de un Sistema de Control de Versiones en un Sistema Windows</dc:title>
  <dc:subject>Actividad 2</dc:subject>
  <dc:creator>Francisco Javier Otero Herrero</dc:creator>
  <cp:keywords/>
  <dc:description/>
  <cp:lastModifiedBy>Usuario</cp:lastModifiedBy>
  <cp:revision>22</cp:revision>
  <cp:lastPrinted>2025-06-17T20:15:00Z</cp:lastPrinted>
  <dcterms:created xsi:type="dcterms:W3CDTF">2025-06-17T11:17:00Z</dcterms:created>
  <dcterms:modified xsi:type="dcterms:W3CDTF">2025-06-17T20:16:00Z</dcterms:modified>
</cp:coreProperties>
</file>