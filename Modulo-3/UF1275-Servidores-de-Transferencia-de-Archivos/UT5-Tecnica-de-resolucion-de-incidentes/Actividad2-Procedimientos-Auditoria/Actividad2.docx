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70798737"/>
        <w:docPartObj>
          <w:docPartGallery w:val="Cover Pages"/>
          <w:docPartUnique/>
        </w:docPartObj>
      </w:sdtPr>
      <w:sdtContent>
        <w:p w:rsidR="00874526" w:rsidRDefault="0087452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874526" w:rsidRPr="00874526" w:rsidRDefault="00874526" w:rsidP="0087452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452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874526" w:rsidRPr="00874526" w:rsidRDefault="00874526" w:rsidP="00874526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87452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G</w:t>
                                      </w:r>
                                      <w:r w:rsidRPr="0087452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 xml:space="preserve">rupo </w:t>
                                      </w:r>
                                      <w:r w:rsidRPr="0087452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87452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 | 22 de junio de 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20"/>
                                      <w:szCs w:val="120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874526" w:rsidRPr="00874526" w:rsidRDefault="00874526" w:rsidP="0087452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0"/>
                                          <w:szCs w:val="120"/>
                                        </w:rPr>
                                      </w:pPr>
                                      <w:r w:rsidRPr="00874526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0"/>
                                          <w:szCs w:val="120"/>
                                        </w:rPr>
                                        <w:t>Procedimientos de Auditoría y Resolución de Incidencias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48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874526" w:rsidRPr="00874526" w:rsidRDefault="00874526" w:rsidP="00874526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48"/>
                                          <w:szCs w:val="36"/>
                                        </w:rPr>
                                      </w:pPr>
                                      <w:r w:rsidRPr="0087452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48"/>
                                          <w:szCs w:val="36"/>
                                        </w:rPr>
                                        <w:t>Actividad 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874526" w:rsidRPr="00874526" w:rsidRDefault="00874526" w:rsidP="00874526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87452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874526" w:rsidRPr="00874526" w:rsidRDefault="00874526" w:rsidP="00874526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87452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G</w:t>
                                </w:r>
                                <w:r w:rsidRPr="0087452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rupo </w:t>
                                </w:r>
                                <w:r w:rsidRPr="0087452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atu</w:t>
                                </w:r>
                              </w:sdtContent>
                            </w:sdt>
                            <w:r w:rsidRPr="0087452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| 22 de junio de 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20"/>
                                <w:szCs w:val="120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874526" w:rsidRPr="00874526" w:rsidRDefault="00874526" w:rsidP="0087452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0"/>
                                    <w:szCs w:val="120"/>
                                  </w:rPr>
                                </w:pPr>
                                <w:r w:rsidRPr="00874526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0"/>
                                    <w:szCs w:val="120"/>
                                  </w:rPr>
                                  <w:t>Procedimientos de Auditoría y Resolución de Incidencias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48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874526" w:rsidRPr="00874526" w:rsidRDefault="00874526" w:rsidP="00874526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48"/>
                                    <w:szCs w:val="36"/>
                                  </w:rPr>
                                </w:pPr>
                                <w:r w:rsidRPr="0087452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48"/>
                                    <w:szCs w:val="36"/>
                                  </w:rPr>
                                  <w:t>Actividad 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874526" w:rsidRDefault="00874526">
          <w:pPr>
            <w:spacing w:before="0" w:after="160"/>
            <w:jc w:val="left"/>
          </w:pPr>
          <w:r>
            <w:br w:type="page"/>
          </w:r>
        </w:p>
      </w:sdtContent>
    </w:sdt>
    <w:p w:rsidR="00874526" w:rsidRDefault="00874526">
      <w:pPr>
        <w:spacing w:before="0" w:after="160" w:line="259" w:lineRule="auto"/>
        <w:jc w:val="left"/>
      </w:pPr>
      <w:r>
        <w:lastRenderedPageBreak/>
        <w:br w:type="page"/>
      </w:r>
    </w:p>
    <w:p w:rsidR="00874526" w:rsidRPr="00874526" w:rsidRDefault="00874526" w:rsidP="00874526">
      <w:pPr>
        <w:rPr>
          <w:i/>
        </w:rPr>
      </w:pPr>
      <w:r w:rsidRPr="00874526">
        <w:rPr>
          <w:i/>
        </w:rPr>
        <w:lastRenderedPageBreak/>
        <w:t>Tras el estudio de los contenidos de la unidad didáctica resuelve adecuadamente las cuestiones que se plantean a continuació</w:t>
      </w:r>
      <w:r w:rsidRPr="00874526">
        <w:rPr>
          <w:i/>
        </w:rPr>
        <w:t xml:space="preserve">n: </w:t>
      </w:r>
    </w:p>
    <w:p w:rsidR="004E3763" w:rsidRDefault="00874526" w:rsidP="00874526">
      <w:pPr>
        <w:rPr>
          <w:b/>
          <w:i/>
        </w:rPr>
      </w:pPr>
      <w:r w:rsidRPr="00874526">
        <w:rPr>
          <w:b/>
          <w:i/>
        </w:rPr>
        <w:t>¿Qué errores y técnicas debemos aplicar en la resolución de incidencias del servicio FTP?</w:t>
      </w:r>
    </w:p>
    <w:p w:rsidR="002C0BE1" w:rsidRDefault="00874526" w:rsidP="00874526">
      <w:r>
        <w:t xml:space="preserve">La resolución de incidencias en un </w:t>
      </w:r>
      <w:r w:rsidRPr="002C0BE1">
        <w:rPr>
          <w:b/>
          <w:i/>
        </w:rPr>
        <w:t>servicio FTP</w:t>
      </w:r>
      <w:r>
        <w:t xml:space="preserve"> implica identificar la </w:t>
      </w:r>
      <w:r w:rsidRPr="002C0BE1">
        <w:rPr>
          <w:b/>
          <w:i/>
        </w:rPr>
        <w:t>causa raíz</w:t>
      </w:r>
      <w:r>
        <w:t xml:space="preserve"> de un problema y aplicar las soluciones adecuadas.</w:t>
      </w:r>
    </w:p>
    <w:p w:rsidR="00874526" w:rsidRDefault="00874526" w:rsidP="00874526">
      <w:r>
        <w:t xml:space="preserve"> Los errores pueden originarse en el </w:t>
      </w:r>
      <w:r w:rsidRPr="002C0BE1">
        <w:rPr>
          <w:i/>
        </w:rPr>
        <w:t>cliente, el servidor, la red o la configuración de seguridad</w:t>
      </w:r>
      <w:r>
        <w:t>. Las técnicas a aplicar combinan el diagnóstico sistemático con el conocimiento d</w:t>
      </w:r>
      <w:r>
        <w:t>e los componentes del servicio.</w:t>
      </w:r>
    </w:p>
    <w:p w:rsidR="00874526" w:rsidRDefault="002C0BE1" w:rsidP="00874526">
      <w:r>
        <w:t>Estos son</w:t>
      </w:r>
      <w:r w:rsidR="00874526">
        <w:t xml:space="preserve"> los errores comunes y l</w:t>
      </w:r>
      <w:r w:rsidR="00874526">
        <w:t>as técnicas para su resolución:</w:t>
      </w:r>
    </w:p>
    <w:p w:rsidR="00874526" w:rsidRPr="002C0BE1" w:rsidRDefault="00874526" w:rsidP="00874526">
      <w:pPr>
        <w:rPr>
          <w:b/>
          <w:i/>
          <w:sz w:val="25"/>
          <w:szCs w:val="25"/>
        </w:rPr>
      </w:pPr>
      <w:r w:rsidRPr="002C0BE1">
        <w:rPr>
          <w:b/>
          <w:i/>
          <w:sz w:val="25"/>
          <w:szCs w:val="25"/>
        </w:rPr>
        <w:t>Erro</w:t>
      </w:r>
      <w:r w:rsidRPr="002C0BE1">
        <w:rPr>
          <w:b/>
          <w:i/>
          <w:sz w:val="25"/>
          <w:szCs w:val="25"/>
        </w:rPr>
        <w:t>res Comunes en el Servicio FTP:</w:t>
      </w:r>
    </w:p>
    <w:p w:rsidR="00874526" w:rsidRDefault="00874526" w:rsidP="00874526">
      <w:r>
        <w:t xml:space="preserve">Los errores FTP suelen manifestarse a través de códigos de respuesta del servidor (códigos de tres dígitos) o mensajes de </w:t>
      </w:r>
      <w:r>
        <w:t>error en el cliente o los logs.</w:t>
      </w:r>
    </w:p>
    <w:p w:rsidR="00874526" w:rsidRDefault="00874526" w:rsidP="002C0BE1">
      <w:pPr>
        <w:pStyle w:val="Prrafodelista"/>
        <w:numPr>
          <w:ilvl w:val="0"/>
          <w:numId w:val="1"/>
        </w:numPr>
        <w:rPr>
          <w:b/>
          <w:i/>
        </w:rPr>
      </w:pPr>
      <w:r w:rsidRPr="002C0BE1">
        <w:rPr>
          <w:b/>
          <w:i/>
        </w:rPr>
        <w:t>Errores de Conexión:</w:t>
      </w:r>
    </w:p>
    <w:p w:rsidR="002E015E" w:rsidRPr="002C0BE1" w:rsidRDefault="002E015E" w:rsidP="002E015E">
      <w:pPr>
        <w:pStyle w:val="Prrafodelista"/>
        <w:ind w:left="360"/>
        <w:rPr>
          <w:b/>
          <w:i/>
        </w:rPr>
      </w:pPr>
    </w:p>
    <w:p w:rsidR="00874526" w:rsidRDefault="002C0BE1" w:rsidP="002E015E">
      <w:pPr>
        <w:pStyle w:val="Prrafodelista"/>
        <w:numPr>
          <w:ilvl w:val="0"/>
          <w:numId w:val="2"/>
        </w:numPr>
      </w:pPr>
      <w:r w:rsidRPr="002E015E">
        <w:rPr>
          <w:b/>
          <w:i/>
        </w:rPr>
        <w:t xml:space="preserve">Connection refused / </w:t>
      </w:r>
      <w:r w:rsidR="00874526" w:rsidRPr="002E015E">
        <w:rPr>
          <w:b/>
          <w:i/>
        </w:rPr>
        <w:t xml:space="preserve">Conexión rechazada: </w:t>
      </w:r>
      <w:r w:rsidR="00874526" w:rsidRPr="002E015E">
        <w:t>El cliente no puede establecer una conexión TCP con el servidor.</w:t>
      </w:r>
    </w:p>
    <w:p w:rsidR="002E015E" w:rsidRPr="002E015E" w:rsidRDefault="002E015E" w:rsidP="002E015E">
      <w:pPr>
        <w:pStyle w:val="Prrafodelista"/>
      </w:pPr>
    </w:p>
    <w:p w:rsidR="00874526" w:rsidRDefault="00874526" w:rsidP="002E015E">
      <w:pPr>
        <w:pStyle w:val="Prrafodelista"/>
        <w:numPr>
          <w:ilvl w:val="0"/>
          <w:numId w:val="3"/>
        </w:numPr>
      </w:pPr>
      <w:r w:rsidRPr="002E015E">
        <w:rPr>
          <w:b/>
          <w:i/>
        </w:rPr>
        <w:t xml:space="preserve">Causas: </w:t>
      </w:r>
      <w:r w:rsidRPr="002E015E">
        <w:t xml:space="preserve">Servidor FTP no iniciado o caído, firewall bloqueando el puerto </w:t>
      </w:r>
      <w:r w:rsidRPr="002E015E">
        <w:rPr>
          <w:i/>
        </w:rPr>
        <w:t>(21 para FTP, 990 para FTPS implícito, o puertos pasivos),</w:t>
      </w:r>
      <w:r w:rsidRPr="002E015E">
        <w:t xml:space="preserve"> dirección IP o puerto incorrectos, red inaccesible.</w:t>
      </w:r>
    </w:p>
    <w:p w:rsidR="002E015E" w:rsidRPr="002E015E" w:rsidRDefault="002E015E" w:rsidP="002E015E">
      <w:pPr>
        <w:pStyle w:val="Prrafodelista"/>
      </w:pPr>
    </w:p>
    <w:p w:rsidR="00874526" w:rsidRDefault="002E015E" w:rsidP="002E015E">
      <w:pPr>
        <w:pStyle w:val="Prrafodelista"/>
        <w:numPr>
          <w:ilvl w:val="0"/>
          <w:numId w:val="2"/>
        </w:numPr>
      </w:pPr>
      <w:r w:rsidRPr="002E015E">
        <w:rPr>
          <w:b/>
          <w:i/>
        </w:rPr>
        <w:t xml:space="preserve">Connection timed out / </w:t>
      </w:r>
      <w:r w:rsidR="00874526" w:rsidRPr="002E015E">
        <w:rPr>
          <w:b/>
          <w:i/>
        </w:rPr>
        <w:t>Tiemp</w:t>
      </w:r>
      <w:r w:rsidRPr="002E015E">
        <w:rPr>
          <w:b/>
          <w:i/>
        </w:rPr>
        <w:t>o de espera de conexión agotado</w:t>
      </w:r>
      <w:r w:rsidR="00874526" w:rsidRPr="002E015E">
        <w:rPr>
          <w:b/>
          <w:i/>
        </w:rPr>
        <w:t>:</w:t>
      </w:r>
      <w:r w:rsidR="00874526">
        <w:t xml:space="preserve"> La conexión se intentó, pero el servidor no respondió en el tiempo esperado.</w:t>
      </w:r>
    </w:p>
    <w:p w:rsidR="002E015E" w:rsidRDefault="002E015E" w:rsidP="002E015E">
      <w:pPr>
        <w:pStyle w:val="Prrafodelista"/>
      </w:pPr>
    </w:p>
    <w:p w:rsidR="00874526" w:rsidRDefault="00874526" w:rsidP="002E015E">
      <w:pPr>
        <w:pStyle w:val="Prrafodelista"/>
        <w:numPr>
          <w:ilvl w:val="0"/>
          <w:numId w:val="4"/>
        </w:numPr>
      </w:pPr>
      <w:r w:rsidRPr="002E015E">
        <w:rPr>
          <w:b/>
          <w:i/>
        </w:rPr>
        <w:t>Causas:</w:t>
      </w:r>
      <w:r>
        <w:t xml:space="preserve"> Latencia de red alta, servidor sobrecargado, firewall bloqueando el </w:t>
      </w:r>
      <w:r>
        <w:t>puerto,</w:t>
      </w:r>
      <w:r>
        <w:t xml:space="preserve"> pero permitiendo el envío inicial del paquete SYN (pero sin respuesta), reglas de NAT/reenvío de puertos incorrectas.</w:t>
      </w:r>
    </w:p>
    <w:p w:rsidR="002E015E" w:rsidRDefault="002E015E" w:rsidP="002E015E"/>
    <w:p w:rsidR="00874526" w:rsidRDefault="00874526" w:rsidP="002C0BE1">
      <w:pPr>
        <w:pStyle w:val="Prrafodelista"/>
        <w:numPr>
          <w:ilvl w:val="0"/>
          <w:numId w:val="1"/>
        </w:numPr>
        <w:rPr>
          <w:b/>
          <w:i/>
        </w:rPr>
      </w:pPr>
      <w:r w:rsidRPr="002C0BE1">
        <w:rPr>
          <w:b/>
          <w:i/>
        </w:rPr>
        <w:t>Errores de Autenticación:</w:t>
      </w:r>
    </w:p>
    <w:p w:rsidR="002E015E" w:rsidRPr="002C0BE1" w:rsidRDefault="002E015E" w:rsidP="002E015E">
      <w:pPr>
        <w:pStyle w:val="Prrafodelista"/>
        <w:ind w:left="360"/>
        <w:rPr>
          <w:b/>
          <w:i/>
        </w:rPr>
      </w:pPr>
    </w:p>
    <w:p w:rsidR="00874526" w:rsidRDefault="00874526" w:rsidP="002E015E">
      <w:pPr>
        <w:pStyle w:val="Prrafodelista"/>
        <w:numPr>
          <w:ilvl w:val="0"/>
          <w:numId w:val="5"/>
        </w:numPr>
      </w:pPr>
      <w:r w:rsidRPr="002E015E">
        <w:rPr>
          <w:b/>
          <w:i/>
        </w:rPr>
        <w:t>530 Not logged in. Authenti</w:t>
      </w:r>
      <w:r w:rsidR="002E015E" w:rsidRPr="002E015E">
        <w:rPr>
          <w:b/>
          <w:i/>
        </w:rPr>
        <w:t xml:space="preserve">cation failed / </w:t>
      </w:r>
      <w:r w:rsidRPr="002E015E">
        <w:rPr>
          <w:b/>
          <w:i/>
        </w:rPr>
        <w:t>530 No c</w:t>
      </w:r>
      <w:r w:rsidR="002E015E" w:rsidRPr="002E015E">
        <w:rPr>
          <w:b/>
          <w:i/>
        </w:rPr>
        <w:t>onectado. Autenticación fallida</w:t>
      </w:r>
      <w:r w:rsidRPr="002E015E">
        <w:rPr>
          <w:b/>
          <w:i/>
        </w:rPr>
        <w:t>:</w:t>
      </w:r>
      <w:r>
        <w:t xml:space="preserve"> Nombre de usuario o contraseña incorrectos.</w:t>
      </w:r>
    </w:p>
    <w:p w:rsidR="002E015E" w:rsidRDefault="002E015E" w:rsidP="002E015E">
      <w:pPr>
        <w:pStyle w:val="Prrafodelista"/>
        <w:ind w:left="644"/>
      </w:pPr>
    </w:p>
    <w:p w:rsidR="00874526" w:rsidRDefault="00874526" w:rsidP="002E015E">
      <w:pPr>
        <w:pStyle w:val="Prrafodelista"/>
        <w:numPr>
          <w:ilvl w:val="0"/>
          <w:numId w:val="4"/>
        </w:numPr>
      </w:pPr>
      <w:r w:rsidRPr="002E015E">
        <w:rPr>
          <w:b/>
          <w:i/>
        </w:rPr>
        <w:t>Causas:</w:t>
      </w:r>
      <w:r>
        <w:t xml:space="preserve"> Credenciales erróneas, usuario no existe en el servidor FTP, cuenta de usuario deshabilitada o bloqueada, permisos incorrectos en el servidor para el usuario.</w:t>
      </w:r>
    </w:p>
    <w:p w:rsidR="002E015E" w:rsidRDefault="002E015E" w:rsidP="002E015E">
      <w:pPr>
        <w:pStyle w:val="Prrafodelista"/>
        <w:ind w:left="1494"/>
      </w:pPr>
    </w:p>
    <w:p w:rsidR="002E015E" w:rsidRDefault="002E015E" w:rsidP="002E015E">
      <w:pPr>
        <w:pStyle w:val="Prrafodelista"/>
        <w:numPr>
          <w:ilvl w:val="0"/>
          <w:numId w:val="5"/>
        </w:numPr>
      </w:pPr>
      <w:r w:rsidRPr="002E015E">
        <w:rPr>
          <w:b/>
          <w:i/>
        </w:rPr>
        <w:t xml:space="preserve">530 Login incorrect. / </w:t>
      </w:r>
      <w:r w:rsidR="00874526" w:rsidRPr="002E015E">
        <w:rPr>
          <w:b/>
          <w:i/>
        </w:rPr>
        <w:t>530 Us</w:t>
      </w:r>
      <w:r w:rsidRPr="002E015E">
        <w:rPr>
          <w:b/>
          <w:i/>
        </w:rPr>
        <w:t>uario o contraseña incorrectos</w:t>
      </w:r>
      <w:r w:rsidR="00874526" w:rsidRPr="002E015E">
        <w:rPr>
          <w:b/>
          <w:i/>
        </w:rPr>
        <w:t>:</w:t>
      </w:r>
      <w:r w:rsidR="00874526">
        <w:t xml:space="preserve"> Similar al anterior, error en las credenciales.</w:t>
      </w:r>
    </w:p>
    <w:p w:rsidR="00874526" w:rsidRDefault="00874526" w:rsidP="002C0BE1">
      <w:pPr>
        <w:pStyle w:val="Prrafodelista"/>
        <w:numPr>
          <w:ilvl w:val="0"/>
          <w:numId w:val="1"/>
        </w:numPr>
        <w:rPr>
          <w:b/>
          <w:i/>
        </w:rPr>
      </w:pPr>
      <w:r w:rsidRPr="002C0BE1">
        <w:rPr>
          <w:b/>
          <w:i/>
        </w:rPr>
        <w:lastRenderedPageBreak/>
        <w:t>Errores de P</w:t>
      </w:r>
      <w:r w:rsidRPr="002C0BE1">
        <w:rPr>
          <w:b/>
          <w:i/>
        </w:rPr>
        <w:t>rotocolo/Modo de Transferencia:</w:t>
      </w:r>
    </w:p>
    <w:p w:rsidR="002E015E" w:rsidRPr="002C0BE1" w:rsidRDefault="002E015E" w:rsidP="002E015E">
      <w:pPr>
        <w:pStyle w:val="Prrafodelista"/>
        <w:ind w:left="360"/>
        <w:rPr>
          <w:b/>
          <w:i/>
        </w:rPr>
      </w:pPr>
    </w:p>
    <w:p w:rsidR="00874526" w:rsidRDefault="002E015E" w:rsidP="002E015E">
      <w:pPr>
        <w:pStyle w:val="Prrafodelista"/>
        <w:numPr>
          <w:ilvl w:val="0"/>
          <w:numId w:val="6"/>
        </w:numPr>
      </w:pPr>
      <w:r w:rsidRPr="002E015E">
        <w:rPr>
          <w:b/>
          <w:i/>
        </w:rPr>
        <w:t>503 Use AUTH first. / 503 Usar AUTH primero</w:t>
      </w:r>
      <w:r w:rsidR="00874526" w:rsidRPr="002E015E">
        <w:rPr>
          <w:b/>
          <w:i/>
        </w:rPr>
        <w:t>:</w:t>
      </w:r>
      <w:r w:rsidR="00874526">
        <w:t xml:space="preserve"> El servidor requiere una conexión FTPS (FTP sobre TLS/SSL) explícita, y el cliente no la está iniciando o negociando correctamente.</w:t>
      </w:r>
    </w:p>
    <w:p w:rsidR="002E015E" w:rsidRDefault="002E015E" w:rsidP="002E015E">
      <w:pPr>
        <w:pStyle w:val="Prrafodelista"/>
      </w:pPr>
    </w:p>
    <w:p w:rsidR="00874526" w:rsidRPr="002E015E" w:rsidRDefault="00874526" w:rsidP="002E015E">
      <w:pPr>
        <w:pStyle w:val="Prrafodelista"/>
        <w:numPr>
          <w:ilvl w:val="0"/>
          <w:numId w:val="7"/>
        </w:numPr>
        <w:rPr>
          <w:b/>
          <w:i/>
        </w:rPr>
      </w:pPr>
      <w:r w:rsidRPr="002E015E">
        <w:rPr>
          <w:b/>
          <w:i/>
        </w:rPr>
        <w:t>Causas:</w:t>
      </w:r>
      <w:r>
        <w:t xml:space="preserve"> Cliente configurado para FTP simple cuando el servidor exige </w:t>
      </w:r>
      <w:r w:rsidRPr="002E015E">
        <w:rPr>
          <w:b/>
          <w:i/>
        </w:rPr>
        <w:t>FTPS,</w:t>
      </w:r>
      <w:r>
        <w:t xml:space="preserve"> incompatibilidad de versiones de </w:t>
      </w:r>
      <w:r w:rsidRPr="002E015E">
        <w:rPr>
          <w:b/>
          <w:i/>
        </w:rPr>
        <w:t>TLS/SSL,</w:t>
      </w:r>
      <w:r>
        <w:t xml:space="preserve"> problemas con certificados </w:t>
      </w:r>
      <w:r w:rsidRPr="002E015E">
        <w:rPr>
          <w:i/>
        </w:rPr>
        <w:t>(autofirmados, expirados),</w:t>
      </w:r>
      <w:r>
        <w:t xml:space="preserve"> o firewall/proxy que interfiere con el </w:t>
      </w:r>
      <w:r w:rsidRPr="002E015E">
        <w:rPr>
          <w:b/>
          <w:i/>
        </w:rPr>
        <w:t>handshake SSL.</w:t>
      </w:r>
    </w:p>
    <w:p w:rsidR="002E015E" w:rsidRDefault="002E015E" w:rsidP="002E015E">
      <w:pPr>
        <w:pStyle w:val="Prrafodelista"/>
        <w:ind w:left="1636"/>
      </w:pPr>
    </w:p>
    <w:p w:rsidR="00874526" w:rsidRDefault="002E015E" w:rsidP="002E015E">
      <w:pPr>
        <w:pStyle w:val="Prrafodelista"/>
        <w:numPr>
          <w:ilvl w:val="0"/>
          <w:numId w:val="6"/>
        </w:numPr>
      </w:pPr>
      <w:r w:rsidRPr="002E015E">
        <w:rPr>
          <w:b/>
          <w:i/>
        </w:rPr>
        <w:t xml:space="preserve">425 Can't open data connection / </w:t>
      </w:r>
      <w:r w:rsidR="00874526" w:rsidRPr="002E015E">
        <w:rPr>
          <w:b/>
          <w:i/>
        </w:rPr>
        <w:t>425 No s</w:t>
      </w:r>
      <w:r w:rsidRPr="002E015E">
        <w:rPr>
          <w:b/>
          <w:i/>
        </w:rPr>
        <w:t>e puede abrir conexión de datos</w:t>
      </w:r>
      <w:r w:rsidR="00874526" w:rsidRPr="002E015E">
        <w:rPr>
          <w:b/>
          <w:i/>
        </w:rPr>
        <w:t>:</w:t>
      </w:r>
      <w:r w:rsidR="00874526">
        <w:t xml:space="preserve"> Problema al establecer la conexión para la transferencia de datos (modo pasivo o activo).</w:t>
      </w:r>
    </w:p>
    <w:p w:rsidR="002E015E" w:rsidRDefault="002E015E" w:rsidP="002E015E">
      <w:pPr>
        <w:pStyle w:val="Prrafodelista"/>
      </w:pPr>
    </w:p>
    <w:p w:rsidR="00874526" w:rsidRDefault="00874526" w:rsidP="002E015E">
      <w:pPr>
        <w:pStyle w:val="Prrafodelista"/>
        <w:numPr>
          <w:ilvl w:val="0"/>
          <w:numId w:val="7"/>
        </w:numPr>
      </w:pPr>
      <w:r w:rsidRPr="002E015E">
        <w:rPr>
          <w:b/>
          <w:i/>
        </w:rPr>
        <w:t>Causas:</w:t>
      </w:r>
      <w:r>
        <w:t xml:space="preserve"> Firewall (cliente o servidor) bloqueando los puertos de datos, problemas con NAT (Network Address Translation) en modo pasivo, modo activo no compatible con la red del cliente.</w:t>
      </w:r>
    </w:p>
    <w:p w:rsidR="002E015E" w:rsidRDefault="002E015E" w:rsidP="002E015E">
      <w:pPr>
        <w:pStyle w:val="Prrafodelista"/>
        <w:ind w:left="1636"/>
      </w:pPr>
    </w:p>
    <w:p w:rsidR="00874526" w:rsidRDefault="00874526" w:rsidP="002E015E">
      <w:pPr>
        <w:pStyle w:val="Prrafodelista"/>
        <w:numPr>
          <w:ilvl w:val="0"/>
          <w:numId w:val="6"/>
        </w:numPr>
      </w:pPr>
      <w:r w:rsidRPr="002E015E">
        <w:rPr>
          <w:b/>
          <w:i/>
        </w:rPr>
        <w:t>500 OOPS: vsftpd: refusing to run wit</w:t>
      </w:r>
      <w:r w:rsidR="002E015E" w:rsidRPr="002E015E">
        <w:rPr>
          <w:b/>
          <w:i/>
        </w:rPr>
        <w:t>h writable root inside chroot()</w:t>
      </w:r>
      <w:r w:rsidRPr="002E015E">
        <w:rPr>
          <w:b/>
          <w:i/>
        </w:rPr>
        <w:t xml:space="preserve"> (o similar):</w:t>
      </w:r>
      <w:r>
        <w:t xml:space="preserve"> Error de permisos del servidor o configuración de seguridad estricta que impide el funcionamiento.</w:t>
      </w:r>
    </w:p>
    <w:p w:rsidR="002E015E" w:rsidRDefault="002E015E" w:rsidP="002E015E">
      <w:pPr>
        <w:pStyle w:val="Prrafodelista"/>
      </w:pPr>
    </w:p>
    <w:p w:rsidR="00874526" w:rsidRDefault="00874526" w:rsidP="002E015E">
      <w:pPr>
        <w:pStyle w:val="Prrafodelista"/>
        <w:numPr>
          <w:ilvl w:val="0"/>
          <w:numId w:val="7"/>
        </w:numPr>
      </w:pPr>
      <w:r>
        <w:t>Causas: Directorio raíz del usuario chrootable con permisos de escritura, o configuraciones de seguridad demasiado restrictivas.</w:t>
      </w:r>
    </w:p>
    <w:p w:rsidR="002E015E" w:rsidRDefault="002E015E" w:rsidP="002E015E">
      <w:pPr>
        <w:pStyle w:val="Prrafodelista"/>
        <w:ind w:left="1636"/>
      </w:pPr>
    </w:p>
    <w:p w:rsidR="00874526" w:rsidRDefault="00874526" w:rsidP="002C0BE1">
      <w:pPr>
        <w:pStyle w:val="Prrafodelista"/>
        <w:numPr>
          <w:ilvl w:val="0"/>
          <w:numId w:val="1"/>
        </w:numPr>
        <w:rPr>
          <w:b/>
          <w:i/>
        </w:rPr>
      </w:pPr>
      <w:r w:rsidRPr="002C0BE1">
        <w:rPr>
          <w:b/>
          <w:i/>
        </w:rPr>
        <w:t>Errores de Archivo/Permisos:</w:t>
      </w:r>
    </w:p>
    <w:p w:rsidR="00BC566A" w:rsidRPr="002C0BE1" w:rsidRDefault="00BC566A" w:rsidP="00BC566A">
      <w:pPr>
        <w:pStyle w:val="Prrafodelista"/>
        <w:ind w:left="360"/>
        <w:rPr>
          <w:b/>
          <w:i/>
        </w:rPr>
      </w:pPr>
    </w:p>
    <w:p w:rsidR="00874526" w:rsidRDefault="00874526" w:rsidP="00BC566A">
      <w:pPr>
        <w:pStyle w:val="Prrafodelista"/>
        <w:numPr>
          <w:ilvl w:val="0"/>
          <w:numId w:val="8"/>
        </w:numPr>
      </w:pPr>
      <w:r w:rsidRPr="00BC566A">
        <w:rPr>
          <w:b/>
          <w:i/>
        </w:rPr>
        <w:t>550 Permission denied</w:t>
      </w:r>
      <w:r w:rsidR="00BC566A" w:rsidRPr="00BC566A">
        <w:rPr>
          <w:b/>
          <w:i/>
        </w:rPr>
        <w:t xml:space="preserve"> / 550 Permiso denegado</w:t>
      </w:r>
      <w:r w:rsidRPr="00BC566A">
        <w:rPr>
          <w:b/>
          <w:i/>
        </w:rPr>
        <w:t>:</w:t>
      </w:r>
      <w:r>
        <w:t xml:space="preserve"> El usuario no tiene permisos para realizar la operación solicitada (leer, escribir, crear, borrar).</w:t>
      </w:r>
    </w:p>
    <w:p w:rsidR="00BC566A" w:rsidRDefault="00BC566A" w:rsidP="00BC566A">
      <w:pPr>
        <w:pStyle w:val="Prrafodelista"/>
      </w:pPr>
    </w:p>
    <w:p w:rsidR="00874526" w:rsidRDefault="00874526" w:rsidP="00BC566A">
      <w:pPr>
        <w:pStyle w:val="Prrafodelista"/>
        <w:numPr>
          <w:ilvl w:val="0"/>
          <w:numId w:val="9"/>
        </w:numPr>
      </w:pPr>
      <w:r w:rsidRPr="00BC566A">
        <w:rPr>
          <w:b/>
          <w:i/>
        </w:rPr>
        <w:t>Causas:</w:t>
      </w:r>
      <w:r>
        <w:t xml:space="preserve"> Permisos de archivo/</w:t>
      </w:r>
      <w:r>
        <w:t>directorio incorrecto</w:t>
      </w:r>
      <w:r>
        <w:t xml:space="preserve"> en el servidor (a nivel de sistema de archivos o de configuración del servidor FTP), cuota de disco excedida, nombre de archivo inválido.</w:t>
      </w:r>
    </w:p>
    <w:p w:rsidR="00BC566A" w:rsidRDefault="00BC566A" w:rsidP="00BC566A">
      <w:pPr>
        <w:pStyle w:val="Prrafodelista"/>
      </w:pPr>
    </w:p>
    <w:p w:rsidR="00874526" w:rsidRDefault="00BC566A" w:rsidP="00BC566A">
      <w:pPr>
        <w:pStyle w:val="Prrafodelista"/>
        <w:numPr>
          <w:ilvl w:val="0"/>
          <w:numId w:val="8"/>
        </w:numPr>
      </w:pPr>
      <w:r w:rsidRPr="00BC566A">
        <w:rPr>
          <w:b/>
          <w:i/>
        </w:rPr>
        <w:t>550 File not found / 550 Archivo no encontrado</w:t>
      </w:r>
      <w:r w:rsidR="00874526" w:rsidRPr="00BC566A">
        <w:rPr>
          <w:b/>
          <w:i/>
        </w:rPr>
        <w:t>:</w:t>
      </w:r>
      <w:r w:rsidR="00874526">
        <w:t xml:space="preserve"> El archivo o directorio especificado no existe.</w:t>
      </w:r>
    </w:p>
    <w:p w:rsidR="00BC566A" w:rsidRDefault="00BC566A" w:rsidP="00BC566A">
      <w:pPr>
        <w:pStyle w:val="Prrafodelista"/>
      </w:pPr>
    </w:p>
    <w:p w:rsidR="00BC566A" w:rsidRDefault="00874526" w:rsidP="00BC566A">
      <w:pPr>
        <w:pStyle w:val="Prrafodelista"/>
        <w:numPr>
          <w:ilvl w:val="0"/>
          <w:numId w:val="9"/>
        </w:numPr>
      </w:pPr>
      <w:r w:rsidRPr="00BC566A">
        <w:rPr>
          <w:b/>
          <w:i/>
        </w:rPr>
        <w:t>Causas:</w:t>
      </w:r>
      <w:r>
        <w:t xml:space="preserve"> Ruta incorrecta, nombre de archivo mal escrito, archivo borrado.</w:t>
      </w:r>
    </w:p>
    <w:p w:rsidR="00BC566A" w:rsidRDefault="00BC566A" w:rsidP="00BC566A">
      <w:pPr>
        <w:spacing w:before="0" w:after="160" w:line="259" w:lineRule="auto"/>
        <w:jc w:val="left"/>
      </w:pPr>
      <w:r>
        <w:br w:type="page"/>
      </w:r>
    </w:p>
    <w:p w:rsidR="00874526" w:rsidRDefault="00874526" w:rsidP="002C0BE1">
      <w:pPr>
        <w:pStyle w:val="Prrafodelista"/>
        <w:numPr>
          <w:ilvl w:val="0"/>
          <w:numId w:val="1"/>
        </w:numPr>
        <w:rPr>
          <w:b/>
          <w:i/>
        </w:rPr>
      </w:pPr>
      <w:r w:rsidRPr="002C0BE1">
        <w:rPr>
          <w:b/>
          <w:i/>
        </w:rPr>
        <w:lastRenderedPageBreak/>
        <w:t>Errores de Desempeño:</w:t>
      </w:r>
    </w:p>
    <w:p w:rsidR="0066489E" w:rsidRPr="002C0BE1" w:rsidRDefault="0066489E" w:rsidP="0066489E">
      <w:pPr>
        <w:pStyle w:val="Prrafodelista"/>
        <w:ind w:left="360"/>
        <w:rPr>
          <w:b/>
          <w:i/>
        </w:rPr>
      </w:pPr>
    </w:p>
    <w:p w:rsidR="00874526" w:rsidRPr="0066489E" w:rsidRDefault="00874526" w:rsidP="0066489E">
      <w:pPr>
        <w:pStyle w:val="Prrafodelista"/>
        <w:numPr>
          <w:ilvl w:val="0"/>
          <w:numId w:val="10"/>
        </w:numPr>
        <w:rPr>
          <w:b/>
          <w:i/>
        </w:rPr>
      </w:pPr>
      <w:r w:rsidRPr="0066489E">
        <w:rPr>
          <w:b/>
          <w:i/>
        </w:rPr>
        <w:t>Transferencias lentas:</w:t>
      </w:r>
    </w:p>
    <w:p w:rsidR="0066489E" w:rsidRDefault="0066489E" w:rsidP="0066489E">
      <w:pPr>
        <w:pStyle w:val="Prrafodelista"/>
      </w:pPr>
    </w:p>
    <w:p w:rsidR="00874526" w:rsidRDefault="00874526" w:rsidP="0066489E">
      <w:pPr>
        <w:pStyle w:val="Prrafodelista"/>
        <w:numPr>
          <w:ilvl w:val="0"/>
          <w:numId w:val="11"/>
        </w:numPr>
      </w:pPr>
      <w:r w:rsidRPr="0066489E">
        <w:rPr>
          <w:b/>
          <w:i/>
        </w:rPr>
        <w:t>Causas:</w:t>
      </w:r>
      <w:r>
        <w:t xml:space="preserve"> Ancho de banda de red insuficiente, alta latencia, servidor sobrecargado (CPU, RAM, I/O de disco), configuración ineficiente del servidor FTP, problemas de fragmentación de red.</w:t>
      </w:r>
    </w:p>
    <w:p w:rsidR="0066489E" w:rsidRDefault="0066489E" w:rsidP="0066489E">
      <w:pPr>
        <w:pStyle w:val="Prrafodelista"/>
      </w:pPr>
    </w:p>
    <w:p w:rsidR="00874526" w:rsidRPr="0066489E" w:rsidRDefault="00874526" w:rsidP="0066489E">
      <w:pPr>
        <w:pStyle w:val="Prrafodelista"/>
        <w:numPr>
          <w:ilvl w:val="0"/>
          <w:numId w:val="10"/>
        </w:numPr>
        <w:rPr>
          <w:b/>
          <w:i/>
        </w:rPr>
      </w:pPr>
      <w:r w:rsidRPr="0066489E">
        <w:rPr>
          <w:b/>
          <w:i/>
        </w:rPr>
        <w:t>Servidor no responde / Congelamiento:</w:t>
      </w:r>
    </w:p>
    <w:p w:rsidR="0066489E" w:rsidRDefault="0066489E" w:rsidP="0066489E">
      <w:pPr>
        <w:pStyle w:val="Prrafodelista"/>
      </w:pPr>
    </w:p>
    <w:p w:rsidR="00874526" w:rsidRDefault="00874526" w:rsidP="0066489E">
      <w:pPr>
        <w:pStyle w:val="Prrafodelista"/>
        <w:numPr>
          <w:ilvl w:val="0"/>
          <w:numId w:val="11"/>
        </w:numPr>
      </w:pPr>
      <w:r w:rsidRPr="0066489E">
        <w:rPr>
          <w:b/>
          <w:i/>
        </w:rPr>
        <w:t>Causas:</w:t>
      </w:r>
      <w:r>
        <w:t xml:space="preserve"> Sobrecarga de recursos (CPU, RAM, disco), demasiadas conexiones simultáneas, errores de software del servidor FTP.</w:t>
      </w:r>
    </w:p>
    <w:p w:rsidR="00874526" w:rsidRPr="0066489E" w:rsidRDefault="00874526" w:rsidP="00874526">
      <w:pPr>
        <w:rPr>
          <w:b/>
          <w:i/>
          <w:sz w:val="25"/>
          <w:szCs w:val="25"/>
        </w:rPr>
      </w:pPr>
      <w:r w:rsidRPr="0066489E">
        <w:rPr>
          <w:b/>
          <w:i/>
          <w:sz w:val="25"/>
          <w:szCs w:val="25"/>
        </w:rPr>
        <w:t>Técnica</w:t>
      </w:r>
      <w:r w:rsidRPr="0066489E">
        <w:rPr>
          <w:b/>
          <w:i/>
          <w:sz w:val="25"/>
          <w:szCs w:val="25"/>
        </w:rPr>
        <w:t>s de Resolución de Incidencias:</w:t>
      </w:r>
    </w:p>
    <w:p w:rsidR="00874526" w:rsidRDefault="00874526" w:rsidP="00874526">
      <w:r>
        <w:t>La resolución efectiva de inciden</w:t>
      </w:r>
      <w:r>
        <w:t>cias sigue un proceso metódico:</w:t>
      </w:r>
    </w:p>
    <w:p w:rsidR="00874526" w:rsidRDefault="00874526" w:rsidP="0066489E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t>Recopilación de Informaci</w:t>
      </w:r>
      <w:r w:rsidRPr="0066489E">
        <w:rPr>
          <w:b/>
          <w:i/>
        </w:rPr>
        <w:t>ón y Reproducción del Problema:</w:t>
      </w:r>
    </w:p>
    <w:p w:rsidR="005E0898" w:rsidRPr="0066489E" w:rsidRDefault="005E0898" w:rsidP="005E0898">
      <w:pPr>
        <w:pStyle w:val="Prrafodelista"/>
        <w:ind w:left="360"/>
        <w:rPr>
          <w:b/>
          <w:i/>
        </w:rPr>
      </w:pPr>
    </w:p>
    <w:p w:rsidR="00874526" w:rsidRDefault="00874526" w:rsidP="005E0898">
      <w:pPr>
        <w:pStyle w:val="Prrafodelista"/>
        <w:numPr>
          <w:ilvl w:val="0"/>
          <w:numId w:val="13"/>
        </w:numPr>
      </w:pPr>
      <w:r w:rsidRPr="005E0898">
        <w:rPr>
          <w:b/>
          <w:i/>
        </w:rPr>
        <w:t>Entender el problema:</w:t>
      </w:r>
      <w:r>
        <w:t xml:space="preserve"> ¿Cuándo ocurre? ¿A quién afecta? ¿Qué mensaje de error exacto aparece? ¿Es recurrente o aislado?</w:t>
      </w:r>
    </w:p>
    <w:p w:rsidR="005E0898" w:rsidRDefault="005E0898" w:rsidP="005E0898">
      <w:pPr>
        <w:pStyle w:val="Prrafodelista"/>
        <w:ind w:left="1353"/>
      </w:pPr>
    </w:p>
    <w:p w:rsidR="00874526" w:rsidRDefault="00874526" w:rsidP="005E0898">
      <w:pPr>
        <w:pStyle w:val="Prrafodelista"/>
        <w:numPr>
          <w:ilvl w:val="0"/>
          <w:numId w:val="13"/>
        </w:numPr>
      </w:pPr>
      <w:r w:rsidRPr="005E0898">
        <w:rPr>
          <w:b/>
          <w:i/>
        </w:rPr>
        <w:t>Reproducir la incidencia:</w:t>
      </w:r>
      <w:r>
        <w:t xml:space="preserve"> Intentar replicar el error para entender su comportamiento y validar las soluciones.</w:t>
      </w:r>
    </w:p>
    <w:p w:rsidR="005E0898" w:rsidRDefault="005E0898" w:rsidP="005E0898">
      <w:pPr>
        <w:pStyle w:val="Prrafodelista"/>
      </w:pPr>
    </w:p>
    <w:p w:rsidR="005E0898" w:rsidRDefault="005E0898" w:rsidP="005E0898">
      <w:pPr>
        <w:pStyle w:val="Prrafodelista"/>
        <w:ind w:left="1353"/>
      </w:pPr>
    </w:p>
    <w:p w:rsidR="00874526" w:rsidRDefault="00874526" w:rsidP="0066489E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t>Verificación de lo Bási</w:t>
      </w:r>
      <w:r w:rsidRPr="0066489E">
        <w:rPr>
          <w:b/>
          <w:i/>
        </w:rPr>
        <w:t>co (Capa 1 y 2 del Modelo OSI):</w:t>
      </w:r>
    </w:p>
    <w:p w:rsidR="005E0898" w:rsidRPr="0066489E" w:rsidRDefault="005E0898" w:rsidP="005E0898">
      <w:pPr>
        <w:pStyle w:val="Prrafodelista"/>
        <w:ind w:left="360"/>
        <w:rPr>
          <w:b/>
          <w:i/>
        </w:rPr>
      </w:pPr>
    </w:p>
    <w:p w:rsidR="00874526" w:rsidRPr="005E0898" w:rsidRDefault="00874526" w:rsidP="005E0898">
      <w:pPr>
        <w:pStyle w:val="Prrafodelista"/>
        <w:numPr>
          <w:ilvl w:val="0"/>
          <w:numId w:val="14"/>
        </w:numPr>
        <w:rPr>
          <w:b/>
          <w:i/>
        </w:rPr>
      </w:pPr>
      <w:r w:rsidRPr="005E0898">
        <w:rPr>
          <w:b/>
          <w:i/>
        </w:rPr>
        <w:t>Conectividad de red:</w:t>
      </w:r>
    </w:p>
    <w:p w:rsidR="005E0898" w:rsidRDefault="005E0898" w:rsidP="005E0898">
      <w:pPr>
        <w:pStyle w:val="Prrafodelista"/>
      </w:pPr>
    </w:p>
    <w:p w:rsidR="00874526" w:rsidRDefault="00874526" w:rsidP="005E0898">
      <w:pPr>
        <w:pStyle w:val="Prrafodelista"/>
        <w:numPr>
          <w:ilvl w:val="0"/>
          <w:numId w:val="15"/>
        </w:numPr>
        <w:jc w:val="left"/>
      </w:pPr>
      <w:r w:rsidRPr="005E0898">
        <w:rPr>
          <w:rFonts w:ascii="Courier New" w:hAnsi="Courier New" w:cs="Courier New"/>
          <w:b/>
          <w:i/>
        </w:rPr>
        <w:t>ping [IP_Servidor_FTP]:</w:t>
      </w:r>
      <w:r>
        <w:t xml:space="preserve"> Verificar conectividad básica de red.</w:t>
      </w:r>
    </w:p>
    <w:p w:rsidR="005E0898" w:rsidRDefault="005E0898" w:rsidP="005E0898">
      <w:pPr>
        <w:pStyle w:val="Prrafodelista"/>
        <w:ind w:left="1069"/>
      </w:pPr>
    </w:p>
    <w:p w:rsidR="00874526" w:rsidRDefault="00874526" w:rsidP="005E0898">
      <w:pPr>
        <w:pStyle w:val="Prrafodelista"/>
        <w:numPr>
          <w:ilvl w:val="0"/>
          <w:numId w:val="15"/>
        </w:numPr>
        <w:jc w:val="left"/>
      </w:pPr>
      <w:r w:rsidRPr="005E0898">
        <w:rPr>
          <w:rFonts w:ascii="Courier New" w:hAnsi="Courier New" w:cs="Courier New"/>
          <w:b/>
          <w:i/>
          <w:sz w:val="22"/>
        </w:rPr>
        <w:t>tracert [IP_Servidor_FTP] (Windows) / traceroute [IP_Servidor_FTP] (Linux):</w:t>
      </w:r>
      <w:r w:rsidRPr="005E0898">
        <w:rPr>
          <w:sz w:val="22"/>
        </w:rPr>
        <w:t xml:space="preserve"> </w:t>
      </w:r>
      <w:r>
        <w:t>Identificar problemas de enrutamiento o latencia.</w:t>
      </w:r>
    </w:p>
    <w:p w:rsidR="005E0898" w:rsidRDefault="005E0898" w:rsidP="005E0898">
      <w:pPr>
        <w:pStyle w:val="Prrafodelista"/>
        <w:ind w:left="1069"/>
      </w:pPr>
    </w:p>
    <w:p w:rsidR="00874526" w:rsidRDefault="00874526" w:rsidP="005E0898">
      <w:pPr>
        <w:pStyle w:val="Prrafodelista"/>
        <w:numPr>
          <w:ilvl w:val="0"/>
          <w:numId w:val="15"/>
        </w:numPr>
      </w:pPr>
      <w:r w:rsidRPr="005E0898">
        <w:rPr>
          <w:rFonts w:ascii="Courier New" w:hAnsi="Courier New" w:cs="Courier New"/>
          <w:b/>
          <w:i/>
          <w:sz w:val="22"/>
        </w:rPr>
        <w:t xml:space="preserve">telnet [IP_Servidor_FTP] 21 </w:t>
      </w:r>
      <w:r w:rsidRPr="005E0898">
        <w:rPr>
          <w:b/>
          <w:i/>
        </w:rPr>
        <w:t>(o el puerto FTP/FTPS):</w:t>
      </w:r>
      <w:r>
        <w:t xml:space="preserve"> Intentar una conexión cruda al puerto. Si se conecta y muestra una respuesta del servidor </w:t>
      </w:r>
      <w:r w:rsidRPr="005E0898">
        <w:rPr>
          <w:i/>
        </w:rPr>
        <w:t>(ej. 220 FTP server ready),</w:t>
      </w:r>
      <w:r>
        <w:t xml:space="preserve"> el servi</w:t>
      </w:r>
      <w:r w:rsidR="005E0898">
        <w:t xml:space="preserve">cio FTP está escuchando. Si da </w:t>
      </w:r>
      <w:r w:rsidRPr="005E0898">
        <w:rPr>
          <w:b/>
          <w:i/>
        </w:rPr>
        <w:t>Connection refused,</w:t>
      </w:r>
      <w:r>
        <w:t xml:space="preserve"> el puerto está cerrado o el servicio no corre.</w:t>
      </w:r>
    </w:p>
    <w:p w:rsidR="005E0898" w:rsidRDefault="005E0898" w:rsidP="005E0898">
      <w:pPr>
        <w:pStyle w:val="Prrafodelista"/>
      </w:pPr>
    </w:p>
    <w:p w:rsidR="00874526" w:rsidRDefault="00874526" w:rsidP="005E0898">
      <w:pPr>
        <w:pStyle w:val="Prrafodelista"/>
        <w:numPr>
          <w:ilvl w:val="0"/>
          <w:numId w:val="14"/>
        </w:numPr>
      </w:pPr>
      <w:r w:rsidRPr="005E0898">
        <w:rPr>
          <w:b/>
          <w:i/>
        </w:rPr>
        <w:t>Estado del servicio FTP:</w:t>
      </w:r>
      <w:r>
        <w:t xml:space="preserve"> Verificar que el servicio o demonio del servidor FTP (FileZilla Server.exe, vsftpd, Pure-FTPd, etc.) esté en ejecución en el servidor. (Ej. services.msc en Windows, systemctl status vsftpd en Linux).</w:t>
      </w:r>
    </w:p>
    <w:p w:rsidR="005E0898" w:rsidRDefault="005E0898" w:rsidP="005E0898"/>
    <w:p w:rsidR="005E0898" w:rsidRDefault="005E0898" w:rsidP="005E0898">
      <w:pPr>
        <w:pStyle w:val="Prrafodelista"/>
      </w:pPr>
    </w:p>
    <w:p w:rsidR="00874526" w:rsidRDefault="00874526" w:rsidP="0066489E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lastRenderedPageBreak/>
        <w:t>Análisis de Logs:</w:t>
      </w:r>
    </w:p>
    <w:p w:rsidR="00D26190" w:rsidRPr="0066489E" w:rsidRDefault="00D26190" w:rsidP="00D26190">
      <w:pPr>
        <w:pStyle w:val="Prrafodelista"/>
        <w:ind w:left="360"/>
        <w:rPr>
          <w:b/>
          <w:i/>
        </w:rPr>
      </w:pPr>
    </w:p>
    <w:p w:rsidR="00874526" w:rsidRDefault="00874526" w:rsidP="00D26190">
      <w:pPr>
        <w:pStyle w:val="Prrafodelista"/>
        <w:numPr>
          <w:ilvl w:val="0"/>
          <w:numId w:val="16"/>
        </w:numPr>
      </w:pPr>
      <w:r w:rsidRPr="00D26190">
        <w:rPr>
          <w:b/>
          <w:i/>
        </w:rPr>
        <w:t>Logs del servidor FTP:</w:t>
      </w:r>
      <w:r>
        <w:t xml:space="preserve"> Son la fuente más importante de información. Contienen detalles sobre intentos de conexión, autenticación, errores de transferencia, etc. </w:t>
      </w:r>
      <w:r w:rsidRPr="00D26190">
        <w:rPr>
          <w:i/>
        </w:rPr>
        <w:t>(Ej., FileZilla Server.log, /var/log/vsftpd.log, /var/log/messages).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6"/>
        </w:numPr>
      </w:pPr>
      <w:r w:rsidRPr="00D26190">
        <w:rPr>
          <w:b/>
          <w:i/>
        </w:rPr>
        <w:t>Logs del firewall:</w:t>
      </w:r>
      <w:r>
        <w:t xml:space="preserve"> Si hay un firewall intermedio o en el propio servidor, sus logs pueden indicar si está bloqueando conexiones.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6"/>
        </w:numPr>
      </w:pPr>
      <w:r w:rsidRPr="00D26190">
        <w:rPr>
          <w:b/>
          <w:i/>
        </w:rPr>
        <w:t>Logs del cliente FTP:</w:t>
      </w:r>
      <w:r>
        <w:t xml:space="preserve"> Algunos clientes avanzados registran detalles de la conexión y errores.</w:t>
      </w:r>
    </w:p>
    <w:p w:rsidR="00D26190" w:rsidRDefault="00D26190" w:rsidP="00D26190">
      <w:pPr>
        <w:pStyle w:val="Prrafodelista"/>
      </w:pPr>
    </w:p>
    <w:p w:rsidR="00874526" w:rsidRDefault="00874526" w:rsidP="0066489E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t>Verifica</w:t>
      </w:r>
      <w:r w:rsidRPr="0066489E">
        <w:rPr>
          <w:b/>
          <w:i/>
        </w:rPr>
        <w:t>ción de Configuración:</w:t>
      </w:r>
    </w:p>
    <w:p w:rsidR="00D26190" w:rsidRPr="0066489E" w:rsidRDefault="00D26190" w:rsidP="00D26190">
      <w:pPr>
        <w:pStyle w:val="Prrafodelista"/>
        <w:ind w:left="360"/>
        <w:rPr>
          <w:b/>
          <w:i/>
        </w:rPr>
      </w:pPr>
    </w:p>
    <w:p w:rsidR="00874526" w:rsidRDefault="00874526" w:rsidP="00D26190">
      <w:pPr>
        <w:pStyle w:val="Prrafodelista"/>
        <w:numPr>
          <w:ilvl w:val="0"/>
          <w:numId w:val="17"/>
        </w:numPr>
      </w:pPr>
      <w:r w:rsidRPr="00D26190">
        <w:rPr>
          <w:b/>
          <w:i/>
        </w:rPr>
        <w:t xml:space="preserve">Configuración del Servidor FTP: </w:t>
      </w:r>
      <w:r>
        <w:t xml:space="preserve">Revisar el archivo de configuración del servidor FTP </w:t>
      </w:r>
      <w:r w:rsidRPr="00D26190">
        <w:rPr>
          <w:i/>
        </w:rPr>
        <w:t>(ej., vsftpd.conf, filezilla-server.xml)</w:t>
      </w:r>
      <w:r>
        <w:t xml:space="preserve"> para asegurar que los puertos, modos pasivos/activos, directorios raíz, usuarios, permisos y ajustes de SSL/TLS son correctos.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7"/>
        </w:numPr>
        <w:rPr>
          <w:b/>
          <w:i/>
        </w:rPr>
      </w:pPr>
      <w:r w:rsidRPr="00D26190">
        <w:rPr>
          <w:b/>
          <w:i/>
        </w:rPr>
        <w:t>Reglas de Firewall:</w:t>
      </w:r>
    </w:p>
    <w:p w:rsidR="00D26190" w:rsidRPr="00D26190" w:rsidRDefault="00D26190" w:rsidP="00D26190">
      <w:pPr>
        <w:pStyle w:val="Prrafodelista"/>
        <w:rPr>
          <w:b/>
          <w:i/>
        </w:rPr>
      </w:pPr>
    </w:p>
    <w:p w:rsidR="00874526" w:rsidRDefault="00874526" w:rsidP="00D26190">
      <w:pPr>
        <w:pStyle w:val="Prrafodelista"/>
        <w:numPr>
          <w:ilvl w:val="0"/>
          <w:numId w:val="18"/>
        </w:numPr>
      </w:pPr>
      <w:r w:rsidRPr="00D26190">
        <w:rPr>
          <w:b/>
          <w:i/>
        </w:rPr>
        <w:t>Servidor:</w:t>
      </w:r>
      <w:r>
        <w:t xml:space="preserve"> Verificar las reglas del firewall del sistema operativo</w:t>
      </w:r>
      <w:r w:rsidRPr="00D26190">
        <w:rPr>
          <w:i/>
        </w:rPr>
        <w:t xml:space="preserve"> (Firewall de Windows Defender, iptables/ufw en Linux)</w:t>
      </w:r>
      <w:r>
        <w:t xml:space="preserve"> para asegurar que los puertos </w:t>
      </w:r>
      <w:r w:rsidRPr="00D26190">
        <w:rPr>
          <w:b/>
          <w:i/>
        </w:rPr>
        <w:t>FTP (21)</w:t>
      </w:r>
      <w:r>
        <w:t xml:space="preserve"> y el rango de puertos pasivos (si aplica) están abiertos para el tráfico entrante.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8"/>
        </w:numPr>
      </w:pPr>
      <w:r w:rsidRPr="00D26190">
        <w:rPr>
          <w:b/>
          <w:i/>
        </w:rPr>
        <w:t>Red:</w:t>
      </w:r>
      <w:r>
        <w:t xml:space="preserve"> Si hay un firewall perimetral (router, appliance), asegurar que los puertos necesarios están reenviados (Port Forwarding) o abiertos.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7"/>
        </w:numPr>
      </w:pPr>
      <w:r w:rsidRPr="00D26190">
        <w:rPr>
          <w:b/>
          <w:i/>
        </w:rPr>
        <w:t xml:space="preserve">Configuración del Cliente FTP: </w:t>
      </w:r>
      <w:r>
        <w:t xml:space="preserve">Asegurarse de que el cliente FTP está utilizando el protocolo correcto </w:t>
      </w:r>
      <w:r w:rsidRPr="00D26190">
        <w:rPr>
          <w:b/>
          <w:i/>
        </w:rPr>
        <w:t>(FTP, FTPS explícito, FTPS implícito),</w:t>
      </w:r>
      <w:r>
        <w:t xml:space="preserve"> la dirección IP/</w:t>
      </w:r>
      <w:r>
        <w:t>puerto correcto</w:t>
      </w:r>
      <w:r>
        <w:t xml:space="preserve"> y las credenciales adecuadas. Si el servidor usa FTPS, el cliente debe estar configurado para FTPS, y si usa un certificado autofirmado, el cliente debe estar configurado para aceptarlo o confiar en él.</w:t>
      </w:r>
    </w:p>
    <w:p w:rsidR="00D26190" w:rsidRDefault="00D26190" w:rsidP="00D26190">
      <w:pPr>
        <w:pStyle w:val="Prrafodelista"/>
      </w:pPr>
    </w:p>
    <w:p w:rsidR="00874526" w:rsidRDefault="00874526" w:rsidP="0066489E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t>Pruebas d</w:t>
      </w:r>
      <w:r w:rsidRPr="0066489E">
        <w:rPr>
          <w:b/>
          <w:i/>
        </w:rPr>
        <w:t>e Conectividad FTP Específicas:</w:t>
      </w:r>
    </w:p>
    <w:p w:rsidR="00D26190" w:rsidRPr="0066489E" w:rsidRDefault="00D26190" w:rsidP="00D26190">
      <w:pPr>
        <w:pStyle w:val="Prrafodelista"/>
        <w:ind w:left="360"/>
        <w:rPr>
          <w:b/>
          <w:i/>
        </w:rPr>
      </w:pPr>
    </w:p>
    <w:p w:rsidR="00874526" w:rsidRDefault="00874526" w:rsidP="00D26190">
      <w:pPr>
        <w:pStyle w:val="Prrafodelista"/>
        <w:numPr>
          <w:ilvl w:val="0"/>
          <w:numId w:val="19"/>
        </w:numPr>
      </w:pPr>
      <w:r w:rsidRPr="00D26190">
        <w:rPr>
          <w:b/>
          <w:i/>
        </w:rPr>
        <w:t>Cambiar de cliente FTP:</w:t>
      </w:r>
      <w:r>
        <w:t xml:space="preserve"> Probar con un cliente FTP diferente </w:t>
      </w:r>
      <w:r w:rsidRPr="00D26190">
        <w:rPr>
          <w:i/>
        </w:rPr>
        <w:t>(FileZilla Client, WinSCP, Cyberduck, cliente de lí</w:t>
      </w:r>
      <w:r w:rsidR="00D26190">
        <w:rPr>
          <w:i/>
        </w:rPr>
        <w:t>nea de comandos como ftp o lftp</w:t>
      </w:r>
      <w:r w:rsidRPr="00D26190">
        <w:rPr>
          <w:i/>
        </w:rPr>
        <w:t>)</w:t>
      </w:r>
      <w:r>
        <w:t xml:space="preserve"> para descartar problemas específicos del cliente original.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9"/>
        </w:numPr>
      </w:pPr>
      <w:r w:rsidRPr="00D26190">
        <w:rPr>
          <w:b/>
          <w:i/>
        </w:rPr>
        <w:t>Probar desde diferentes ubicaciones:</w:t>
      </w:r>
      <w:r>
        <w:t xml:space="preserve"> Si el problema es solo para algunos usuarios, probar desde su red, y desde una red externa </w:t>
      </w:r>
      <w:r w:rsidRPr="00D26190">
        <w:rPr>
          <w:i/>
        </w:rPr>
        <w:t>(ej., un smartphone con datos móviles)</w:t>
      </w:r>
      <w:r>
        <w:t xml:space="preserve"> para identificar problemas de red.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19"/>
        </w:numPr>
      </w:pPr>
      <w:r w:rsidRPr="00D26190">
        <w:rPr>
          <w:b/>
          <w:i/>
        </w:rPr>
        <w:lastRenderedPageBreak/>
        <w:t xml:space="preserve">Modo </w:t>
      </w:r>
      <w:r w:rsidR="00D26190">
        <w:rPr>
          <w:b/>
          <w:i/>
        </w:rPr>
        <w:t>Activo contra</w:t>
      </w:r>
      <w:r w:rsidRPr="00D26190">
        <w:rPr>
          <w:b/>
          <w:i/>
        </w:rPr>
        <w:t xml:space="preserve"> Modo Pasivo:</w:t>
      </w:r>
      <w:r>
        <w:t xml:space="preserve"> Alternar entre los modos de transferencia. La mayoría de los problemas de conexión de datos se resuelven configurando correctamente el modo pasivo y su rango de puertos en el servidor y el firewall.</w:t>
      </w:r>
    </w:p>
    <w:p w:rsidR="00D26190" w:rsidRDefault="00D26190" w:rsidP="00D26190"/>
    <w:p w:rsidR="00874526" w:rsidRDefault="00874526" w:rsidP="0066489E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t>Análisis de Rendimiento:</w:t>
      </w:r>
    </w:p>
    <w:p w:rsidR="00D26190" w:rsidRPr="0066489E" w:rsidRDefault="00D26190" w:rsidP="00D26190">
      <w:pPr>
        <w:pStyle w:val="Prrafodelista"/>
        <w:ind w:left="360"/>
        <w:rPr>
          <w:b/>
          <w:i/>
        </w:rPr>
      </w:pPr>
    </w:p>
    <w:p w:rsidR="00874526" w:rsidRDefault="00874526" w:rsidP="00D26190">
      <w:pPr>
        <w:pStyle w:val="Prrafodelista"/>
        <w:numPr>
          <w:ilvl w:val="0"/>
          <w:numId w:val="20"/>
        </w:numPr>
      </w:pPr>
      <w:r w:rsidRPr="00D26190">
        <w:rPr>
          <w:b/>
          <w:i/>
        </w:rPr>
        <w:t>Monitorizar recursos del servidor:</w:t>
      </w:r>
      <w:r>
        <w:t xml:space="preserve"> Utilizar herramientas del sistema operativo </w:t>
      </w:r>
      <w:r w:rsidRPr="00D26190">
        <w:rPr>
          <w:i/>
        </w:rPr>
        <w:t>(Administrador de Tareas en Windows, top/htop/free/iostat en Linux)</w:t>
      </w:r>
      <w:r>
        <w:t xml:space="preserve"> para verificar el uso de </w:t>
      </w:r>
      <w:r w:rsidRPr="00D26190">
        <w:rPr>
          <w:b/>
          <w:i/>
        </w:rPr>
        <w:t>CPU, RAM, I/O de disco y red</w:t>
      </w:r>
      <w:r>
        <w:t xml:space="preserve"> mientras se reproduce la incidencia de rendimiento.</w:t>
      </w:r>
    </w:p>
    <w:p w:rsidR="00D26190" w:rsidRDefault="00D26190" w:rsidP="00D26190">
      <w:pPr>
        <w:pStyle w:val="Prrafodelista"/>
      </w:pPr>
    </w:p>
    <w:p w:rsidR="00874526" w:rsidRDefault="00874526" w:rsidP="00D26190">
      <w:pPr>
        <w:pStyle w:val="Prrafodelista"/>
        <w:numPr>
          <w:ilvl w:val="0"/>
          <w:numId w:val="20"/>
        </w:numPr>
        <w:rPr>
          <w:b/>
          <w:i/>
        </w:rPr>
      </w:pPr>
      <w:r w:rsidRPr="00D26190">
        <w:rPr>
          <w:b/>
          <w:i/>
        </w:rPr>
        <w:t>Aná</w:t>
      </w:r>
      <w:r w:rsidR="00D26190">
        <w:rPr>
          <w:b/>
          <w:i/>
        </w:rPr>
        <w:t>lisis de tráfico de red</w:t>
      </w:r>
      <w:r w:rsidRPr="00D26190">
        <w:rPr>
          <w:b/>
          <w:i/>
        </w:rPr>
        <w:t>:</w:t>
      </w:r>
      <w:r>
        <w:t xml:space="preserve"> Herramientas como </w:t>
      </w:r>
      <w:r w:rsidRPr="00D26190">
        <w:rPr>
          <w:b/>
          <w:i/>
        </w:rPr>
        <w:t>Wireshark</w:t>
      </w:r>
      <w:r>
        <w:t xml:space="preserve"> permiten capturar y analizar el tráfico de red en detalle, revelando si los paquetes están siendo enviados, recibidos, s</w:t>
      </w:r>
      <w:r w:rsidR="00D26190">
        <w:t xml:space="preserve">i hay retransmisiones, o si el </w:t>
      </w:r>
      <w:r w:rsidR="00D26190">
        <w:rPr>
          <w:b/>
          <w:i/>
        </w:rPr>
        <w:t>handshake</w:t>
      </w:r>
      <w:r>
        <w:t xml:space="preserve"> de </w:t>
      </w:r>
      <w:r w:rsidRPr="00D26190">
        <w:rPr>
          <w:b/>
          <w:i/>
        </w:rPr>
        <w:t>TLS</w:t>
      </w:r>
      <w:r>
        <w:t xml:space="preserve"> se completa cor</w:t>
      </w:r>
      <w:r w:rsidR="00D26190">
        <w:t xml:space="preserve">rectamente. </w:t>
      </w:r>
      <w:r>
        <w:t xml:space="preserve">Esto es muy </w:t>
      </w:r>
      <w:r>
        <w:t>avanzado,</w:t>
      </w:r>
      <w:r>
        <w:t xml:space="preserve"> pero extremadamente útil para problemas complejos de </w:t>
      </w:r>
      <w:r w:rsidRPr="00D26190">
        <w:rPr>
          <w:b/>
          <w:i/>
        </w:rPr>
        <w:t>conexión o SSL.</w:t>
      </w:r>
    </w:p>
    <w:p w:rsidR="00D26190" w:rsidRPr="00D26190" w:rsidRDefault="00D26190" w:rsidP="00D26190">
      <w:pPr>
        <w:pStyle w:val="Prrafodelista"/>
        <w:rPr>
          <w:b/>
          <w:i/>
        </w:rPr>
      </w:pPr>
    </w:p>
    <w:p w:rsidR="00D26190" w:rsidRPr="00D26190" w:rsidRDefault="00D26190" w:rsidP="00D26190"/>
    <w:p w:rsidR="00874526" w:rsidRDefault="00874526" w:rsidP="00874526">
      <w:pPr>
        <w:pStyle w:val="Prrafodelista"/>
        <w:numPr>
          <w:ilvl w:val="0"/>
          <w:numId w:val="12"/>
        </w:numPr>
        <w:rPr>
          <w:b/>
          <w:i/>
        </w:rPr>
      </w:pPr>
      <w:r w:rsidRPr="0066489E">
        <w:rPr>
          <w:b/>
          <w:i/>
        </w:rPr>
        <w:t>Escalada y Documentación:</w:t>
      </w:r>
    </w:p>
    <w:p w:rsidR="00D26190" w:rsidRPr="0066489E" w:rsidRDefault="00D26190" w:rsidP="00D26190">
      <w:pPr>
        <w:pStyle w:val="Prrafodelista"/>
        <w:ind w:left="360"/>
        <w:rPr>
          <w:b/>
          <w:i/>
        </w:rPr>
      </w:pPr>
    </w:p>
    <w:p w:rsidR="00874526" w:rsidRPr="00D26190" w:rsidRDefault="00874526" w:rsidP="00D26190">
      <w:pPr>
        <w:pStyle w:val="Prrafodelista"/>
        <w:numPr>
          <w:ilvl w:val="0"/>
          <w:numId w:val="21"/>
        </w:numPr>
      </w:pPr>
      <w:r>
        <w:t xml:space="preserve">Si el problema persiste y las técnicas básicas no lo resuelven, documentar todos los pasos realizados y la información recopilada antes de escalar el incidente a un nivel superior </w:t>
      </w:r>
      <w:r w:rsidRPr="00D26190">
        <w:rPr>
          <w:i/>
        </w:rPr>
        <w:t>(ej., a un administrador de red o un especialista en seguridad).</w:t>
      </w:r>
    </w:p>
    <w:p w:rsidR="00D26190" w:rsidRDefault="00D26190" w:rsidP="00D26190"/>
    <w:p w:rsidR="00874526" w:rsidRPr="00D26190" w:rsidRDefault="00874526" w:rsidP="00874526">
      <w:pPr>
        <w:rPr>
          <w:i/>
        </w:rPr>
      </w:pPr>
      <w:r w:rsidRPr="00D26190">
        <w:rPr>
          <w:i/>
        </w:rPr>
        <w:t>La aplicación sistemática de estas técnicas, empezando por las más básicas y avanzando hacia las más complejas, es fundamental para una resolución eficiente de incidencias en servicios FTP.</w:t>
      </w:r>
      <w:bookmarkStart w:id="0" w:name="_GoBack"/>
      <w:bookmarkEnd w:id="0"/>
    </w:p>
    <w:sectPr w:rsidR="00874526" w:rsidRPr="00D26190" w:rsidSect="00874526">
      <w:headerReference w:type="default" r:id="rId8"/>
      <w:footerReference w:type="default" r:id="rId9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013" w:rsidRDefault="00D00013" w:rsidP="00604736">
      <w:pPr>
        <w:spacing w:before="0" w:after="0"/>
      </w:pPr>
      <w:r>
        <w:separator/>
      </w:r>
    </w:p>
  </w:endnote>
  <w:endnote w:type="continuationSeparator" w:id="0">
    <w:p w:rsidR="00D00013" w:rsidRDefault="00D00013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874526" w:rsidRDefault="00874526">
    <w:pPr>
      <w:pStyle w:val="Piedepgina"/>
      <w:rPr>
        <w:b/>
        <w:i/>
      </w:rPr>
    </w:pPr>
    <w:r w:rsidRPr="00874526">
      <w:rPr>
        <w:b/>
        <w:i/>
      </w:rPr>
      <w:fldChar w:fldCharType="begin"/>
    </w:r>
    <w:r w:rsidRPr="00874526">
      <w:rPr>
        <w:b/>
        <w:i/>
      </w:rPr>
      <w:instrText>PAGE   \* MERGEFORMAT</w:instrText>
    </w:r>
    <w:r w:rsidRPr="00874526">
      <w:rPr>
        <w:b/>
        <w:i/>
      </w:rPr>
      <w:fldChar w:fldCharType="separate"/>
    </w:r>
    <w:r w:rsidR="00D26190">
      <w:rPr>
        <w:b/>
        <w:i/>
        <w:noProof/>
      </w:rPr>
      <w:t>6</w:t>
    </w:r>
    <w:r w:rsidRPr="00874526">
      <w:rPr>
        <w:b/>
        <w:i/>
      </w:rPr>
      <w:fldChar w:fldCharType="end"/>
    </w:r>
    <w:r w:rsidR="00EA2AC4" w:rsidRPr="00874526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D00013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7452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D00013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87452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013" w:rsidRDefault="00D00013" w:rsidP="00604736">
      <w:pPr>
        <w:spacing w:before="0" w:after="0"/>
      </w:pPr>
      <w:r>
        <w:separator/>
      </w:r>
    </w:p>
  </w:footnote>
  <w:footnote w:type="continuationSeparator" w:id="0">
    <w:p w:rsidR="00D00013" w:rsidRDefault="00D00013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114300</wp:posOffset>
              </wp:positionV>
              <wp:extent cx="5400675" cy="58102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81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32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874526" w:rsidRDefault="00874526" w:rsidP="00EA2AC4">
                              <w:pPr>
                                <w:spacing w:after="0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87452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  <w:szCs w:val="44"/>
                                  <w:u w:val="single"/>
                                </w:rPr>
                                <w:t>Procedimientos de Auditoría y Resolución de Incidencias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9pt;width:425.25pt;height:45.7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32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874526" w:rsidRDefault="00874526" w:rsidP="00EA2AC4">
                        <w:pPr>
                          <w:spacing w:after="0"/>
                          <w:jc w:val="center"/>
                          <w:rPr>
                            <w:sz w:val="18"/>
                          </w:rPr>
                        </w:pPr>
                        <w:r w:rsidRPr="00874526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  <w:szCs w:val="44"/>
                            <w:u w:val="single"/>
                          </w:rPr>
                          <w:t>Procedimientos de Auditoría y Resolución de Incidencias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7E6"/>
    <w:multiLevelType w:val="hybridMultilevel"/>
    <w:tmpl w:val="432410CA"/>
    <w:lvl w:ilvl="0" w:tplc="8A1E00FE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2AC0BE8"/>
    <w:multiLevelType w:val="hybridMultilevel"/>
    <w:tmpl w:val="EA02E6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B6612"/>
    <w:multiLevelType w:val="hybridMultilevel"/>
    <w:tmpl w:val="2EC49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44CF5"/>
    <w:multiLevelType w:val="hybridMultilevel"/>
    <w:tmpl w:val="390292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41281"/>
    <w:multiLevelType w:val="hybridMultilevel"/>
    <w:tmpl w:val="26B2C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12460"/>
    <w:multiLevelType w:val="hybridMultilevel"/>
    <w:tmpl w:val="55F04142"/>
    <w:lvl w:ilvl="0" w:tplc="0C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971F8"/>
    <w:multiLevelType w:val="hybridMultilevel"/>
    <w:tmpl w:val="4CF832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84867"/>
    <w:multiLevelType w:val="hybridMultilevel"/>
    <w:tmpl w:val="9BF8EEDA"/>
    <w:lvl w:ilvl="0" w:tplc="8A1E00FE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F411D51"/>
    <w:multiLevelType w:val="hybridMultilevel"/>
    <w:tmpl w:val="EA16FB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11AB6"/>
    <w:multiLevelType w:val="hybridMultilevel"/>
    <w:tmpl w:val="3E2A41AA"/>
    <w:lvl w:ilvl="0" w:tplc="8A1E00FE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31F00231"/>
    <w:multiLevelType w:val="hybridMultilevel"/>
    <w:tmpl w:val="7B4A245A"/>
    <w:lvl w:ilvl="0" w:tplc="8A1E00FE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73904"/>
    <w:multiLevelType w:val="hybridMultilevel"/>
    <w:tmpl w:val="27C2B1B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106B81"/>
    <w:multiLevelType w:val="hybridMultilevel"/>
    <w:tmpl w:val="EC24BF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5657B"/>
    <w:multiLevelType w:val="hybridMultilevel"/>
    <w:tmpl w:val="E724CCE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B4049"/>
    <w:multiLevelType w:val="hybridMultilevel"/>
    <w:tmpl w:val="EDB4B868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20FB7"/>
    <w:multiLevelType w:val="hybridMultilevel"/>
    <w:tmpl w:val="27ECCED8"/>
    <w:lvl w:ilvl="0" w:tplc="8A1E00FE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6" w15:restartNumberingAfterBreak="0">
    <w:nsid w:val="6B5C6F88"/>
    <w:multiLevelType w:val="hybridMultilevel"/>
    <w:tmpl w:val="04F0DFF4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B741011"/>
    <w:multiLevelType w:val="hybridMultilevel"/>
    <w:tmpl w:val="B1D831B6"/>
    <w:lvl w:ilvl="0" w:tplc="8A1E00FE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A2E74"/>
    <w:multiLevelType w:val="hybridMultilevel"/>
    <w:tmpl w:val="8BB4F74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3556155"/>
    <w:multiLevelType w:val="hybridMultilevel"/>
    <w:tmpl w:val="A6A203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74F74"/>
    <w:multiLevelType w:val="hybridMultilevel"/>
    <w:tmpl w:val="B388DB34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0"/>
  </w:num>
  <w:num w:numId="2">
    <w:abstractNumId w:val="6"/>
  </w:num>
  <w:num w:numId="3">
    <w:abstractNumId w:val="0"/>
  </w:num>
  <w:num w:numId="4">
    <w:abstractNumId w:val="7"/>
  </w:num>
  <w:num w:numId="5">
    <w:abstractNumId w:val="18"/>
  </w:num>
  <w:num w:numId="6">
    <w:abstractNumId w:val="2"/>
  </w:num>
  <w:num w:numId="7">
    <w:abstractNumId w:val="9"/>
  </w:num>
  <w:num w:numId="8">
    <w:abstractNumId w:val="19"/>
  </w:num>
  <w:num w:numId="9">
    <w:abstractNumId w:val="15"/>
  </w:num>
  <w:num w:numId="10">
    <w:abstractNumId w:val="4"/>
  </w:num>
  <w:num w:numId="11">
    <w:abstractNumId w:val="17"/>
  </w:num>
  <w:num w:numId="12">
    <w:abstractNumId w:val="14"/>
  </w:num>
  <w:num w:numId="13">
    <w:abstractNumId w:val="5"/>
  </w:num>
  <w:num w:numId="14">
    <w:abstractNumId w:val="13"/>
  </w:num>
  <w:num w:numId="15">
    <w:abstractNumId w:val="16"/>
  </w:num>
  <w:num w:numId="16">
    <w:abstractNumId w:val="3"/>
  </w:num>
  <w:num w:numId="17">
    <w:abstractNumId w:val="11"/>
  </w:num>
  <w:num w:numId="18">
    <w:abstractNumId w:val="10"/>
  </w:num>
  <w:num w:numId="19">
    <w:abstractNumId w:val="1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526"/>
    <w:rsid w:val="001C0E7C"/>
    <w:rsid w:val="002C0BE1"/>
    <w:rsid w:val="002E015E"/>
    <w:rsid w:val="004E3763"/>
    <w:rsid w:val="004F0D07"/>
    <w:rsid w:val="005E0898"/>
    <w:rsid w:val="00604736"/>
    <w:rsid w:val="0066489E"/>
    <w:rsid w:val="00874526"/>
    <w:rsid w:val="00950B4B"/>
    <w:rsid w:val="00A04660"/>
    <w:rsid w:val="00BC566A"/>
    <w:rsid w:val="00D00013"/>
    <w:rsid w:val="00D26190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64484"/>
  <w15:chartTrackingRefBased/>
  <w15:docId w15:val="{AFE3AD0C-77AE-4B6E-8CCE-2F5EAA9D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526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87452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74526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C0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94</TotalTime>
  <Pages>7</Pages>
  <Words>1297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Procedimientos de Auditoría y Resolución de Incidencias</vt:lpstr>
    </vt:vector>
  </TitlesOfParts>
  <Company>Grupo atu</Company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Procedimientos de Auditoría y Resolución de Incidencias</dc:title>
  <dc:subject>Actividad 2</dc:subject>
  <dc:creator>Francisco Javier Otero Herrero</dc:creator>
  <cp:keywords/>
  <dc:description/>
  <cp:lastModifiedBy>Usuario</cp:lastModifiedBy>
  <cp:revision>7</cp:revision>
  <dcterms:created xsi:type="dcterms:W3CDTF">2025-06-22T16:59:00Z</dcterms:created>
  <dcterms:modified xsi:type="dcterms:W3CDTF">2025-06-22T18:42:00Z</dcterms:modified>
</cp:coreProperties>
</file>