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484055615"/>
        <w:docPartObj>
          <w:docPartGallery w:val="Cover Pages"/>
          <w:docPartUnique/>
        </w:docPartObj>
      </w:sdtPr>
      <w:sdtEndPr>
        <w:rPr>
          <w:rFonts w:eastAsiaTheme="minorHAnsi"/>
          <w:sz w:val="24"/>
          <w:lang w:eastAsia="en-US"/>
        </w:rPr>
      </w:sdtEndPr>
      <w:sdtContent>
        <w:p w:rsidR="001F3FF8" w:rsidRDefault="001F3FF8">
          <w:pPr>
            <w:pStyle w:val="Sinespaciado"/>
          </w:pPr>
          <w:r>
            <w:rPr>
              <w:noProof/>
            </w:rPr>
            <mc:AlternateContent>
              <mc:Choice Requires="wpg">
                <w:drawing>
                  <wp:anchor distT="0" distB="0" distL="114300" distR="114300" simplePos="0" relativeHeight="251659264" behindDoc="1" locked="0" layoutInCell="1" allowOverlap="1" wp14:anchorId="379ADBEC" wp14:editId="4AF3AB99">
                    <wp:simplePos x="0" y="0"/>
                    <wp:positionH relativeFrom="page">
                      <wp:posOffset>304800</wp:posOffset>
                    </wp:positionH>
                    <wp:positionV relativeFrom="page">
                      <wp:posOffset>266700</wp:posOffset>
                    </wp:positionV>
                    <wp:extent cx="1714500" cy="9125712"/>
                    <wp:effectExtent l="0" t="0" r="19050" b="15240"/>
                    <wp:wrapNone/>
                    <wp:docPr id="2" name="Grupo 2"/>
                    <wp:cNvGraphicFramePr/>
                    <a:graphic xmlns:a="http://schemas.openxmlformats.org/drawingml/2006/main">
                      <a:graphicData uri="http://schemas.microsoft.com/office/word/2010/wordprocessingGroup">
                        <wpg:wgp>
                          <wpg:cNvGrpSpPr/>
                          <wpg:grpSpPr>
                            <a:xfrm>
                              <a:off x="0" y="0"/>
                              <a:ext cx="1714500" cy="9125712"/>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631466"/>
                                <a:ext cx="1724025"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b/>
                                      <w:i/>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5-06-29T00:00:00Z">
                                      <w:dateFormat w:val="d-M-yyyy"/>
                                      <w:lid w:val="es-ES"/>
                                      <w:storeMappedDataAs w:val="dateTime"/>
                                      <w:calendar w:val="gregorian"/>
                                    </w:date>
                                  </w:sdtPr>
                                  <w:sdtContent>
                                    <w:p w:rsidR="001F3FF8" w:rsidRPr="001F3FF8" w:rsidRDefault="001F3FF8">
                                      <w:pPr>
                                        <w:pStyle w:val="Sinespaciado"/>
                                        <w:jc w:val="right"/>
                                        <w:rPr>
                                          <w:rFonts w:ascii="Times New Roman" w:hAnsi="Times New Roman" w:cs="Times New Roman"/>
                                          <w:b/>
                                          <w:i/>
                                          <w:color w:val="FFFFFF" w:themeColor="background1"/>
                                          <w:sz w:val="28"/>
                                          <w:szCs w:val="28"/>
                                        </w:rPr>
                                      </w:pPr>
                                      <w:r w:rsidRPr="001F3FF8">
                                        <w:rPr>
                                          <w:rFonts w:ascii="Times New Roman" w:hAnsi="Times New Roman" w:cs="Times New Roman"/>
                                          <w:b/>
                                          <w:i/>
                                          <w:color w:val="FFFFFF" w:themeColor="background1"/>
                                          <w:sz w:val="28"/>
                                          <w:szCs w:val="28"/>
                                        </w:rPr>
                                        <w:t>29-06-2025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379ADBEC" id="Grupo 2" o:spid="_x0000_s1026" style="position:absolute;margin-left:24pt;margin-top:21pt;width:135pt;height:718.55pt;z-index:-251657216;mso-height-percent:950;mso-position-horizontal-relative:page;mso-position-vertical-relative:page;mso-height-percent:95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6314;width:17240;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" adj="18142" fillcolor="#5b9bd5 [3204]" stroked="f" strokeweight="1pt">
                      <v:textbox inset=",0,14.4pt,0">
                        <w:txbxContent>
                          <w:sdt>
                            <w:sdtPr>
                              <w:rPr>
                                <w:rFonts w:ascii="Times New Roman" w:hAnsi="Times New Roman" w:cs="Times New Roman"/>
                                <w:b/>
                                <w:i/>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5-06-29T00:00:00Z">
                                <w:dateFormat w:val="d-M-yyyy"/>
                                <w:lid w:val="es-ES"/>
                                <w:storeMappedDataAs w:val="dateTime"/>
                                <w:calendar w:val="gregorian"/>
                              </w:date>
                            </w:sdtPr>
                            <w:sdtContent>
                              <w:p w:rsidR="001F3FF8" w:rsidRPr="001F3FF8" w:rsidRDefault="001F3FF8">
                                <w:pPr>
                                  <w:pStyle w:val="Sinespaciado"/>
                                  <w:jc w:val="right"/>
                                  <w:rPr>
                                    <w:rFonts w:ascii="Times New Roman" w:hAnsi="Times New Roman" w:cs="Times New Roman"/>
                                    <w:b/>
                                    <w:i/>
                                    <w:color w:val="FFFFFF" w:themeColor="background1"/>
                                    <w:sz w:val="28"/>
                                    <w:szCs w:val="28"/>
                                  </w:rPr>
                                </w:pPr>
                                <w:r w:rsidRPr="001F3FF8">
                                  <w:rPr>
                                    <w:rFonts w:ascii="Times New Roman" w:hAnsi="Times New Roman" w:cs="Times New Roman"/>
                                    <w:b/>
                                    <w:i/>
                                    <w:color w:val="FFFFFF" w:themeColor="background1"/>
                                    <w:sz w:val="28"/>
                                    <w:szCs w:val="28"/>
                                  </w:rPr>
                                  <w:t>29-06-2025</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rsidR="001F3FF8" w:rsidRDefault="001F3FF8">
          <w:pPr>
            <w:spacing w:before="0" w:after="160" w:line="259" w:lineRule="auto"/>
            <w:jc w:val="left"/>
          </w:pPr>
          <w:r>
            <w:rPr>
              <w:noProof/>
              <w:lang w:eastAsia="es-ES"/>
            </w:rPr>
            <w:drawing>
              <wp:anchor distT="0" distB="0" distL="114300" distR="114300" simplePos="0" relativeHeight="251662336" behindDoc="0" locked="0" layoutInCell="1" allowOverlap="1" wp14:anchorId="2BEB2B7A" wp14:editId="77EFC05F">
                <wp:simplePos x="0" y="0"/>
                <wp:positionH relativeFrom="margin">
                  <wp:align>right</wp:align>
                </wp:positionH>
                <wp:positionV relativeFrom="paragraph">
                  <wp:posOffset>2595880</wp:posOffset>
                </wp:positionV>
                <wp:extent cx="4362450" cy="4362450"/>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ortadaUnidad4.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62450" cy="436245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1312" behindDoc="0" locked="0" layoutInCell="1" allowOverlap="1" wp14:anchorId="71467675" wp14:editId="373B5A7E">
                    <wp:simplePos x="0" y="0"/>
                    <wp:positionH relativeFrom="page">
                      <wp:posOffset>1771650</wp:posOffset>
                    </wp:positionH>
                    <wp:positionV relativeFrom="page">
                      <wp:posOffset>9410700</wp:posOffset>
                    </wp:positionV>
                    <wp:extent cx="5029200" cy="365760"/>
                    <wp:effectExtent l="0" t="0" r="0" b="12700"/>
                    <wp:wrapNone/>
                    <wp:docPr id="32" name="Cuadro de texto 32"/>
                    <wp:cNvGraphicFramePr/>
                    <a:graphic xmlns:a="http://schemas.openxmlformats.org/drawingml/2006/main">
                      <a:graphicData uri="http://schemas.microsoft.com/office/word/2010/wordprocessingShape">
                        <wps:wsp>
                          <wps:cNvSpPr txBox="1"/>
                          <wps:spPr>
                            <a:xfrm>
                              <a:off x="0" y="0"/>
                              <a:ext cx="50292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F3FF8" w:rsidRPr="001F3FF8" w:rsidRDefault="001F3FF8" w:rsidP="001F3FF8">
                                <w:pPr>
                                  <w:pStyle w:val="Sinespaciado"/>
                                  <w:jc w:val="center"/>
                                  <w:rPr>
                                    <w:rFonts w:ascii="Times New Roman" w:hAnsi="Times New Roman" w:cs="Times New Roman"/>
                                    <w:b/>
                                    <w:i/>
                                    <w:sz w:val="32"/>
                                    <w:szCs w:val="32"/>
                                  </w:rPr>
                                </w:pPr>
                                <w:sdt>
                                  <w:sdtPr>
                                    <w:rPr>
                                      <w:rFonts w:ascii="Times New Roman" w:hAnsi="Times New Roman" w:cs="Times New Roman"/>
                                      <w:b/>
                                      <w:i/>
                                      <w:sz w:val="32"/>
                                      <w:szCs w:val="32"/>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1F3FF8">
                                      <w:rPr>
                                        <w:rFonts w:ascii="Times New Roman" w:hAnsi="Times New Roman" w:cs="Times New Roman"/>
                                        <w:b/>
                                        <w:i/>
                                        <w:sz w:val="32"/>
                                        <w:szCs w:val="32"/>
                                      </w:rPr>
                                      <w:t>Francisco Javier Otero Herrero</w:t>
                                    </w:r>
                                  </w:sdtContent>
                                </w:sdt>
                              </w:p>
                              <w:p w:rsidR="001F3FF8" w:rsidRPr="001F3FF8" w:rsidRDefault="001F3FF8" w:rsidP="001F3FF8">
                                <w:pPr>
                                  <w:pStyle w:val="Sinespaciado"/>
                                  <w:jc w:val="center"/>
                                  <w:rPr>
                                    <w:rFonts w:ascii="Times New Roman" w:hAnsi="Times New Roman" w:cs="Times New Roman"/>
                                    <w:b/>
                                    <w:i/>
                                    <w:sz w:val="28"/>
                                    <w:szCs w:val="32"/>
                                  </w:rPr>
                                </w:pPr>
                                <w:sdt>
                                  <w:sdtPr>
                                    <w:rPr>
                                      <w:rFonts w:ascii="Times New Roman" w:hAnsi="Times New Roman" w:cs="Times New Roman"/>
                                      <w:b/>
                                      <w:i/>
                                      <w:caps/>
                                      <w:sz w:val="28"/>
                                      <w:szCs w:val="32"/>
                                    </w:rPr>
                                    <w:alias w:val="Compañía"/>
                                    <w:tag w:val=""/>
                                    <w:id w:val="1558814826"/>
                                    <w:dataBinding w:prefixMappings="xmlns:ns0='http://schemas.openxmlformats.org/officeDocument/2006/extended-properties' " w:xpath="/ns0:Properties[1]/ns0:Company[1]" w:storeItemID="{6668398D-A668-4E3E-A5EB-62B293D839F1}"/>
                                    <w:text/>
                                  </w:sdtPr>
                                  <w:sdtContent>
                                    <w:r w:rsidRPr="001F3FF8">
                                      <w:rPr>
                                        <w:rFonts w:ascii="Times New Roman" w:hAnsi="Times New Roman" w:cs="Times New Roman"/>
                                        <w:b/>
                                        <w:i/>
                                        <w:caps/>
                                        <w:sz w:val="28"/>
                                        <w:szCs w:val="32"/>
                                      </w:rPr>
                                      <w:t>Grupo atu</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71467675" id="_x0000_t202" coordsize="21600,21600" o:spt="202" path="m,l,21600r21600,l21600,xe">
                    <v:stroke joinstyle="miter"/>
                    <v:path gradientshapeok="t" o:connecttype="rect"/>
                  </v:shapetype>
                  <v:shape id="Cuadro de texto 32" o:spid="_x0000_s1055" type="#_x0000_t202" style="position:absolute;margin-left:139.5pt;margin-top:741pt;width:396pt;height:28.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" filled="f" stroked="f" strokeweight=".5pt">
                    <v:textbox style="mso-fit-shape-to-text:t" inset="0,0,0,0">
                      <w:txbxContent>
                        <w:p w:rsidR="001F3FF8" w:rsidRPr="001F3FF8" w:rsidRDefault="001F3FF8" w:rsidP="001F3FF8">
                          <w:pPr>
                            <w:pStyle w:val="Sinespaciado"/>
                            <w:jc w:val="center"/>
                            <w:rPr>
                              <w:rFonts w:ascii="Times New Roman" w:hAnsi="Times New Roman" w:cs="Times New Roman"/>
                              <w:b/>
                              <w:i/>
                              <w:sz w:val="32"/>
                              <w:szCs w:val="32"/>
                            </w:rPr>
                          </w:pPr>
                          <w:sdt>
                            <w:sdtPr>
                              <w:rPr>
                                <w:rFonts w:ascii="Times New Roman" w:hAnsi="Times New Roman" w:cs="Times New Roman"/>
                                <w:b/>
                                <w:i/>
                                <w:sz w:val="32"/>
                                <w:szCs w:val="32"/>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1F3FF8">
                                <w:rPr>
                                  <w:rFonts w:ascii="Times New Roman" w:hAnsi="Times New Roman" w:cs="Times New Roman"/>
                                  <w:b/>
                                  <w:i/>
                                  <w:sz w:val="32"/>
                                  <w:szCs w:val="32"/>
                                </w:rPr>
                                <w:t>Francisco Javier Otero Herrero</w:t>
                              </w:r>
                            </w:sdtContent>
                          </w:sdt>
                        </w:p>
                        <w:p w:rsidR="001F3FF8" w:rsidRPr="001F3FF8" w:rsidRDefault="001F3FF8" w:rsidP="001F3FF8">
                          <w:pPr>
                            <w:pStyle w:val="Sinespaciado"/>
                            <w:jc w:val="center"/>
                            <w:rPr>
                              <w:rFonts w:ascii="Times New Roman" w:hAnsi="Times New Roman" w:cs="Times New Roman"/>
                              <w:b/>
                              <w:i/>
                              <w:sz w:val="28"/>
                              <w:szCs w:val="32"/>
                            </w:rPr>
                          </w:pPr>
                          <w:sdt>
                            <w:sdtPr>
                              <w:rPr>
                                <w:rFonts w:ascii="Times New Roman" w:hAnsi="Times New Roman" w:cs="Times New Roman"/>
                                <w:b/>
                                <w:i/>
                                <w:caps/>
                                <w:sz w:val="28"/>
                                <w:szCs w:val="32"/>
                              </w:rPr>
                              <w:alias w:val="Compañía"/>
                              <w:tag w:val=""/>
                              <w:id w:val="1558814826"/>
                              <w:dataBinding w:prefixMappings="xmlns:ns0='http://schemas.openxmlformats.org/officeDocument/2006/extended-properties' " w:xpath="/ns0:Properties[1]/ns0:Company[1]" w:storeItemID="{6668398D-A668-4E3E-A5EB-62B293D839F1}"/>
                              <w:text/>
                            </w:sdtPr>
                            <w:sdtContent>
                              <w:r w:rsidRPr="001F3FF8">
                                <w:rPr>
                                  <w:rFonts w:ascii="Times New Roman" w:hAnsi="Times New Roman" w:cs="Times New Roman"/>
                                  <w:b/>
                                  <w:i/>
                                  <w:caps/>
                                  <w:sz w:val="28"/>
                                  <w:szCs w:val="32"/>
                                </w:rPr>
                                <w:t>Grupo atu</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7B0B7481" wp14:editId="018165D0">
                    <wp:simplePos x="0" y="0"/>
                    <wp:positionH relativeFrom="page">
                      <wp:posOffset>1790700</wp:posOffset>
                    </wp:positionH>
                    <wp:positionV relativeFrom="page">
                      <wp:posOffset>1866900</wp:posOffset>
                    </wp:positionV>
                    <wp:extent cx="5389245" cy="1885950"/>
                    <wp:effectExtent l="0" t="0" r="1905" b="0"/>
                    <wp:wrapNone/>
                    <wp:docPr id="1" name="Cuadro de texto 1"/>
                    <wp:cNvGraphicFramePr/>
                    <a:graphic xmlns:a="http://schemas.openxmlformats.org/drawingml/2006/main">
                      <a:graphicData uri="http://schemas.microsoft.com/office/word/2010/wordprocessingShape">
                        <wps:wsp>
                          <wps:cNvSpPr txBox="1"/>
                          <wps:spPr>
                            <a:xfrm>
                              <a:off x="0" y="0"/>
                              <a:ext cx="5389245" cy="1885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F3FF8" w:rsidRPr="001F3FF8" w:rsidRDefault="001F3FF8" w:rsidP="001F3FF8">
                                <w:pPr>
                                  <w:pStyle w:val="Sinespaciado"/>
                                  <w:jc w:val="center"/>
                                  <w:rPr>
                                    <w:rFonts w:ascii="Times New Roman" w:eastAsiaTheme="majorEastAsia" w:hAnsi="Times New Roman" w:cs="Times New Roman"/>
                                    <w:b/>
                                    <w:i/>
                                    <w:color w:val="262626" w:themeColor="text1" w:themeTint="D9"/>
                                    <w:sz w:val="80"/>
                                    <w:szCs w:val="80"/>
                                  </w:rPr>
                                </w:pPr>
                                <w:sdt>
                                  <w:sdtPr>
                                    <w:rPr>
                                      <w:rFonts w:ascii="Times New Roman" w:eastAsiaTheme="majorEastAsia" w:hAnsi="Times New Roman" w:cs="Times New Roman"/>
                                      <w:b/>
                                      <w:i/>
                                      <w:color w:val="262626" w:themeColor="text1" w:themeTint="D9"/>
                                      <w:sz w:val="80"/>
                                      <w:szCs w:val="80"/>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Pr="001F3FF8">
                                      <w:rPr>
                                        <w:rFonts w:ascii="Times New Roman" w:eastAsiaTheme="majorEastAsia" w:hAnsi="Times New Roman" w:cs="Times New Roman"/>
                                        <w:b/>
                                        <w:i/>
                                        <w:color w:val="262626" w:themeColor="text1" w:themeTint="D9"/>
                                        <w:sz w:val="80"/>
                                        <w:szCs w:val="80"/>
                                      </w:rPr>
                                      <w:t>Incidencias en el Servidor Multimedia</w:t>
                                    </w:r>
                                  </w:sdtContent>
                                </w:sdt>
                              </w:p>
                              <w:p w:rsidR="001F3FF8" w:rsidRPr="001F3FF8" w:rsidRDefault="001F3FF8" w:rsidP="001F3FF8">
                                <w:pPr>
                                  <w:spacing w:before="120"/>
                                  <w:jc w:val="center"/>
                                  <w:rPr>
                                    <w:rFonts w:ascii="Times New Roman" w:hAnsi="Times New Roman" w:cs="Times New Roman"/>
                                    <w:b/>
                                    <w:i/>
                                    <w:sz w:val="44"/>
                                    <w:szCs w:val="36"/>
                                  </w:rPr>
                                </w:pPr>
                                <w:sdt>
                                  <w:sdtPr>
                                    <w:rPr>
                                      <w:rFonts w:ascii="Times New Roman" w:hAnsi="Times New Roman" w:cs="Times New Roman"/>
                                      <w:b/>
                                      <w:i/>
                                      <w:sz w:val="44"/>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1F3FF8">
                                      <w:rPr>
                                        <w:rFonts w:ascii="Times New Roman" w:hAnsi="Times New Roman" w:cs="Times New Roman"/>
                                        <w:b/>
                                        <w:i/>
                                        <w:sz w:val="44"/>
                                        <w:szCs w:val="36"/>
                                      </w:rPr>
                                      <w:t>Actividad 3</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B0B7481" id="Cuadro de texto 1" o:spid="_x0000_s1056" type="#_x0000_t202" style="position:absolute;margin-left:141pt;margin-top:147pt;width:424.35pt;height:148.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" filled="f" stroked="f" strokeweight=".5pt">
                    <v:textbox inset="0,0,0,0">
                      <w:txbxContent>
                        <w:p w:rsidR="001F3FF8" w:rsidRPr="001F3FF8" w:rsidRDefault="001F3FF8" w:rsidP="001F3FF8">
                          <w:pPr>
                            <w:pStyle w:val="Sinespaciado"/>
                            <w:jc w:val="center"/>
                            <w:rPr>
                              <w:rFonts w:ascii="Times New Roman" w:eastAsiaTheme="majorEastAsia" w:hAnsi="Times New Roman" w:cs="Times New Roman"/>
                              <w:b/>
                              <w:i/>
                              <w:color w:val="262626" w:themeColor="text1" w:themeTint="D9"/>
                              <w:sz w:val="80"/>
                              <w:szCs w:val="80"/>
                            </w:rPr>
                          </w:pPr>
                          <w:sdt>
                            <w:sdtPr>
                              <w:rPr>
                                <w:rFonts w:ascii="Times New Roman" w:eastAsiaTheme="majorEastAsia" w:hAnsi="Times New Roman" w:cs="Times New Roman"/>
                                <w:b/>
                                <w:i/>
                                <w:color w:val="262626" w:themeColor="text1" w:themeTint="D9"/>
                                <w:sz w:val="80"/>
                                <w:szCs w:val="80"/>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Pr="001F3FF8">
                                <w:rPr>
                                  <w:rFonts w:ascii="Times New Roman" w:eastAsiaTheme="majorEastAsia" w:hAnsi="Times New Roman" w:cs="Times New Roman"/>
                                  <w:b/>
                                  <w:i/>
                                  <w:color w:val="262626" w:themeColor="text1" w:themeTint="D9"/>
                                  <w:sz w:val="80"/>
                                  <w:szCs w:val="80"/>
                                </w:rPr>
                                <w:t>Incidencias en el Servidor Multimedia</w:t>
                              </w:r>
                            </w:sdtContent>
                          </w:sdt>
                        </w:p>
                        <w:p w:rsidR="001F3FF8" w:rsidRPr="001F3FF8" w:rsidRDefault="001F3FF8" w:rsidP="001F3FF8">
                          <w:pPr>
                            <w:spacing w:before="120"/>
                            <w:jc w:val="center"/>
                            <w:rPr>
                              <w:rFonts w:ascii="Times New Roman" w:hAnsi="Times New Roman" w:cs="Times New Roman"/>
                              <w:b/>
                              <w:i/>
                              <w:sz w:val="44"/>
                              <w:szCs w:val="36"/>
                            </w:rPr>
                          </w:pPr>
                          <w:sdt>
                            <w:sdtPr>
                              <w:rPr>
                                <w:rFonts w:ascii="Times New Roman" w:hAnsi="Times New Roman" w:cs="Times New Roman"/>
                                <w:b/>
                                <w:i/>
                                <w:sz w:val="44"/>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1F3FF8">
                                <w:rPr>
                                  <w:rFonts w:ascii="Times New Roman" w:hAnsi="Times New Roman" w:cs="Times New Roman"/>
                                  <w:b/>
                                  <w:i/>
                                  <w:sz w:val="44"/>
                                  <w:szCs w:val="36"/>
                                </w:rPr>
                                <w:t>Actividad 3</w:t>
                              </w:r>
                            </w:sdtContent>
                          </w:sdt>
                        </w:p>
                      </w:txbxContent>
                    </v:textbox>
                    <w10:wrap anchorx="page" anchory="page"/>
                  </v:shape>
                </w:pict>
              </mc:Fallback>
            </mc:AlternateContent>
          </w:r>
          <w:r>
            <w:br w:type="page"/>
          </w:r>
        </w:p>
      </w:sdtContent>
    </w:sdt>
    <w:p w:rsidR="001F3FF8" w:rsidRDefault="001F3FF8">
      <w:pPr>
        <w:spacing w:before="0" w:after="160" w:line="259" w:lineRule="auto"/>
        <w:jc w:val="left"/>
      </w:pPr>
      <w:r>
        <w:lastRenderedPageBreak/>
        <w:br w:type="page"/>
      </w:r>
    </w:p>
    <w:p w:rsidR="001F3FF8" w:rsidRPr="001F3FF8" w:rsidRDefault="001F3FF8" w:rsidP="00037EF3">
      <w:pPr>
        <w:spacing w:after="360"/>
        <w:rPr>
          <w:b/>
          <w:i/>
          <w:sz w:val="25"/>
          <w:szCs w:val="25"/>
        </w:rPr>
      </w:pPr>
      <w:r w:rsidRPr="001F3FF8">
        <w:rPr>
          <w:b/>
          <w:i/>
          <w:sz w:val="25"/>
          <w:szCs w:val="25"/>
        </w:rPr>
        <w:lastRenderedPageBreak/>
        <w:t xml:space="preserve">Suponiendo que tenemos montado un Plex Media Server, responded a las siguientes </w:t>
      </w:r>
      <w:r w:rsidRPr="001F3FF8">
        <w:rPr>
          <w:b/>
          <w:i/>
          <w:sz w:val="25"/>
          <w:szCs w:val="25"/>
        </w:rPr>
        <w:t>preguntas</w:t>
      </w:r>
      <w:r w:rsidRPr="001F3FF8">
        <w:rPr>
          <w:b/>
          <w:i/>
          <w:sz w:val="25"/>
          <w:szCs w:val="25"/>
        </w:rPr>
        <w:t>:</w:t>
      </w:r>
    </w:p>
    <w:p w:rsidR="001F3FF8" w:rsidRDefault="001F3FF8" w:rsidP="001F3FF8">
      <w:pPr>
        <w:pStyle w:val="Prrafodelista"/>
        <w:numPr>
          <w:ilvl w:val="0"/>
          <w:numId w:val="1"/>
        </w:numPr>
        <w:rPr>
          <w:b/>
          <w:i/>
          <w:sz w:val="25"/>
          <w:szCs w:val="25"/>
        </w:rPr>
      </w:pPr>
      <w:r w:rsidRPr="001F3FF8">
        <w:rPr>
          <w:b/>
          <w:i/>
          <w:sz w:val="25"/>
          <w:szCs w:val="25"/>
        </w:rPr>
        <w:t>¿Cómo realizarías la verificación de que las operaciones definidas en los manuales de procedimiento se están realizando adecuadamente?</w:t>
      </w:r>
    </w:p>
    <w:p w:rsidR="00A412EF" w:rsidRDefault="00A412EF" w:rsidP="00A412EF">
      <w:r>
        <w:t xml:space="preserve">La verificación se realizaría </w:t>
      </w:r>
      <w:r>
        <w:t>mediante:</w:t>
      </w:r>
    </w:p>
    <w:p w:rsidR="00A412EF" w:rsidRDefault="00A412EF" w:rsidP="00A412EF">
      <w:pPr>
        <w:pStyle w:val="Prrafodelista"/>
        <w:numPr>
          <w:ilvl w:val="0"/>
          <w:numId w:val="2"/>
        </w:numPr>
      </w:pPr>
      <w:r w:rsidRPr="00A412EF">
        <w:rPr>
          <w:b/>
          <w:i/>
        </w:rPr>
        <w:t>Auditorías Periódicas:</w:t>
      </w:r>
      <w:r>
        <w:t xml:space="preserve"> Revisión manual y automatizada de la configuración, permisos </w:t>
      </w:r>
      <w:r>
        <w:t>y servicios según los manuales.</w:t>
      </w:r>
    </w:p>
    <w:p w:rsidR="00A412EF" w:rsidRDefault="00A412EF" w:rsidP="00A412EF">
      <w:pPr>
        <w:pStyle w:val="Prrafodelista"/>
      </w:pPr>
    </w:p>
    <w:p w:rsidR="00A412EF" w:rsidRDefault="00A412EF" w:rsidP="00A412EF">
      <w:pPr>
        <w:pStyle w:val="Prrafodelista"/>
        <w:numPr>
          <w:ilvl w:val="0"/>
          <w:numId w:val="2"/>
        </w:numPr>
      </w:pPr>
      <w:r w:rsidRPr="00A412EF">
        <w:rPr>
          <w:b/>
          <w:i/>
        </w:rPr>
        <w:t>Chequeo de Logs:</w:t>
      </w:r>
      <w:r>
        <w:t xml:space="preserve"> Revisar regularmente los logs del sistema operativo y de Plex Media Server para detectar errores, advertencias </w:t>
      </w:r>
      <w:r>
        <w:t>o actividades inusuales.</w:t>
      </w:r>
    </w:p>
    <w:p w:rsidR="00A412EF" w:rsidRDefault="00A412EF" w:rsidP="00A412EF">
      <w:pPr>
        <w:pStyle w:val="Prrafodelista"/>
      </w:pPr>
    </w:p>
    <w:p w:rsidR="00A412EF" w:rsidRDefault="00A412EF" w:rsidP="00A412EF">
      <w:pPr>
        <w:pStyle w:val="Prrafodelista"/>
        <w:numPr>
          <w:ilvl w:val="0"/>
          <w:numId w:val="2"/>
        </w:numPr>
      </w:pPr>
      <w:r w:rsidRPr="00A412EF">
        <w:rPr>
          <w:b/>
          <w:i/>
        </w:rPr>
        <w:t>Monitorización de Servicios:</w:t>
      </w:r>
      <w:r>
        <w:t xml:space="preserve"> Confirmar que los servicios de Plex (y sus dependencias, como la base de datos) están en ejecución y saludables (sys</w:t>
      </w:r>
      <w:r>
        <w:t>temctl status plexmediaserver).</w:t>
      </w:r>
    </w:p>
    <w:p w:rsidR="00A412EF" w:rsidRDefault="00A412EF" w:rsidP="00A412EF">
      <w:pPr>
        <w:pStyle w:val="Prrafodelista"/>
      </w:pPr>
    </w:p>
    <w:p w:rsidR="00A412EF" w:rsidRDefault="00A412EF" w:rsidP="00A412EF">
      <w:pPr>
        <w:pStyle w:val="Prrafodelista"/>
        <w:numPr>
          <w:ilvl w:val="0"/>
          <w:numId w:val="2"/>
        </w:numPr>
      </w:pPr>
      <w:r w:rsidRPr="00A412EF">
        <w:rPr>
          <w:b/>
          <w:i/>
        </w:rPr>
        <w:t>Pruebas Funcionales:</w:t>
      </w:r>
      <w:r>
        <w:t xml:space="preserve"> Realizar pruebas de usuario básicas (reproducir contenido, añadir nuevas películas/series, acceder desde diferentes dispositivos/ubicaciones) para confirmar que las funcionalidad</w:t>
      </w:r>
      <w:r>
        <w:t>es clave operan como se espera.</w:t>
      </w:r>
    </w:p>
    <w:p w:rsidR="00A412EF" w:rsidRDefault="00A412EF" w:rsidP="00A412EF">
      <w:pPr>
        <w:pStyle w:val="Prrafodelista"/>
      </w:pPr>
    </w:p>
    <w:p w:rsidR="001F3FF8" w:rsidRDefault="00A412EF" w:rsidP="00A412EF">
      <w:pPr>
        <w:pStyle w:val="Prrafodelista"/>
        <w:numPr>
          <w:ilvl w:val="0"/>
          <w:numId w:val="2"/>
        </w:numPr>
      </w:pPr>
      <w:r w:rsidRPr="00A412EF">
        <w:rPr>
          <w:b/>
          <w:i/>
        </w:rPr>
        <w:t>Listas de Verificación (Checklists):</w:t>
      </w:r>
      <w:r>
        <w:t xml:space="preserve"> Seguir listas predefinidas para cada operación o mantenimiento.</w:t>
      </w:r>
    </w:p>
    <w:p w:rsidR="00A412EF" w:rsidRPr="001F3FF8" w:rsidRDefault="00A412EF" w:rsidP="00A412EF">
      <w:pPr>
        <w:pStyle w:val="Prrafodelista"/>
      </w:pPr>
    </w:p>
    <w:p w:rsidR="001F3FF8" w:rsidRDefault="001F3FF8" w:rsidP="001F3FF8">
      <w:pPr>
        <w:pStyle w:val="Prrafodelista"/>
        <w:numPr>
          <w:ilvl w:val="0"/>
          <w:numId w:val="1"/>
        </w:numPr>
        <w:rPr>
          <w:b/>
          <w:i/>
          <w:sz w:val="25"/>
          <w:szCs w:val="25"/>
        </w:rPr>
      </w:pPr>
      <w:r w:rsidRPr="001F3FF8">
        <w:rPr>
          <w:b/>
          <w:i/>
          <w:sz w:val="25"/>
          <w:szCs w:val="25"/>
        </w:rPr>
        <w:t>¿Qué mecanismos de medición del rendimiento y del servicio vas a utilizar? ¿Por qué? ¿Qué parámetros vas a tener en cuenta para saber si la instalación ofrece un servicio de calidad?</w:t>
      </w:r>
    </w:p>
    <w:p w:rsidR="00235F10" w:rsidRPr="001F3FF8" w:rsidRDefault="00235F10" w:rsidP="00235F10">
      <w:pPr>
        <w:pStyle w:val="Prrafodelista"/>
        <w:ind w:left="360"/>
        <w:rPr>
          <w:b/>
          <w:i/>
          <w:sz w:val="25"/>
          <w:szCs w:val="25"/>
        </w:rPr>
      </w:pPr>
    </w:p>
    <w:p w:rsidR="00A412EF" w:rsidRDefault="00A412EF" w:rsidP="00235F10">
      <w:pPr>
        <w:pStyle w:val="Prrafodelista"/>
        <w:numPr>
          <w:ilvl w:val="0"/>
          <w:numId w:val="3"/>
        </w:numPr>
        <w:rPr>
          <w:b/>
          <w:i/>
        </w:rPr>
      </w:pPr>
      <w:r w:rsidRPr="00235F10">
        <w:rPr>
          <w:b/>
          <w:i/>
        </w:rPr>
        <w:t>Mecanismos de Medición:</w:t>
      </w:r>
    </w:p>
    <w:p w:rsidR="00235F10" w:rsidRPr="00235F10" w:rsidRDefault="00235F10" w:rsidP="00235F10">
      <w:pPr>
        <w:pStyle w:val="Prrafodelista"/>
        <w:rPr>
          <w:b/>
          <w:i/>
        </w:rPr>
      </w:pPr>
    </w:p>
    <w:p w:rsidR="00A412EF" w:rsidRDefault="00A412EF" w:rsidP="00235F10">
      <w:pPr>
        <w:pStyle w:val="Prrafodelista"/>
        <w:numPr>
          <w:ilvl w:val="0"/>
          <w:numId w:val="4"/>
        </w:numPr>
      </w:pPr>
      <w:r w:rsidRPr="00235F10">
        <w:rPr>
          <w:b/>
          <w:i/>
        </w:rPr>
        <w:t>Plex Dashboard/Activity:</w:t>
      </w:r>
      <w:r>
        <w:t xml:space="preserve"> La interfaz web de Plex ofrece un panel en tiempo real para ver transcodificaciones activas, uso de ancho de banda y usuarios conectado</w:t>
      </w:r>
      <w:r>
        <w:t>s. Útil para una visión rápida.</w:t>
      </w:r>
    </w:p>
    <w:p w:rsidR="00235F10" w:rsidRDefault="00235F10" w:rsidP="00235F10">
      <w:pPr>
        <w:pStyle w:val="Prrafodelista"/>
        <w:ind w:left="1069"/>
      </w:pPr>
    </w:p>
    <w:p w:rsidR="00A412EF" w:rsidRDefault="00A412EF" w:rsidP="00235F10">
      <w:pPr>
        <w:pStyle w:val="Prrafodelista"/>
        <w:numPr>
          <w:ilvl w:val="0"/>
          <w:numId w:val="4"/>
        </w:numPr>
        <w:rPr>
          <w:b/>
          <w:i/>
        </w:rPr>
      </w:pPr>
      <w:r w:rsidRPr="00235F10">
        <w:rPr>
          <w:b/>
          <w:i/>
        </w:rPr>
        <w:t xml:space="preserve">Monitorización de </w:t>
      </w:r>
      <w:r w:rsidRPr="00235F10">
        <w:rPr>
          <w:b/>
          <w:i/>
        </w:rPr>
        <w:t>Recursos del Sistema Operativo:</w:t>
      </w:r>
    </w:p>
    <w:p w:rsidR="00235F10" w:rsidRPr="00235F10" w:rsidRDefault="00235F10" w:rsidP="00235F10">
      <w:pPr>
        <w:pStyle w:val="Prrafodelista"/>
        <w:ind w:left="1069"/>
        <w:rPr>
          <w:b/>
          <w:i/>
        </w:rPr>
      </w:pPr>
    </w:p>
    <w:p w:rsidR="00A412EF" w:rsidRDefault="00A412EF" w:rsidP="00235F10">
      <w:pPr>
        <w:pStyle w:val="Prrafodelista"/>
        <w:numPr>
          <w:ilvl w:val="0"/>
          <w:numId w:val="5"/>
        </w:numPr>
      </w:pPr>
      <w:r w:rsidRPr="00037EF3">
        <w:rPr>
          <w:b/>
          <w:i/>
        </w:rPr>
        <w:t>htop / top (Linux) o Administrador de Tareas (W</w:t>
      </w:r>
      <w:r w:rsidRPr="00037EF3">
        <w:rPr>
          <w:b/>
          <w:i/>
        </w:rPr>
        <w:t>indows):</w:t>
      </w:r>
      <w:r>
        <w:t xml:space="preserve"> Para uso de CPU y RAM.</w:t>
      </w:r>
    </w:p>
    <w:p w:rsidR="00A412EF" w:rsidRDefault="00A412EF" w:rsidP="00235F10">
      <w:pPr>
        <w:pStyle w:val="Prrafodelista"/>
        <w:numPr>
          <w:ilvl w:val="0"/>
          <w:numId w:val="5"/>
        </w:numPr>
      </w:pPr>
      <w:r w:rsidRPr="00037EF3">
        <w:rPr>
          <w:b/>
          <w:i/>
        </w:rPr>
        <w:t>iotop (Linux) o Monitor de Recursos (Windows):</w:t>
      </w:r>
      <w:r>
        <w:t xml:space="preserve"> </w:t>
      </w:r>
      <w:r>
        <w:t>Para actividad de E/S de disco.</w:t>
      </w:r>
    </w:p>
    <w:p w:rsidR="00037EF3" w:rsidRDefault="00A412EF" w:rsidP="00037EF3">
      <w:pPr>
        <w:pStyle w:val="Prrafodelista"/>
        <w:numPr>
          <w:ilvl w:val="0"/>
          <w:numId w:val="5"/>
        </w:numPr>
      </w:pPr>
      <w:r w:rsidRPr="00037EF3">
        <w:rPr>
          <w:b/>
          <w:i/>
        </w:rPr>
        <w:t>nload / iftop (Linux) o Monitor de Red (Windows):</w:t>
      </w:r>
      <w:r>
        <w:t xml:space="preserve"> Para uso </w:t>
      </w:r>
      <w:r>
        <w:t>de ancho de banda de red.</w:t>
      </w:r>
    </w:p>
    <w:p w:rsidR="00037EF3" w:rsidRDefault="00037EF3" w:rsidP="00037EF3">
      <w:pPr>
        <w:pStyle w:val="Prrafodelista"/>
        <w:ind w:left="1353"/>
      </w:pPr>
    </w:p>
    <w:p w:rsidR="00A412EF" w:rsidRPr="00037EF3" w:rsidRDefault="00A412EF" w:rsidP="00037EF3">
      <w:pPr>
        <w:pStyle w:val="Prrafodelista"/>
        <w:numPr>
          <w:ilvl w:val="0"/>
          <w:numId w:val="5"/>
        </w:numPr>
      </w:pPr>
      <w:r w:rsidRPr="00037EF3">
        <w:rPr>
          <w:b/>
          <w:i/>
        </w:rPr>
        <w:t xml:space="preserve">¿Por qué? </w:t>
      </w:r>
      <w:r w:rsidRPr="00037EF3">
        <w:t>Permiten identificar cuellos de botella directos en el hardware del servidor.</w:t>
      </w:r>
    </w:p>
    <w:p w:rsidR="00A412EF" w:rsidRPr="00037EF3" w:rsidRDefault="00A412EF" w:rsidP="00037EF3">
      <w:pPr>
        <w:pStyle w:val="Prrafodelista"/>
        <w:numPr>
          <w:ilvl w:val="0"/>
          <w:numId w:val="4"/>
        </w:numPr>
      </w:pPr>
      <w:r w:rsidRPr="00037EF3">
        <w:rPr>
          <w:b/>
          <w:i/>
        </w:rPr>
        <w:lastRenderedPageBreak/>
        <w:t xml:space="preserve">Logs de Plex: </w:t>
      </w:r>
      <w:r w:rsidRPr="00037EF3">
        <w:t>Contienen información detallada sobre transcodificaciones, errores de reproducció</w:t>
      </w:r>
      <w:r w:rsidRPr="00037EF3">
        <w:t>n, escaneos de biblioteca, etc.</w:t>
      </w:r>
    </w:p>
    <w:p w:rsidR="00037EF3" w:rsidRPr="00037EF3" w:rsidRDefault="00037EF3" w:rsidP="00037EF3">
      <w:pPr>
        <w:pStyle w:val="Prrafodelista"/>
        <w:ind w:left="1069"/>
        <w:rPr>
          <w:b/>
          <w:i/>
        </w:rPr>
      </w:pPr>
    </w:p>
    <w:p w:rsidR="00A412EF" w:rsidRDefault="00A412EF" w:rsidP="00037EF3">
      <w:pPr>
        <w:pStyle w:val="Prrafodelista"/>
        <w:numPr>
          <w:ilvl w:val="0"/>
          <w:numId w:val="4"/>
        </w:numPr>
      </w:pPr>
      <w:r w:rsidRPr="00037EF3">
        <w:rPr>
          <w:b/>
          <w:i/>
        </w:rPr>
        <w:t>Herramientas de Monitorización (ej., Prometheus/Grafana, Zabbix):</w:t>
      </w:r>
      <w:r w:rsidRPr="00037EF3">
        <w:t xml:space="preserve"> Para métricas históricas, alertas y visualización avanzada de tendencias de recursos del servidor. ¿Por qué? Proporcionan una visión completa y proactiva del rendimiento a lo largo del tiemp</w:t>
      </w:r>
      <w:r w:rsidRPr="00037EF3">
        <w:t>o.</w:t>
      </w:r>
    </w:p>
    <w:p w:rsidR="00037EF3" w:rsidRPr="00037EF3" w:rsidRDefault="00037EF3" w:rsidP="00037EF3">
      <w:pPr>
        <w:pStyle w:val="Prrafodelista"/>
        <w:ind w:left="1069"/>
      </w:pPr>
    </w:p>
    <w:p w:rsidR="00A412EF" w:rsidRDefault="00A412EF" w:rsidP="00037EF3">
      <w:pPr>
        <w:pStyle w:val="Prrafodelista"/>
        <w:numPr>
          <w:ilvl w:val="0"/>
          <w:numId w:val="3"/>
        </w:numPr>
        <w:rPr>
          <w:b/>
          <w:i/>
        </w:rPr>
      </w:pPr>
      <w:r w:rsidRPr="00037EF3">
        <w:rPr>
          <w:b/>
          <w:i/>
        </w:rPr>
        <w:t>Parámetr</w:t>
      </w:r>
      <w:r w:rsidRPr="00037EF3">
        <w:rPr>
          <w:b/>
          <w:i/>
        </w:rPr>
        <w:t>os para un Servicio de Calidad:</w:t>
      </w:r>
    </w:p>
    <w:p w:rsidR="00037EF3" w:rsidRPr="00037EF3" w:rsidRDefault="00037EF3" w:rsidP="00037EF3">
      <w:pPr>
        <w:pStyle w:val="Prrafodelista"/>
        <w:rPr>
          <w:b/>
          <w:i/>
        </w:rPr>
      </w:pPr>
    </w:p>
    <w:p w:rsidR="00A412EF" w:rsidRDefault="00A412EF" w:rsidP="00037EF3">
      <w:pPr>
        <w:pStyle w:val="Prrafodelista"/>
        <w:numPr>
          <w:ilvl w:val="0"/>
          <w:numId w:val="6"/>
        </w:numPr>
      </w:pPr>
      <w:r w:rsidRPr="004C5D06">
        <w:rPr>
          <w:b/>
          <w:i/>
        </w:rPr>
        <w:t>CPU Utilization:</w:t>
      </w:r>
      <w:r>
        <w:t xml:space="preserve"> Bajo uso de CPU (&lt;80%) durante reproducciones sim</w:t>
      </w:r>
      <w:r>
        <w:t>ultáneas o transcodificaciones.</w:t>
      </w:r>
    </w:p>
    <w:p w:rsidR="00037EF3" w:rsidRDefault="00037EF3" w:rsidP="00037EF3">
      <w:pPr>
        <w:pStyle w:val="Prrafodelista"/>
        <w:ind w:left="1211"/>
      </w:pPr>
    </w:p>
    <w:p w:rsidR="00A412EF" w:rsidRDefault="00A412EF" w:rsidP="00037EF3">
      <w:pPr>
        <w:pStyle w:val="Prrafodelista"/>
        <w:numPr>
          <w:ilvl w:val="0"/>
          <w:numId w:val="6"/>
        </w:numPr>
      </w:pPr>
      <w:r w:rsidRPr="004C5D06">
        <w:rPr>
          <w:b/>
          <w:i/>
        </w:rPr>
        <w:t>RAM Usage:</w:t>
      </w:r>
      <w:r>
        <w:t xml:space="preserve"> Suficiente memoria li</w:t>
      </w:r>
      <w:r>
        <w:t>bre para evitar el uso de swap.</w:t>
      </w:r>
    </w:p>
    <w:p w:rsidR="00037EF3" w:rsidRDefault="00037EF3" w:rsidP="00037EF3">
      <w:pPr>
        <w:pStyle w:val="Prrafodelista"/>
        <w:ind w:left="1211"/>
      </w:pPr>
    </w:p>
    <w:p w:rsidR="00A412EF" w:rsidRDefault="00A412EF" w:rsidP="00037EF3">
      <w:pPr>
        <w:pStyle w:val="Prrafodelista"/>
        <w:numPr>
          <w:ilvl w:val="0"/>
          <w:numId w:val="6"/>
        </w:numPr>
      </w:pPr>
      <w:r w:rsidRPr="004C5D06">
        <w:rPr>
          <w:b/>
          <w:i/>
        </w:rPr>
        <w:t>Disk I/O Latency/Throughput:</w:t>
      </w:r>
      <w:r>
        <w:t xml:space="preserve"> Tiempos de acceso ráp</w:t>
      </w:r>
      <w:r>
        <w:t>idos a los archivos multimedia.</w:t>
      </w:r>
    </w:p>
    <w:p w:rsidR="00037EF3" w:rsidRDefault="00037EF3" w:rsidP="00037EF3">
      <w:pPr>
        <w:pStyle w:val="Prrafodelista"/>
        <w:ind w:left="1211"/>
      </w:pPr>
    </w:p>
    <w:p w:rsidR="00A412EF" w:rsidRDefault="00A412EF" w:rsidP="00037EF3">
      <w:pPr>
        <w:pStyle w:val="Prrafodelista"/>
        <w:numPr>
          <w:ilvl w:val="0"/>
          <w:numId w:val="6"/>
        </w:numPr>
      </w:pPr>
      <w:r w:rsidRPr="004C5D06">
        <w:rPr>
          <w:b/>
          <w:i/>
        </w:rPr>
        <w:t>Network Bandwidth:</w:t>
      </w:r>
      <w:r>
        <w:t xml:space="preserve"> Que el consumo de ancho de banda no s</w:t>
      </w:r>
      <w:r>
        <w:t>ature la conexión del servidor.</w:t>
      </w:r>
    </w:p>
    <w:p w:rsidR="00037EF3" w:rsidRDefault="00037EF3" w:rsidP="00037EF3">
      <w:pPr>
        <w:pStyle w:val="Prrafodelista"/>
        <w:ind w:left="1211"/>
      </w:pPr>
    </w:p>
    <w:p w:rsidR="00A412EF" w:rsidRDefault="00A412EF" w:rsidP="00037EF3">
      <w:pPr>
        <w:pStyle w:val="Prrafodelista"/>
        <w:numPr>
          <w:ilvl w:val="0"/>
          <w:numId w:val="6"/>
        </w:numPr>
      </w:pPr>
      <w:r w:rsidRPr="004C5D06">
        <w:rPr>
          <w:b/>
          <w:i/>
        </w:rPr>
        <w:t>Plex Transcode Metrics:</w:t>
      </w:r>
      <w:r>
        <w:t xml:space="preserve"> Que las transcodificaciones se realicen en tiempo real sin búfer, y que la calidad de la transcodificación </w:t>
      </w:r>
      <w:r>
        <w:t>sea buena.</w:t>
      </w:r>
    </w:p>
    <w:p w:rsidR="00037EF3" w:rsidRDefault="00037EF3" w:rsidP="00037EF3">
      <w:pPr>
        <w:pStyle w:val="Prrafodelista"/>
        <w:ind w:left="1211"/>
      </w:pPr>
    </w:p>
    <w:p w:rsidR="00A412EF" w:rsidRDefault="00A412EF" w:rsidP="00037EF3">
      <w:pPr>
        <w:pStyle w:val="Prrafodelista"/>
        <w:numPr>
          <w:ilvl w:val="0"/>
          <w:numId w:val="6"/>
        </w:numPr>
      </w:pPr>
      <w:r w:rsidRPr="004C5D06">
        <w:rPr>
          <w:b/>
          <w:i/>
        </w:rPr>
        <w:t>Tiempo de Inicio de Reproducción:</w:t>
      </w:r>
      <w:r>
        <w:t xml:space="preserve"> Que el contenido comie</w:t>
      </w:r>
      <w:r>
        <w:t>nce a reproducirse rápidamente.</w:t>
      </w:r>
    </w:p>
    <w:p w:rsidR="00037EF3" w:rsidRDefault="00037EF3" w:rsidP="00037EF3">
      <w:pPr>
        <w:pStyle w:val="Prrafodelista"/>
        <w:ind w:left="1211"/>
      </w:pPr>
    </w:p>
    <w:p w:rsidR="00A412EF" w:rsidRDefault="00A412EF" w:rsidP="00037EF3">
      <w:pPr>
        <w:pStyle w:val="Prrafodelista"/>
        <w:numPr>
          <w:ilvl w:val="0"/>
          <w:numId w:val="6"/>
        </w:numPr>
      </w:pPr>
      <w:r w:rsidRPr="004C5D06">
        <w:rPr>
          <w:b/>
          <w:i/>
        </w:rPr>
        <w:t>Ausencia de Buffering/Stalling:</w:t>
      </w:r>
      <w:r>
        <w:t xml:space="preserve"> Que no haya interrup</w:t>
      </w:r>
      <w:r>
        <w:t>ciones durante la reproducción.</w:t>
      </w:r>
    </w:p>
    <w:p w:rsidR="00037EF3" w:rsidRDefault="00037EF3" w:rsidP="00037EF3">
      <w:pPr>
        <w:pStyle w:val="Prrafodelista"/>
        <w:ind w:left="1211"/>
      </w:pPr>
    </w:p>
    <w:p w:rsidR="001F3FF8" w:rsidRDefault="00A412EF" w:rsidP="00037EF3">
      <w:pPr>
        <w:pStyle w:val="Prrafodelista"/>
        <w:numPr>
          <w:ilvl w:val="0"/>
          <w:numId w:val="6"/>
        </w:numPr>
      </w:pPr>
      <w:r w:rsidRPr="004C5D06">
        <w:rPr>
          <w:b/>
          <w:i/>
        </w:rPr>
        <w:t>Calidad de Reproducción:</w:t>
      </w:r>
      <w:r>
        <w:t xml:space="preserve"> Que la resolución y el bitrate se mantengan estables (si no hay una razón para bajar la calidad).</w:t>
      </w:r>
    </w:p>
    <w:p w:rsidR="00037EF3" w:rsidRPr="001F3FF8" w:rsidRDefault="00037EF3" w:rsidP="00037EF3">
      <w:pPr>
        <w:pStyle w:val="Prrafodelista"/>
      </w:pPr>
    </w:p>
    <w:p w:rsidR="001F3FF8" w:rsidRPr="001F3FF8" w:rsidRDefault="001F3FF8" w:rsidP="001F3FF8">
      <w:pPr>
        <w:pStyle w:val="Prrafodelista"/>
        <w:numPr>
          <w:ilvl w:val="0"/>
          <w:numId w:val="1"/>
        </w:numPr>
        <w:rPr>
          <w:b/>
          <w:i/>
          <w:sz w:val="25"/>
          <w:szCs w:val="25"/>
        </w:rPr>
      </w:pPr>
      <w:r w:rsidRPr="001F3FF8">
        <w:rPr>
          <w:b/>
          <w:i/>
          <w:sz w:val="25"/>
          <w:szCs w:val="25"/>
        </w:rPr>
        <w:t>Pongámonos en el caso de que el servidor está siendo utilizado por más usuarios conectados, ¿Cuáles son las medidas de contención que utilizarías para mantener el máximo nivel de servicio posible? ¿Y para limitar</w:t>
      </w:r>
      <w:r w:rsidRPr="001F3FF8">
        <w:rPr>
          <w:b/>
          <w:i/>
          <w:sz w:val="25"/>
          <w:szCs w:val="25"/>
        </w:rPr>
        <w:t xml:space="preserve"> los posibles daños al sistema?</w:t>
      </w:r>
    </w:p>
    <w:p w:rsidR="004C5D06" w:rsidRPr="004C5D06" w:rsidRDefault="004C5D06" w:rsidP="004C5D06">
      <w:pPr>
        <w:rPr>
          <w:b/>
          <w:i/>
        </w:rPr>
      </w:pPr>
      <w:r w:rsidRPr="004C5D06">
        <w:rPr>
          <w:b/>
          <w:i/>
        </w:rPr>
        <w:t>Medidas de Contención para</w:t>
      </w:r>
      <w:r w:rsidRPr="004C5D06">
        <w:rPr>
          <w:b/>
          <w:i/>
        </w:rPr>
        <w:t xml:space="preserve"> Mantener el Nivel de Servicio:</w:t>
      </w:r>
    </w:p>
    <w:p w:rsidR="004C5D06" w:rsidRDefault="004C5D06" w:rsidP="004C5D06">
      <w:pPr>
        <w:pStyle w:val="Prrafodelista"/>
        <w:numPr>
          <w:ilvl w:val="0"/>
          <w:numId w:val="7"/>
        </w:numPr>
      </w:pPr>
      <w:r w:rsidRPr="004C5D06">
        <w:rPr>
          <w:b/>
          <w:i/>
        </w:rPr>
        <w:t>Limitar la Transcodificación Concurrente:</w:t>
      </w:r>
      <w:r>
        <w:t xml:space="preserve"> Configurar en Plex el número máximo de transcodificaciones simultáneas que puede realizar el servi</w:t>
      </w:r>
      <w:r>
        <w:t>dor para evitar saturar la CPU.</w:t>
      </w:r>
    </w:p>
    <w:p w:rsidR="004C5D06" w:rsidRDefault="004C5D06" w:rsidP="004C5D06">
      <w:pPr>
        <w:pStyle w:val="Prrafodelista"/>
      </w:pPr>
    </w:p>
    <w:p w:rsidR="004C5D06" w:rsidRDefault="004C5D06" w:rsidP="004C5D06">
      <w:pPr>
        <w:pStyle w:val="Prrafodelista"/>
        <w:numPr>
          <w:ilvl w:val="0"/>
          <w:numId w:val="7"/>
        </w:numPr>
      </w:pPr>
      <w:r w:rsidRPr="004C5D06">
        <w:rPr>
          <w:b/>
          <w:i/>
        </w:rPr>
        <w:t>Optimizar Calidad de Transcodificación:</w:t>
      </w:r>
      <w:r>
        <w:t xml:space="preserve"> Ajustar la configuración de transcodificación a una calidad que equilibre la experiencia con el rendimiento del servidor (ej., transcodificación por hardware si está disponible).</w:t>
      </w:r>
    </w:p>
    <w:p w:rsidR="004C5D06" w:rsidRDefault="004C5D06" w:rsidP="004C5D06">
      <w:pPr>
        <w:pStyle w:val="Prrafodelista"/>
        <w:numPr>
          <w:ilvl w:val="0"/>
          <w:numId w:val="7"/>
        </w:numPr>
      </w:pPr>
      <w:r w:rsidRPr="004C5D06">
        <w:rPr>
          <w:b/>
          <w:i/>
        </w:rPr>
        <w:lastRenderedPageBreak/>
        <w:t>Priorizar Ancho de Banda (QoS):</w:t>
      </w:r>
      <w:r>
        <w:t xml:space="preserve"> En el router/firewall, dar prioridad al tráfico de Plex (HTTP/HTTPS en los puertos de Plex) para asegurar que las transmisiones te</w:t>
      </w:r>
      <w:r>
        <w:t>ngan suficiente ancho de banda.</w:t>
      </w:r>
    </w:p>
    <w:p w:rsidR="004C5D06" w:rsidRDefault="004C5D06" w:rsidP="004C5D06">
      <w:pPr>
        <w:pStyle w:val="Prrafodelista"/>
      </w:pPr>
    </w:p>
    <w:p w:rsidR="004C5D06" w:rsidRDefault="004C5D06" w:rsidP="004C5D06">
      <w:pPr>
        <w:pStyle w:val="Prrafodelista"/>
        <w:numPr>
          <w:ilvl w:val="0"/>
          <w:numId w:val="7"/>
        </w:numPr>
      </w:pPr>
      <w:r w:rsidRPr="004C5D06">
        <w:rPr>
          <w:b/>
          <w:i/>
        </w:rPr>
        <w:t>Caché y RAM:</w:t>
      </w:r>
      <w:r>
        <w:t xml:space="preserve"> Asegurarse de tener suficiente RAM para el sistema operativo y el caché de Plex, re</w:t>
      </w:r>
      <w:r>
        <w:t>duciendo las lecturas de disco.</w:t>
      </w:r>
    </w:p>
    <w:p w:rsidR="004C5D06" w:rsidRDefault="004C5D06" w:rsidP="004C5D06">
      <w:pPr>
        <w:pStyle w:val="Prrafodelista"/>
      </w:pPr>
    </w:p>
    <w:p w:rsidR="004C5D06" w:rsidRDefault="004C5D06" w:rsidP="004C5D06">
      <w:pPr>
        <w:pStyle w:val="Prrafodelista"/>
        <w:numPr>
          <w:ilvl w:val="0"/>
          <w:numId w:val="7"/>
        </w:numPr>
      </w:pPr>
      <w:r w:rsidRPr="004C5D06">
        <w:rPr>
          <w:b/>
          <w:i/>
        </w:rPr>
        <w:t>Optimización de Almacenamiento:</w:t>
      </w:r>
      <w:r>
        <w:t xml:space="preserve"> Contenido en SSDs o sistemas RAID de alto rendimiento.</w:t>
      </w:r>
    </w:p>
    <w:p w:rsidR="004C5D06" w:rsidRDefault="004C5D06" w:rsidP="004C5D06">
      <w:pPr>
        <w:pStyle w:val="Prrafodelista"/>
      </w:pPr>
    </w:p>
    <w:p w:rsidR="004C5D06" w:rsidRDefault="004C5D06" w:rsidP="004C5D06">
      <w:pPr>
        <w:pStyle w:val="Prrafodelista"/>
        <w:numPr>
          <w:ilvl w:val="0"/>
          <w:numId w:val="7"/>
        </w:numPr>
      </w:pPr>
      <w:r w:rsidRPr="004C5D06">
        <w:rPr>
          <w:b/>
          <w:i/>
        </w:rPr>
        <w:t>Notificar a Usuarios:</w:t>
      </w:r>
      <w:r>
        <w:t xml:space="preserve"> Informar a los usuarios si el servidor está bajo alta carga o si se es</w:t>
      </w:r>
      <w:r>
        <w:t>peran degradaciones temporales.</w:t>
      </w:r>
    </w:p>
    <w:p w:rsidR="004C5D06" w:rsidRPr="004C5D06" w:rsidRDefault="004C5D06" w:rsidP="004C5D06">
      <w:pPr>
        <w:rPr>
          <w:b/>
          <w:i/>
        </w:rPr>
      </w:pPr>
      <w:r w:rsidRPr="004C5D06">
        <w:rPr>
          <w:b/>
          <w:i/>
        </w:rPr>
        <w:t>Medidas para Limitar Posibles Daños al Siste</w:t>
      </w:r>
      <w:r w:rsidRPr="004C5D06">
        <w:rPr>
          <w:b/>
          <w:i/>
        </w:rPr>
        <w:t>ma:</w:t>
      </w:r>
    </w:p>
    <w:p w:rsidR="004C5D06" w:rsidRDefault="004C5D06" w:rsidP="004C5D06">
      <w:pPr>
        <w:pStyle w:val="Prrafodelista"/>
        <w:numPr>
          <w:ilvl w:val="0"/>
          <w:numId w:val="8"/>
        </w:numPr>
      </w:pPr>
      <w:r w:rsidRPr="004C5D06">
        <w:rPr>
          <w:b/>
          <w:i/>
        </w:rPr>
        <w:t>Límites de Recursos (Cgroups en Linux):</w:t>
      </w:r>
      <w:r>
        <w:t xml:space="preserve"> Configurar límites de recursos a los procesos de Plex para que no consuman todo el CPU o RAM, dejando recu</w:t>
      </w:r>
      <w:r>
        <w:t>rsos para el sistema operativo.</w:t>
      </w:r>
    </w:p>
    <w:p w:rsidR="004C5D06" w:rsidRDefault="004C5D06" w:rsidP="004C5D06">
      <w:pPr>
        <w:pStyle w:val="Prrafodelista"/>
      </w:pPr>
    </w:p>
    <w:p w:rsidR="004C5D06" w:rsidRDefault="004C5D06" w:rsidP="004C5D06">
      <w:pPr>
        <w:pStyle w:val="Prrafodelista"/>
        <w:numPr>
          <w:ilvl w:val="0"/>
          <w:numId w:val="8"/>
        </w:numPr>
      </w:pPr>
      <w:r w:rsidRPr="004C5D06">
        <w:rPr>
          <w:b/>
          <w:i/>
        </w:rPr>
        <w:t>Monitoreo con Alertas:</w:t>
      </w:r>
      <w:r>
        <w:t xml:space="preserve"> Configurar alertas (por email, SMS) para cuando los umbrales de CPU, RAM, disco o ancho de banda se superen, permiti</w:t>
      </w:r>
      <w:r>
        <w:t>endo una intervención temprana.</w:t>
      </w:r>
    </w:p>
    <w:p w:rsidR="004C5D06" w:rsidRDefault="004C5D06" w:rsidP="004C5D06">
      <w:pPr>
        <w:pStyle w:val="Prrafodelista"/>
      </w:pPr>
    </w:p>
    <w:p w:rsidR="004C5D06" w:rsidRDefault="004C5D06" w:rsidP="004C5D06">
      <w:pPr>
        <w:pStyle w:val="Prrafodelista"/>
        <w:numPr>
          <w:ilvl w:val="0"/>
          <w:numId w:val="8"/>
        </w:numPr>
      </w:pPr>
      <w:r w:rsidRPr="004C5D06">
        <w:rPr>
          <w:b/>
          <w:i/>
        </w:rPr>
        <w:t>Copias de Seguridad (Backups):</w:t>
      </w:r>
      <w:r>
        <w:t xml:space="preserve"> Realizar copias de seguridad regulares de la base de datos de Plex y la configuración para poder restaurar el servidor en</w:t>
      </w:r>
      <w:r>
        <w:t xml:space="preserve"> caso de un fallo catastrófico.</w:t>
      </w:r>
    </w:p>
    <w:p w:rsidR="004C5D06" w:rsidRDefault="004C5D06" w:rsidP="004C5D06">
      <w:pPr>
        <w:pStyle w:val="Prrafodelista"/>
      </w:pPr>
    </w:p>
    <w:p w:rsidR="004C5D06" w:rsidRDefault="004C5D06" w:rsidP="004C5D06">
      <w:pPr>
        <w:pStyle w:val="Prrafodelista"/>
        <w:numPr>
          <w:ilvl w:val="0"/>
          <w:numId w:val="8"/>
        </w:numPr>
      </w:pPr>
      <w:r w:rsidRPr="004C5D06">
        <w:rPr>
          <w:b/>
          <w:i/>
        </w:rPr>
        <w:t>Firewall Robusto:</w:t>
      </w:r>
      <w:r>
        <w:t xml:space="preserve"> Mantener un firewall (UFW, iptables) configurado para permitir solo los puertos necesarios de Plex y SSH, </w:t>
      </w:r>
      <w:r>
        <w:t>bloqueando accesos no deseados.</w:t>
      </w:r>
    </w:p>
    <w:p w:rsidR="004C5D06" w:rsidRDefault="004C5D06" w:rsidP="004C5D06">
      <w:pPr>
        <w:pStyle w:val="Prrafodelista"/>
      </w:pPr>
    </w:p>
    <w:p w:rsidR="004C5D06" w:rsidRDefault="004C5D06" w:rsidP="004C5D06">
      <w:pPr>
        <w:pStyle w:val="Prrafodelista"/>
        <w:numPr>
          <w:ilvl w:val="0"/>
          <w:numId w:val="8"/>
        </w:numPr>
      </w:pPr>
      <w:r w:rsidRPr="004C5D06">
        <w:rPr>
          <w:b/>
          <w:i/>
        </w:rPr>
        <w:t>Seguridad de Acceso:</w:t>
      </w:r>
      <w:r>
        <w:t xml:space="preserve"> Usar contraseñas fuertes y autenticación de dos factores para las </w:t>
      </w:r>
      <w:r>
        <w:t>cuentas de Plex y del servidor.</w:t>
      </w:r>
    </w:p>
    <w:p w:rsidR="004C5D06" w:rsidRDefault="004C5D06" w:rsidP="004C5D06">
      <w:pPr>
        <w:pStyle w:val="Prrafodelista"/>
      </w:pPr>
    </w:p>
    <w:p w:rsidR="001F3FF8" w:rsidRDefault="004C5D06" w:rsidP="004C5D06">
      <w:pPr>
        <w:pStyle w:val="Prrafodelista"/>
        <w:numPr>
          <w:ilvl w:val="0"/>
          <w:numId w:val="8"/>
        </w:numPr>
      </w:pPr>
      <w:r w:rsidRPr="004C5D06">
        <w:rPr>
          <w:b/>
          <w:i/>
        </w:rPr>
        <w:t>Actualizaciones:</w:t>
      </w:r>
      <w:r>
        <w:t xml:space="preserve"> Mantener el sistema operativo y Plex Media Server actualizados para parchear vulnerabilidades.</w:t>
      </w:r>
    </w:p>
    <w:p w:rsidR="004C5D06" w:rsidRPr="001F3FF8" w:rsidRDefault="004C5D06" w:rsidP="004C5D06">
      <w:pPr>
        <w:pStyle w:val="Prrafodelista"/>
      </w:pPr>
    </w:p>
    <w:p w:rsidR="001F3FF8" w:rsidRPr="001F3FF8" w:rsidRDefault="001F3FF8" w:rsidP="001F3FF8">
      <w:pPr>
        <w:pStyle w:val="Prrafodelista"/>
        <w:numPr>
          <w:ilvl w:val="0"/>
          <w:numId w:val="1"/>
        </w:numPr>
        <w:rPr>
          <w:b/>
          <w:i/>
          <w:sz w:val="25"/>
          <w:szCs w:val="25"/>
        </w:rPr>
      </w:pPr>
      <w:r w:rsidRPr="001F3FF8">
        <w:rPr>
          <w:b/>
          <w:i/>
          <w:sz w:val="25"/>
          <w:szCs w:val="25"/>
        </w:rPr>
        <w:t xml:space="preserve">Imagina que quieres reproducir un video o audio y aparece un error, ¿cómo vas a corregir esta situación? ¿Qué técnicas y herramientas de diagnóstico vas a utilizar </w:t>
      </w:r>
      <w:r w:rsidRPr="001F3FF8">
        <w:rPr>
          <w:b/>
          <w:i/>
          <w:sz w:val="25"/>
          <w:szCs w:val="25"/>
        </w:rPr>
        <w:t>para identificar</w:t>
      </w:r>
      <w:r w:rsidRPr="001F3FF8">
        <w:rPr>
          <w:b/>
          <w:i/>
          <w:sz w:val="25"/>
          <w:szCs w:val="25"/>
        </w:rPr>
        <w:t xml:space="preserve"> la causa del mal funcionamiento? ¿Cómo procederías para la resolución definitiva del problema? ¿Y para recuperar la situación previa a la incidencia?</w:t>
      </w:r>
    </w:p>
    <w:p w:rsidR="00F466D2" w:rsidRPr="00F466D2" w:rsidRDefault="00F466D2" w:rsidP="00F466D2">
      <w:pPr>
        <w:rPr>
          <w:b/>
          <w:i/>
        </w:rPr>
      </w:pPr>
      <w:r w:rsidRPr="00F466D2">
        <w:rPr>
          <w:b/>
          <w:i/>
        </w:rPr>
        <w:t>Corre</w:t>
      </w:r>
      <w:r w:rsidRPr="00F466D2">
        <w:rPr>
          <w:b/>
          <w:i/>
        </w:rPr>
        <w:t>cción Inicial (Primeros Pasos):</w:t>
      </w:r>
    </w:p>
    <w:p w:rsidR="00F466D2" w:rsidRDefault="00F466D2" w:rsidP="00F466D2">
      <w:pPr>
        <w:pStyle w:val="Prrafodelista"/>
        <w:numPr>
          <w:ilvl w:val="0"/>
          <w:numId w:val="9"/>
        </w:numPr>
      </w:pPr>
      <w:r w:rsidRPr="00F466D2">
        <w:rPr>
          <w:b/>
          <w:i/>
        </w:rPr>
        <w:t>Reiniciar Cliente/Servidor:</w:t>
      </w:r>
      <w:r>
        <w:t xml:space="preserve"> Primero, intentar reiniciar la aplicación cliente (Plex App, navegador), y si persiste, reiniciar el Plex Media Server.</w:t>
      </w:r>
    </w:p>
    <w:p w:rsidR="00F466D2" w:rsidRDefault="00F466D2" w:rsidP="00F466D2">
      <w:pPr>
        <w:pStyle w:val="Prrafodelista"/>
        <w:numPr>
          <w:ilvl w:val="0"/>
          <w:numId w:val="9"/>
        </w:numPr>
      </w:pPr>
      <w:r w:rsidRPr="00F466D2">
        <w:rPr>
          <w:b/>
          <w:i/>
        </w:rPr>
        <w:lastRenderedPageBreak/>
        <w:t>Verificar Conexión de Red:</w:t>
      </w:r>
      <w:r>
        <w:t xml:space="preserve"> Asegurarse de que el cliente y el servidor </w:t>
      </w:r>
      <w:r>
        <w:t>tienen conexión a Internet/red.</w:t>
      </w:r>
    </w:p>
    <w:p w:rsidR="00F466D2" w:rsidRPr="00F466D2" w:rsidRDefault="00F466D2" w:rsidP="00F466D2">
      <w:pPr>
        <w:rPr>
          <w:b/>
          <w:i/>
        </w:rPr>
      </w:pPr>
      <w:r w:rsidRPr="00F466D2">
        <w:rPr>
          <w:b/>
          <w:i/>
        </w:rPr>
        <w:t>Técnicas</w:t>
      </w:r>
      <w:r w:rsidRPr="00F466D2">
        <w:rPr>
          <w:b/>
          <w:i/>
        </w:rPr>
        <w:t xml:space="preserve"> y Herramientas de Diagnóstico:</w:t>
      </w:r>
    </w:p>
    <w:p w:rsidR="00F466D2" w:rsidRDefault="00F466D2" w:rsidP="00F466D2">
      <w:pPr>
        <w:pStyle w:val="Prrafodelista"/>
        <w:numPr>
          <w:ilvl w:val="0"/>
          <w:numId w:val="10"/>
        </w:numPr>
      </w:pPr>
      <w:r w:rsidRPr="00F466D2">
        <w:rPr>
          <w:b/>
          <w:i/>
        </w:rPr>
        <w:t>Mensaje de Error:</w:t>
      </w:r>
      <w:r>
        <w:t xml:space="preserve"> Anotar el mensaje exacto de error en el cliente Plex (ej., "No se puede reproducir el contenido",</w:t>
      </w:r>
      <w:r>
        <w:t xml:space="preserve"> "Error de transcodificación").</w:t>
      </w:r>
    </w:p>
    <w:p w:rsidR="00F466D2" w:rsidRDefault="00F466D2" w:rsidP="00F466D2">
      <w:pPr>
        <w:pStyle w:val="Prrafodelista"/>
      </w:pPr>
    </w:p>
    <w:p w:rsidR="00F466D2" w:rsidRDefault="00F466D2" w:rsidP="00F466D2">
      <w:pPr>
        <w:pStyle w:val="Prrafodelista"/>
        <w:numPr>
          <w:ilvl w:val="0"/>
          <w:numId w:val="10"/>
        </w:numPr>
      </w:pPr>
      <w:r w:rsidRPr="00F466D2">
        <w:rPr>
          <w:b/>
          <w:i/>
        </w:rPr>
        <w:t>Plex Dashboard/Activity:</w:t>
      </w:r>
      <w:r>
        <w:t xml:space="preserve"> Comprobar si hay sesiones de transcodificación</w:t>
      </w:r>
      <w:r>
        <w:t xml:space="preserve"> activas fallando.</w:t>
      </w:r>
    </w:p>
    <w:p w:rsidR="00F466D2" w:rsidRDefault="00F466D2" w:rsidP="00F466D2">
      <w:pPr>
        <w:pStyle w:val="Prrafodelista"/>
      </w:pPr>
    </w:p>
    <w:p w:rsidR="00F466D2" w:rsidRDefault="00F466D2" w:rsidP="00F466D2">
      <w:pPr>
        <w:pStyle w:val="Prrafodelista"/>
        <w:numPr>
          <w:ilvl w:val="0"/>
          <w:numId w:val="10"/>
        </w:numPr>
      </w:pPr>
      <w:r w:rsidRPr="00F466D2">
        <w:rPr>
          <w:b/>
          <w:i/>
        </w:rPr>
        <w:t>Logs de Plex Media Server:</w:t>
      </w:r>
      <w:r>
        <w:t xml:space="preserve"> Es la herramienta principal. Revisar los archivos de log de Plex (especialmente Plex Media Server.log y Plex Transcoder.log) en busca de mensajes de error relacionados con la reproducción, transcodificación o </w:t>
      </w:r>
      <w:r>
        <w:t>acceso a archivos.</w:t>
      </w:r>
    </w:p>
    <w:p w:rsidR="00F466D2" w:rsidRDefault="00F466D2" w:rsidP="00F466D2">
      <w:pPr>
        <w:pStyle w:val="Prrafodelista"/>
      </w:pPr>
    </w:p>
    <w:p w:rsidR="00F466D2" w:rsidRDefault="00F466D2" w:rsidP="00F466D2">
      <w:pPr>
        <w:pStyle w:val="Prrafodelista"/>
        <w:numPr>
          <w:ilvl w:val="0"/>
          <w:numId w:val="10"/>
        </w:numPr>
      </w:pPr>
      <w:r w:rsidRPr="00F466D2">
        <w:rPr>
          <w:b/>
          <w:i/>
        </w:rPr>
        <w:t>Monitorización de Recursos (CPU, RAM, Disco, Red):</w:t>
      </w:r>
      <w:r>
        <w:t xml:space="preserve"> Usar herramientas como htop, iotop, nload para ver si hay cuellos de botella dura</w:t>
      </w:r>
      <w:r>
        <w:t>nte el intento de reproducción.</w:t>
      </w:r>
    </w:p>
    <w:p w:rsidR="00F466D2" w:rsidRDefault="00F466D2" w:rsidP="00F466D2">
      <w:pPr>
        <w:pStyle w:val="Prrafodelista"/>
      </w:pPr>
    </w:p>
    <w:p w:rsidR="00F466D2" w:rsidRDefault="00F466D2" w:rsidP="00F466D2">
      <w:pPr>
        <w:pStyle w:val="Prrafodelista"/>
        <w:numPr>
          <w:ilvl w:val="0"/>
          <w:numId w:val="10"/>
        </w:numPr>
      </w:pPr>
      <w:r w:rsidRPr="00F466D2">
        <w:rPr>
          <w:b/>
          <w:i/>
        </w:rPr>
        <w:t>Permisos de Archivo:</w:t>
      </w:r>
      <w:r>
        <w:t xml:space="preserve"> Verificar los permisos del archivo multimedia en el servidor para asegurarse de qu</w:t>
      </w:r>
      <w:r>
        <w:t>e Plex tiene acceso de lectura.</w:t>
      </w:r>
    </w:p>
    <w:p w:rsidR="00F466D2" w:rsidRDefault="00F466D2" w:rsidP="00F466D2">
      <w:pPr>
        <w:pStyle w:val="Prrafodelista"/>
      </w:pPr>
    </w:p>
    <w:p w:rsidR="00F466D2" w:rsidRDefault="00F466D2" w:rsidP="00F466D2">
      <w:pPr>
        <w:pStyle w:val="Prrafodelista"/>
        <w:numPr>
          <w:ilvl w:val="0"/>
          <w:numId w:val="10"/>
        </w:numPr>
      </w:pPr>
      <w:r w:rsidRPr="00F466D2">
        <w:rPr>
          <w:b/>
          <w:i/>
        </w:rPr>
        <w:t>Integridad del Archivo Multimedia:</w:t>
      </w:r>
      <w:r>
        <w:t xml:space="preserve"> Intentar reproducir el archivo directamente en el servidor con un reproductor local para descarta</w:t>
      </w:r>
      <w:r>
        <w:t>r que el archivo esté corrupto.</w:t>
      </w:r>
    </w:p>
    <w:p w:rsidR="00F466D2" w:rsidRDefault="00F466D2" w:rsidP="00F466D2">
      <w:pPr>
        <w:pStyle w:val="Prrafodelista"/>
      </w:pPr>
    </w:p>
    <w:p w:rsidR="00F466D2" w:rsidRDefault="00F466D2" w:rsidP="00F466D2">
      <w:pPr>
        <w:pStyle w:val="Prrafodelista"/>
        <w:numPr>
          <w:ilvl w:val="0"/>
          <w:numId w:val="10"/>
        </w:numPr>
      </w:pPr>
      <w:r w:rsidRPr="00F466D2">
        <w:rPr>
          <w:b/>
          <w:i/>
        </w:rPr>
        <w:t>Compatibilidad del Formato:</w:t>
      </w:r>
      <w:r>
        <w:t xml:space="preserve"> Confirmar que el formato de video/audio es co</w:t>
      </w:r>
      <w:r>
        <w:t>mpatible con Plex y el cliente.</w:t>
      </w:r>
    </w:p>
    <w:p w:rsidR="00F466D2" w:rsidRPr="00F466D2" w:rsidRDefault="00F466D2" w:rsidP="00F466D2">
      <w:pPr>
        <w:rPr>
          <w:b/>
          <w:i/>
        </w:rPr>
      </w:pPr>
      <w:r w:rsidRPr="00F466D2">
        <w:rPr>
          <w:b/>
          <w:i/>
        </w:rPr>
        <w:t>Procedimiento</w:t>
      </w:r>
      <w:r w:rsidRPr="00F466D2">
        <w:rPr>
          <w:b/>
          <w:i/>
        </w:rPr>
        <w:t xml:space="preserve"> para la Resolución Definitiva:</w:t>
      </w:r>
    </w:p>
    <w:p w:rsidR="00F466D2" w:rsidRDefault="00F466D2" w:rsidP="00F466D2">
      <w:pPr>
        <w:pStyle w:val="Prrafodelista"/>
        <w:numPr>
          <w:ilvl w:val="0"/>
          <w:numId w:val="11"/>
        </w:numPr>
        <w:rPr>
          <w:b/>
          <w:i/>
        </w:rPr>
      </w:pPr>
      <w:r w:rsidRPr="00F466D2">
        <w:rPr>
          <w:b/>
          <w:i/>
        </w:rPr>
        <w:t xml:space="preserve">Identificación de la Causa </w:t>
      </w:r>
      <w:r w:rsidRPr="00F466D2">
        <w:rPr>
          <w:b/>
          <w:i/>
        </w:rPr>
        <w:t>Raíz: Basado en el diagnóstico:</w:t>
      </w:r>
    </w:p>
    <w:p w:rsidR="00F466D2" w:rsidRPr="00F466D2" w:rsidRDefault="00F466D2" w:rsidP="00F466D2">
      <w:pPr>
        <w:pStyle w:val="Prrafodelista"/>
        <w:rPr>
          <w:b/>
          <w:i/>
        </w:rPr>
      </w:pPr>
    </w:p>
    <w:p w:rsidR="00F466D2" w:rsidRDefault="00F466D2" w:rsidP="00F466D2">
      <w:pPr>
        <w:pStyle w:val="Prrafodelista"/>
        <w:numPr>
          <w:ilvl w:val="0"/>
          <w:numId w:val="12"/>
        </w:numPr>
      </w:pPr>
      <w:r w:rsidRPr="00F466D2">
        <w:rPr>
          <w:b/>
          <w:i/>
        </w:rPr>
        <w:t>Error de transcodificación:</w:t>
      </w:r>
      <w:r>
        <w:t xml:space="preserve"> El servidor no tiene suficiente CPU/RAM para transcodificar, o el arch</w:t>
      </w:r>
      <w:r>
        <w:t>ivo es un formato problemático.</w:t>
      </w:r>
    </w:p>
    <w:p w:rsidR="00F466D2" w:rsidRDefault="00F466D2" w:rsidP="00F466D2">
      <w:pPr>
        <w:pStyle w:val="Prrafodelista"/>
      </w:pPr>
    </w:p>
    <w:p w:rsidR="00F466D2" w:rsidRDefault="00F466D2" w:rsidP="00F466D2">
      <w:pPr>
        <w:pStyle w:val="Prrafodelista"/>
        <w:numPr>
          <w:ilvl w:val="0"/>
          <w:numId w:val="12"/>
        </w:numPr>
      </w:pPr>
      <w:r w:rsidRPr="00F466D2">
        <w:rPr>
          <w:b/>
          <w:i/>
        </w:rPr>
        <w:t>Permisos/Acceso:</w:t>
      </w:r>
      <w:r>
        <w:t xml:space="preserve"> Plex no puede leer el archivo.</w:t>
      </w:r>
    </w:p>
    <w:p w:rsidR="00F466D2" w:rsidRDefault="00F466D2" w:rsidP="00F466D2">
      <w:pPr>
        <w:pStyle w:val="Prrafodelista"/>
      </w:pPr>
    </w:p>
    <w:p w:rsidR="00F466D2" w:rsidRDefault="00F466D2" w:rsidP="00F466D2">
      <w:pPr>
        <w:pStyle w:val="Prrafodelista"/>
        <w:numPr>
          <w:ilvl w:val="0"/>
          <w:numId w:val="12"/>
        </w:numPr>
      </w:pPr>
      <w:r w:rsidRPr="00F466D2">
        <w:rPr>
          <w:b/>
          <w:i/>
        </w:rPr>
        <w:t>Red/Conectividad:</w:t>
      </w:r>
      <w:r>
        <w:t xml:space="preserve"> Problemas </w:t>
      </w:r>
      <w:r>
        <w:t>entre el cliente y el servidor.</w:t>
      </w:r>
    </w:p>
    <w:p w:rsidR="00F466D2" w:rsidRDefault="00F466D2" w:rsidP="00F466D2">
      <w:pPr>
        <w:pStyle w:val="Prrafodelista"/>
      </w:pPr>
    </w:p>
    <w:p w:rsidR="00F466D2" w:rsidRDefault="00F466D2" w:rsidP="00F466D2">
      <w:pPr>
        <w:pStyle w:val="Prrafodelista"/>
        <w:numPr>
          <w:ilvl w:val="0"/>
          <w:numId w:val="12"/>
        </w:numPr>
      </w:pPr>
      <w:r w:rsidRPr="00F466D2">
        <w:rPr>
          <w:b/>
          <w:i/>
        </w:rPr>
        <w:t>Archivo Corrupto:</w:t>
      </w:r>
      <w:r>
        <w:t xml:space="preserve"> El </w:t>
      </w:r>
      <w:r>
        <w:t>archivo multimedia está dañado.</w:t>
      </w:r>
    </w:p>
    <w:p w:rsidR="00F466D2" w:rsidRDefault="00F466D2" w:rsidP="00F466D2">
      <w:pPr>
        <w:pStyle w:val="Prrafodelista"/>
      </w:pPr>
    </w:p>
    <w:p w:rsidR="00F466D2" w:rsidRDefault="00F466D2" w:rsidP="00F466D2">
      <w:pPr>
        <w:pStyle w:val="Prrafodelista"/>
        <w:numPr>
          <w:ilvl w:val="0"/>
          <w:numId w:val="12"/>
        </w:numPr>
      </w:pPr>
      <w:r w:rsidRPr="00F466D2">
        <w:rPr>
          <w:b/>
          <w:i/>
        </w:rPr>
        <w:t>Base de Datos Corrupta:</w:t>
      </w:r>
      <w:r>
        <w:t xml:space="preserve"> La bas</w:t>
      </w:r>
      <w:r>
        <w:t>e de datos de Plex está dañada.</w:t>
      </w:r>
    </w:p>
    <w:p w:rsidR="00F850D0" w:rsidRDefault="00F850D0" w:rsidP="00F850D0">
      <w:pPr>
        <w:pStyle w:val="Prrafodelista"/>
      </w:pPr>
    </w:p>
    <w:p w:rsidR="00F466D2" w:rsidRDefault="00F466D2" w:rsidP="00F850D0"/>
    <w:p w:rsidR="00F466D2" w:rsidRDefault="00F466D2" w:rsidP="00F466D2">
      <w:pPr>
        <w:pStyle w:val="Prrafodelista"/>
        <w:numPr>
          <w:ilvl w:val="0"/>
          <w:numId w:val="11"/>
        </w:numPr>
        <w:rPr>
          <w:b/>
          <w:i/>
        </w:rPr>
      </w:pPr>
      <w:r w:rsidRPr="00F466D2">
        <w:rPr>
          <w:b/>
          <w:i/>
        </w:rPr>
        <w:lastRenderedPageBreak/>
        <w:t>Aplicación de la Solución:</w:t>
      </w:r>
      <w:bookmarkStart w:id="0" w:name="_GoBack"/>
      <w:bookmarkEnd w:id="0"/>
    </w:p>
    <w:p w:rsidR="00F850D0" w:rsidRPr="00F466D2" w:rsidRDefault="00F850D0" w:rsidP="00F850D0">
      <w:pPr>
        <w:pStyle w:val="Prrafodelista"/>
        <w:rPr>
          <w:b/>
          <w:i/>
        </w:rPr>
      </w:pPr>
    </w:p>
    <w:p w:rsidR="00F466D2" w:rsidRDefault="00F850D0" w:rsidP="00F850D0">
      <w:pPr>
        <w:pStyle w:val="Prrafodelista"/>
        <w:numPr>
          <w:ilvl w:val="0"/>
          <w:numId w:val="13"/>
        </w:numPr>
      </w:pPr>
      <w:r w:rsidRPr="00F850D0">
        <w:rPr>
          <w:b/>
          <w:i/>
        </w:rPr>
        <w:t>Codificación:</w:t>
      </w:r>
      <w:r w:rsidR="00F466D2">
        <w:t xml:space="preserve"> Ajustar calidad, habilitar codificación por hardware, actualizar el servidor.</w:t>
      </w:r>
    </w:p>
    <w:p w:rsidR="00F850D0" w:rsidRDefault="00F850D0" w:rsidP="00F850D0">
      <w:pPr>
        <w:pStyle w:val="Prrafodelista"/>
      </w:pPr>
    </w:p>
    <w:p w:rsidR="00F466D2" w:rsidRDefault="00F466D2" w:rsidP="00F850D0">
      <w:pPr>
        <w:pStyle w:val="Prrafodelista"/>
        <w:numPr>
          <w:ilvl w:val="0"/>
          <w:numId w:val="13"/>
        </w:numPr>
      </w:pPr>
      <w:r w:rsidRPr="00F850D0">
        <w:rPr>
          <w:b/>
          <w:i/>
        </w:rPr>
        <w:t>Permisos:</w:t>
      </w:r>
      <w:r>
        <w:t xml:space="preserve"> Corregir pe</w:t>
      </w:r>
      <w:r>
        <w:t>rmisos (chmod, chown en Linux).</w:t>
      </w:r>
    </w:p>
    <w:p w:rsidR="00F850D0" w:rsidRDefault="00F850D0" w:rsidP="00F850D0">
      <w:pPr>
        <w:pStyle w:val="Prrafodelista"/>
      </w:pPr>
    </w:p>
    <w:p w:rsidR="00F466D2" w:rsidRDefault="00F466D2" w:rsidP="00F850D0">
      <w:pPr>
        <w:pStyle w:val="Prrafodelista"/>
        <w:numPr>
          <w:ilvl w:val="0"/>
          <w:numId w:val="13"/>
        </w:numPr>
      </w:pPr>
      <w:r w:rsidRPr="00F850D0">
        <w:rPr>
          <w:b/>
          <w:i/>
        </w:rPr>
        <w:t>Red:</w:t>
      </w:r>
      <w:r>
        <w:t xml:space="preserve"> Diagnosticar y solucionar problemas de red (fir</w:t>
      </w:r>
      <w:r>
        <w:t>ewall, router, ancho de banda).</w:t>
      </w:r>
    </w:p>
    <w:p w:rsidR="00F850D0" w:rsidRDefault="00F850D0" w:rsidP="00F850D0">
      <w:pPr>
        <w:pStyle w:val="Prrafodelista"/>
      </w:pPr>
    </w:p>
    <w:p w:rsidR="00F466D2" w:rsidRDefault="00F466D2" w:rsidP="00F850D0">
      <w:pPr>
        <w:pStyle w:val="Prrafodelista"/>
        <w:numPr>
          <w:ilvl w:val="0"/>
          <w:numId w:val="13"/>
        </w:numPr>
      </w:pPr>
      <w:r w:rsidRPr="00F850D0">
        <w:rPr>
          <w:b/>
          <w:i/>
        </w:rPr>
        <w:t>Archivo Corrupto:</w:t>
      </w:r>
      <w:r>
        <w:t xml:space="preserve"> Sustituir el a</w:t>
      </w:r>
      <w:r>
        <w:t>rchivo por una copia funcional.</w:t>
      </w:r>
    </w:p>
    <w:p w:rsidR="00F850D0" w:rsidRDefault="00F850D0" w:rsidP="00F850D0">
      <w:pPr>
        <w:pStyle w:val="Prrafodelista"/>
      </w:pPr>
    </w:p>
    <w:p w:rsidR="00F466D2" w:rsidRDefault="00F466D2" w:rsidP="00F850D0">
      <w:pPr>
        <w:pStyle w:val="Prrafodelista"/>
        <w:numPr>
          <w:ilvl w:val="0"/>
          <w:numId w:val="13"/>
        </w:numPr>
      </w:pPr>
      <w:r w:rsidRPr="00F850D0">
        <w:rPr>
          <w:b/>
          <w:i/>
        </w:rPr>
        <w:t>Base de Datos:</w:t>
      </w:r>
      <w:r>
        <w:t xml:space="preserve"> Optimizar la base de datos de Plex</w:t>
      </w:r>
      <w:r>
        <w:t xml:space="preserve"> o restaurarla desde un backup.</w:t>
      </w:r>
    </w:p>
    <w:p w:rsidR="00F850D0" w:rsidRDefault="00F850D0" w:rsidP="00F850D0">
      <w:pPr>
        <w:pStyle w:val="Prrafodelista"/>
      </w:pPr>
    </w:p>
    <w:p w:rsidR="00F466D2" w:rsidRPr="00F466D2" w:rsidRDefault="00F466D2" w:rsidP="00F466D2">
      <w:pPr>
        <w:pStyle w:val="Prrafodelista"/>
        <w:numPr>
          <w:ilvl w:val="0"/>
          <w:numId w:val="11"/>
        </w:numPr>
        <w:rPr>
          <w:b/>
          <w:i/>
        </w:rPr>
      </w:pPr>
      <w:r w:rsidRPr="00F466D2">
        <w:rPr>
          <w:b/>
          <w:i/>
        </w:rPr>
        <w:t>Verificación: Probar la reproducc</w:t>
      </w:r>
      <w:r w:rsidRPr="00F466D2">
        <w:rPr>
          <w:b/>
          <w:i/>
        </w:rPr>
        <w:t>ión del contenido problemático.</w:t>
      </w:r>
    </w:p>
    <w:p w:rsidR="00F466D2" w:rsidRPr="00F850D0" w:rsidRDefault="00F466D2" w:rsidP="00F466D2">
      <w:pPr>
        <w:rPr>
          <w:b/>
          <w:i/>
        </w:rPr>
      </w:pPr>
      <w:r w:rsidRPr="00F850D0">
        <w:rPr>
          <w:b/>
          <w:i/>
        </w:rPr>
        <w:t>Recuperación de la Si</w:t>
      </w:r>
      <w:r w:rsidRPr="00F850D0">
        <w:rPr>
          <w:b/>
          <w:i/>
        </w:rPr>
        <w:t>tuación Previa a la Incidencia:</w:t>
      </w:r>
    </w:p>
    <w:p w:rsidR="00F466D2" w:rsidRDefault="00F466D2" w:rsidP="00F850D0">
      <w:pPr>
        <w:pStyle w:val="Prrafodelista"/>
        <w:numPr>
          <w:ilvl w:val="0"/>
          <w:numId w:val="14"/>
        </w:numPr>
      </w:pPr>
      <w:r w:rsidRPr="00F850D0">
        <w:rPr>
          <w:b/>
          <w:i/>
        </w:rPr>
        <w:t>Deshacer Cambios Recientes:</w:t>
      </w:r>
      <w:r>
        <w:t xml:space="preserve"> Si la incidencia ocurrió después de un cambio de conf</w:t>
      </w:r>
      <w:r>
        <w:t>iguración, deshacer ese cambio.</w:t>
      </w:r>
    </w:p>
    <w:p w:rsidR="00F850D0" w:rsidRDefault="00F850D0" w:rsidP="00F850D0">
      <w:pPr>
        <w:pStyle w:val="Prrafodelista"/>
      </w:pPr>
    </w:p>
    <w:p w:rsidR="00F466D2" w:rsidRDefault="00F466D2" w:rsidP="00F850D0">
      <w:pPr>
        <w:pStyle w:val="Prrafodelista"/>
        <w:numPr>
          <w:ilvl w:val="0"/>
          <w:numId w:val="14"/>
        </w:numPr>
      </w:pPr>
      <w:r w:rsidRPr="00F850D0">
        <w:rPr>
          <w:b/>
          <w:i/>
        </w:rPr>
        <w:t>Restaurar desde Backup:</w:t>
      </w:r>
      <w:r>
        <w:t xml:space="preserve"> Si la base de datos de Plex se ha corrompido o la configuración se ha dañado irreparablemente, restaurar la base de datos y/o los archivos de configuración de Plex desde la c</w:t>
      </w:r>
      <w:r>
        <w:t>opia de seguridad más reciente.</w:t>
      </w:r>
    </w:p>
    <w:p w:rsidR="00F850D0" w:rsidRDefault="00F850D0" w:rsidP="00F850D0">
      <w:pPr>
        <w:pStyle w:val="Prrafodelista"/>
      </w:pPr>
    </w:p>
    <w:p w:rsidR="001F3FF8" w:rsidRDefault="00F466D2" w:rsidP="00F850D0">
      <w:pPr>
        <w:pStyle w:val="Prrafodelista"/>
        <w:numPr>
          <w:ilvl w:val="0"/>
          <w:numId w:val="14"/>
        </w:numPr>
      </w:pPr>
      <w:r w:rsidRPr="00F850D0">
        <w:rPr>
          <w:b/>
          <w:i/>
        </w:rPr>
        <w:t>Snapshots de VM/Sistema:</w:t>
      </w:r>
      <w:r>
        <w:t xml:space="preserve"> Si el servidor es una máquina virtual, revertir a un snapshot previo a la incidencia.</w:t>
      </w:r>
    </w:p>
    <w:p w:rsidR="00F850D0" w:rsidRPr="001F3FF8" w:rsidRDefault="00F850D0" w:rsidP="00F850D0">
      <w:pPr>
        <w:pStyle w:val="Prrafodelista"/>
      </w:pPr>
    </w:p>
    <w:p w:rsidR="001F3FF8" w:rsidRPr="001F3FF8" w:rsidRDefault="001F3FF8" w:rsidP="001F3FF8">
      <w:pPr>
        <w:pStyle w:val="Prrafodelista"/>
        <w:numPr>
          <w:ilvl w:val="0"/>
          <w:numId w:val="1"/>
        </w:numPr>
        <w:rPr>
          <w:b/>
          <w:i/>
          <w:sz w:val="25"/>
          <w:szCs w:val="25"/>
        </w:rPr>
      </w:pPr>
      <w:r w:rsidRPr="001F3FF8">
        <w:rPr>
          <w:b/>
          <w:i/>
          <w:sz w:val="25"/>
          <w:szCs w:val="25"/>
        </w:rPr>
        <w:t>Según las causas que han provocado la incidencia, establece un procedimiento para prevenir situaciones similares.</w:t>
      </w:r>
    </w:p>
    <w:p w:rsidR="00F850D0" w:rsidRPr="00F850D0" w:rsidRDefault="00F850D0" w:rsidP="00F850D0">
      <w:pPr>
        <w:rPr>
          <w:i/>
        </w:rPr>
      </w:pPr>
      <w:r w:rsidRPr="00F850D0">
        <w:rPr>
          <w:i/>
        </w:rPr>
        <w:t>Un procedimiento de prevención debe basarse e</w:t>
      </w:r>
      <w:r w:rsidRPr="00F850D0">
        <w:rPr>
          <w:i/>
        </w:rPr>
        <w:t>n las causas comunes de fallos:</w:t>
      </w:r>
    </w:p>
    <w:p w:rsidR="00F850D0" w:rsidRDefault="00F850D0" w:rsidP="00F850D0">
      <w:pPr>
        <w:pStyle w:val="Prrafodelista"/>
        <w:numPr>
          <w:ilvl w:val="0"/>
          <w:numId w:val="15"/>
        </w:numPr>
        <w:rPr>
          <w:b/>
          <w:i/>
        </w:rPr>
      </w:pPr>
      <w:r w:rsidRPr="00F850D0">
        <w:rPr>
          <w:b/>
          <w:i/>
        </w:rPr>
        <w:t>Monitorización Proactiva:</w:t>
      </w:r>
    </w:p>
    <w:p w:rsidR="002B6CD4" w:rsidRPr="00F850D0" w:rsidRDefault="002B6CD4" w:rsidP="002B6CD4">
      <w:pPr>
        <w:pStyle w:val="Prrafodelista"/>
        <w:rPr>
          <w:b/>
          <w:i/>
        </w:rPr>
      </w:pPr>
    </w:p>
    <w:p w:rsidR="00F850D0" w:rsidRDefault="00F850D0" w:rsidP="002B6CD4">
      <w:pPr>
        <w:pStyle w:val="Prrafodelista"/>
        <w:numPr>
          <w:ilvl w:val="0"/>
          <w:numId w:val="16"/>
        </w:numPr>
      </w:pPr>
      <w:r>
        <w:t xml:space="preserve">Implementar herramientas de monitorización (Prometheus/Grafana, Zabbix) para CPU, RAM, disco, red </w:t>
      </w:r>
      <w:r>
        <w:t>y métricas específicas de Plex.</w:t>
      </w:r>
    </w:p>
    <w:p w:rsidR="002B6CD4" w:rsidRDefault="002B6CD4" w:rsidP="002B6CD4">
      <w:pPr>
        <w:pStyle w:val="Prrafodelista"/>
      </w:pPr>
    </w:p>
    <w:p w:rsidR="00F850D0" w:rsidRDefault="00F850D0" w:rsidP="002B6CD4">
      <w:pPr>
        <w:pStyle w:val="Prrafodelista"/>
        <w:numPr>
          <w:ilvl w:val="0"/>
          <w:numId w:val="16"/>
        </w:numPr>
      </w:pPr>
      <w:r>
        <w:t>Establecer alertas automáticas para umbrales críticos (ej., CPU &gt; 80% por 5 min, disc</w:t>
      </w:r>
      <w:r>
        <w:t>o casi lleno, errores en logs).</w:t>
      </w:r>
    </w:p>
    <w:p w:rsidR="002B6CD4" w:rsidRDefault="002B6CD4" w:rsidP="002B6CD4">
      <w:pPr>
        <w:pStyle w:val="Prrafodelista"/>
      </w:pPr>
    </w:p>
    <w:p w:rsidR="00F850D0" w:rsidRDefault="00F850D0" w:rsidP="00F850D0">
      <w:pPr>
        <w:pStyle w:val="Prrafodelista"/>
        <w:numPr>
          <w:ilvl w:val="0"/>
          <w:numId w:val="15"/>
        </w:numPr>
        <w:rPr>
          <w:b/>
          <w:i/>
        </w:rPr>
      </w:pPr>
      <w:r w:rsidRPr="00F850D0">
        <w:rPr>
          <w:b/>
          <w:i/>
        </w:rPr>
        <w:t>Mantenimiento Preventivo:</w:t>
      </w:r>
    </w:p>
    <w:p w:rsidR="002B6CD4" w:rsidRPr="00F850D0" w:rsidRDefault="002B6CD4" w:rsidP="002B6CD4">
      <w:pPr>
        <w:pStyle w:val="Prrafodelista"/>
        <w:rPr>
          <w:b/>
          <w:i/>
        </w:rPr>
      </w:pPr>
    </w:p>
    <w:p w:rsidR="00F850D0" w:rsidRDefault="00F850D0" w:rsidP="002B6CD4">
      <w:pPr>
        <w:pStyle w:val="Prrafodelista"/>
        <w:numPr>
          <w:ilvl w:val="0"/>
          <w:numId w:val="16"/>
        </w:numPr>
      </w:pPr>
      <w:r w:rsidRPr="002B6CD4">
        <w:rPr>
          <w:b/>
          <w:i/>
        </w:rPr>
        <w:t>Actualizaciones Regulares:</w:t>
      </w:r>
      <w:r>
        <w:t xml:space="preserve"> Mantener el sistema operativo, Plex Media Server y los clientes actualizados para aplicar parches de segu</w:t>
      </w:r>
      <w:r>
        <w:t>ridad y mejoras de rendimiento.</w:t>
      </w:r>
    </w:p>
    <w:p w:rsidR="00F850D0" w:rsidRDefault="00F850D0" w:rsidP="002B6CD4">
      <w:pPr>
        <w:pStyle w:val="Prrafodelista"/>
        <w:numPr>
          <w:ilvl w:val="0"/>
          <w:numId w:val="16"/>
        </w:numPr>
      </w:pPr>
      <w:r w:rsidRPr="002B6CD4">
        <w:rPr>
          <w:b/>
          <w:i/>
        </w:rPr>
        <w:lastRenderedPageBreak/>
        <w:t>Revisión de Logs:</w:t>
      </w:r>
      <w:r>
        <w:t xml:space="preserve"> Programar la revisión periódica de logs (manual o con herramientas de análisis de logs).</w:t>
      </w:r>
    </w:p>
    <w:p w:rsidR="002B6CD4" w:rsidRDefault="002B6CD4" w:rsidP="002B6CD4">
      <w:pPr>
        <w:pStyle w:val="Prrafodelista"/>
      </w:pPr>
    </w:p>
    <w:p w:rsidR="00F850D0" w:rsidRDefault="00F850D0" w:rsidP="002B6CD4">
      <w:pPr>
        <w:pStyle w:val="Prrafodelista"/>
        <w:numPr>
          <w:ilvl w:val="0"/>
          <w:numId w:val="16"/>
        </w:numPr>
      </w:pPr>
      <w:r w:rsidRPr="002B6CD4">
        <w:rPr>
          <w:b/>
          <w:i/>
        </w:rPr>
        <w:t>Optimización de Base de Datos de Plex:</w:t>
      </w:r>
      <w:r>
        <w:t xml:space="preserve"> Programar las tareas de mantenimien</w:t>
      </w:r>
      <w:r>
        <w:t>to de la base de datos de Plex.</w:t>
      </w:r>
    </w:p>
    <w:p w:rsidR="002B6CD4" w:rsidRDefault="002B6CD4" w:rsidP="002B6CD4">
      <w:pPr>
        <w:pStyle w:val="Prrafodelista"/>
      </w:pPr>
    </w:p>
    <w:p w:rsidR="00F850D0" w:rsidRDefault="00F850D0" w:rsidP="00F850D0">
      <w:pPr>
        <w:pStyle w:val="Prrafodelista"/>
        <w:numPr>
          <w:ilvl w:val="0"/>
          <w:numId w:val="15"/>
        </w:numPr>
        <w:rPr>
          <w:b/>
          <w:i/>
        </w:rPr>
      </w:pPr>
      <w:r w:rsidRPr="00F850D0">
        <w:rPr>
          <w:b/>
          <w:i/>
        </w:rPr>
        <w:t>Gestión de Capacidad:</w:t>
      </w:r>
    </w:p>
    <w:p w:rsidR="002B6CD4" w:rsidRPr="00F850D0" w:rsidRDefault="002B6CD4" w:rsidP="002B6CD4">
      <w:pPr>
        <w:pStyle w:val="Prrafodelista"/>
        <w:rPr>
          <w:b/>
          <w:i/>
        </w:rPr>
      </w:pPr>
    </w:p>
    <w:p w:rsidR="00F850D0" w:rsidRDefault="00F850D0" w:rsidP="002B6CD4">
      <w:pPr>
        <w:pStyle w:val="Prrafodelista"/>
        <w:numPr>
          <w:ilvl w:val="0"/>
          <w:numId w:val="16"/>
        </w:numPr>
      </w:pPr>
      <w:r w:rsidRPr="002B6CD4">
        <w:rPr>
          <w:b/>
          <w:i/>
        </w:rPr>
        <w:t>Planificación del Almacenamiento:</w:t>
      </w:r>
      <w:r>
        <w:t xml:space="preserve"> Monitorear el espacio en disco y planificar expansiones antes de que el almacenamiento se llene.</w:t>
      </w:r>
    </w:p>
    <w:p w:rsidR="002B6CD4" w:rsidRDefault="002B6CD4" w:rsidP="002B6CD4">
      <w:pPr>
        <w:pStyle w:val="Prrafodelista"/>
      </w:pPr>
    </w:p>
    <w:p w:rsidR="00F850D0" w:rsidRDefault="00F850D0" w:rsidP="002B6CD4">
      <w:pPr>
        <w:pStyle w:val="Prrafodelista"/>
        <w:numPr>
          <w:ilvl w:val="0"/>
          <w:numId w:val="16"/>
        </w:numPr>
      </w:pPr>
      <w:r w:rsidRPr="002B6CD4">
        <w:rPr>
          <w:b/>
          <w:i/>
        </w:rPr>
        <w:t>Ancho de Banda:</w:t>
      </w:r>
      <w:r>
        <w:t xml:space="preserve"> Asegurarse de tener suficiente ancho de ban</w:t>
      </w:r>
      <w:r>
        <w:t>da para los usuarios esperados.</w:t>
      </w:r>
    </w:p>
    <w:p w:rsidR="002B6CD4" w:rsidRDefault="002B6CD4" w:rsidP="002B6CD4">
      <w:pPr>
        <w:pStyle w:val="Prrafodelista"/>
      </w:pPr>
    </w:p>
    <w:p w:rsidR="00F850D0" w:rsidRDefault="00F850D0" w:rsidP="002B6CD4">
      <w:pPr>
        <w:pStyle w:val="Prrafodelista"/>
        <w:numPr>
          <w:ilvl w:val="0"/>
          <w:numId w:val="16"/>
        </w:numPr>
      </w:pPr>
      <w:r w:rsidRPr="002B6CD4">
        <w:rPr>
          <w:b/>
          <w:i/>
        </w:rPr>
        <w:t>Recursos del Servidor:</w:t>
      </w:r>
      <w:r>
        <w:t xml:space="preserve"> Dimensionar el servidor con suficiente CPU y RAM para las necesidades de transcodifi</w:t>
      </w:r>
      <w:r>
        <w:t>cación y usuarios concurrentes.</w:t>
      </w:r>
    </w:p>
    <w:p w:rsidR="002B6CD4" w:rsidRDefault="002B6CD4" w:rsidP="002B6CD4">
      <w:pPr>
        <w:pStyle w:val="Prrafodelista"/>
      </w:pPr>
    </w:p>
    <w:p w:rsidR="002B6CD4" w:rsidRDefault="002B6CD4" w:rsidP="002B6CD4">
      <w:pPr>
        <w:pStyle w:val="Prrafodelista"/>
      </w:pPr>
    </w:p>
    <w:p w:rsidR="00F850D0" w:rsidRDefault="00F850D0" w:rsidP="00F850D0">
      <w:pPr>
        <w:pStyle w:val="Prrafodelista"/>
        <w:numPr>
          <w:ilvl w:val="0"/>
          <w:numId w:val="15"/>
        </w:numPr>
        <w:rPr>
          <w:b/>
          <w:i/>
        </w:rPr>
      </w:pPr>
      <w:r w:rsidRPr="00F850D0">
        <w:rPr>
          <w:b/>
          <w:i/>
        </w:rPr>
        <w:t>Copia de Seguridad y Re</w:t>
      </w:r>
      <w:r w:rsidRPr="00F850D0">
        <w:rPr>
          <w:b/>
          <w:i/>
        </w:rPr>
        <w:t>cuperación (Disaster Recovery):</w:t>
      </w:r>
    </w:p>
    <w:p w:rsidR="002B6CD4" w:rsidRPr="00F850D0" w:rsidRDefault="002B6CD4" w:rsidP="002B6CD4">
      <w:pPr>
        <w:pStyle w:val="Prrafodelista"/>
        <w:rPr>
          <w:b/>
          <w:i/>
        </w:rPr>
      </w:pPr>
    </w:p>
    <w:p w:rsidR="00F850D0" w:rsidRDefault="00F850D0" w:rsidP="002B6CD4">
      <w:pPr>
        <w:pStyle w:val="Prrafodelista"/>
        <w:numPr>
          <w:ilvl w:val="0"/>
          <w:numId w:val="16"/>
        </w:numPr>
      </w:pPr>
      <w:r w:rsidRPr="002B6CD4">
        <w:rPr>
          <w:b/>
          <w:i/>
        </w:rPr>
        <w:t>Backups Automatizados:</w:t>
      </w:r>
      <w:r>
        <w:t xml:space="preserve"> Implementar backups regulares y automáticos de la base de datos y configuración de </w:t>
      </w:r>
      <w:r>
        <w:t>Plex, almacenados externamente.</w:t>
      </w:r>
    </w:p>
    <w:p w:rsidR="002B6CD4" w:rsidRDefault="002B6CD4" w:rsidP="002B6CD4">
      <w:pPr>
        <w:pStyle w:val="Prrafodelista"/>
      </w:pPr>
    </w:p>
    <w:p w:rsidR="00F850D0" w:rsidRDefault="00F850D0" w:rsidP="002B6CD4">
      <w:pPr>
        <w:pStyle w:val="Prrafodelista"/>
        <w:numPr>
          <w:ilvl w:val="0"/>
          <w:numId w:val="16"/>
        </w:numPr>
      </w:pPr>
      <w:r w:rsidRPr="002B6CD4">
        <w:rPr>
          <w:b/>
          <w:i/>
        </w:rPr>
        <w:t>Plan de Recuperación:</w:t>
      </w:r>
      <w:r>
        <w:t xml:space="preserve"> Documentar y probar periódicamente el procedimiento de recupe</w:t>
      </w:r>
      <w:r>
        <w:t>ración ante desastres.</w:t>
      </w:r>
    </w:p>
    <w:p w:rsidR="002B6CD4" w:rsidRDefault="002B6CD4" w:rsidP="002B6CD4">
      <w:pPr>
        <w:pStyle w:val="Prrafodelista"/>
      </w:pPr>
    </w:p>
    <w:p w:rsidR="00F850D0" w:rsidRDefault="00F850D0" w:rsidP="00F850D0">
      <w:pPr>
        <w:pStyle w:val="Prrafodelista"/>
        <w:numPr>
          <w:ilvl w:val="0"/>
          <w:numId w:val="15"/>
        </w:numPr>
        <w:rPr>
          <w:b/>
          <w:i/>
        </w:rPr>
      </w:pPr>
      <w:r w:rsidRPr="00F850D0">
        <w:rPr>
          <w:b/>
          <w:i/>
        </w:rPr>
        <w:t>Hardening y Seguridad:</w:t>
      </w:r>
    </w:p>
    <w:p w:rsidR="002B6CD4" w:rsidRPr="00F850D0" w:rsidRDefault="002B6CD4" w:rsidP="002B6CD4">
      <w:pPr>
        <w:pStyle w:val="Prrafodelista"/>
        <w:rPr>
          <w:b/>
          <w:i/>
        </w:rPr>
      </w:pPr>
    </w:p>
    <w:p w:rsidR="00F850D0" w:rsidRDefault="00F850D0" w:rsidP="002B6CD4">
      <w:pPr>
        <w:pStyle w:val="Prrafodelista"/>
        <w:numPr>
          <w:ilvl w:val="0"/>
          <w:numId w:val="16"/>
        </w:numPr>
      </w:pPr>
      <w:r w:rsidRPr="002B6CD4">
        <w:rPr>
          <w:b/>
          <w:i/>
        </w:rPr>
        <w:t xml:space="preserve">Firewall: </w:t>
      </w:r>
      <w:r>
        <w:t>Mantener el firewall configurado con la política de mínimo privilegio (bloqu</w:t>
      </w:r>
      <w:r>
        <w:t>ear todo excepto lo necesario).</w:t>
      </w:r>
    </w:p>
    <w:p w:rsidR="002B6CD4" w:rsidRDefault="002B6CD4" w:rsidP="002B6CD4">
      <w:pPr>
        <w:pStyle w:val="Prrafodelista"/>
      </w:pPr>
    </w:p>
    <w:p w:rsidR="00F850D0" w:rsidRDefault="00F850D0" w:rsidP="002B6CD4">
      <w:pPr>
        <w:pStyle w:val="Prrafodelista"/>
        <w:numPr>
          <w:ilvl w:val="0"/>
          <w:numId w:val="16"/>
        </w:numPr>
      </w:pPr>
      <w:r w:rsidRPr="002B6CD4">
        <w:rPr>
          <w:b/>
          <w:i/>
        </w:rPr>
        <w:t>Autenticación Fuerte:</w:t>
      </w:r>
      <w:r>
        <w:t xml:space="preserve"> Contraseñas complejas, 2FA para </w:t>
      </w:r>
      <w:r>
        <w:t>el acceso al servidor y a Plex.</w:t>
      </w:r>
    </w:p>
    <w:p w:rsidR="002B6CD4" w:rsidRDefault="002B6CD4" w:rsidP="002B6CD4">
      <w:pPr>
        <w:pStyle w:val="Prrafodelista"/>
      </w:pPr>
    </w:p>
    <w:p w:rsidR="00F850D0" w:rsidRDefault="00F850D0" w:rsidP="002B6CD4">
      <w:pPr>
        <w:pStyle w:val="Prrafodelista"/>
        <w:numPr>
          <w:ilvl w:val="0"/>
          <w:numId w:val="16"/>
        </w:numPr>
      </w:pPr>
      <w:r w:rsidRPr="002B6CD4">
        <w:rPr>
          <w:b/>
          <w:i/>
        </w:rPr>
        <w:t>Permisos Correctos:</w:t>
      </w:r>
      <w:r>
        <w:t xml:space="preserve"> Asegurar que los permisos de archivo y directorio son los mínimos necesarios </w:t>
      </w:r>
      <w:r>
        <w:t>para el funcionamiento de Plex.</w:t>
      </w:r>
    </w:p>
    <w:p w:rsidR="002B6CD4" w:rsidRDefault="002B6CD4" w:rsidP="002B6CD4">
      <w:pPr>
        <w:pStyle w:val="Prrafodelista"/>
      </w:pPr>
    </w:p>
    <w:p w:rsidR="00F850D0" w:rsidRDefault="00F850D0" w:rsidP="00F850D0">
      <w:pPr>
        <w:pStyle w:val="Prrafodelista"/>
        <w:numPr>
          <w:ilvl w:val="0"/>
          <w:numId w:val="15"/>
        </w:numPr>
        <w:rPr>
          <w:b/>
          <w:i/>
        </w:rPr>
      </w:pPr>
      <w:r w:rsidRPr="00F850D0">
        <w:rPr>
          <w:b/>
          <w:i/>
        </w:rPr>
        <w:t>Documentación:</w:t>
      </w:r>
    </w:p>
    <w:p w:rsidR="002B6CD4" w:rsidRPr="00F850D0" w:rsidRDefault="002B6CD4" w:rsidP="002B6CD4">
      <w:pPr>
        <w:pStyle w:val="Prrafodelista"/>
        <w:rPr>
          <w:b/>
          <w:i/>
        </w:rPr>
      </w:pPr>
    </w:p>
    <w:p w:rsidR="001F3FF8" w:rsidRPr="001F3FF8" w:rsidRDefault="00F850D0" w:rsidP="002B6CD4">
      <w:pPr>
        <w:pStyle w:val="Prrafodelista"/>
        <w:numPr>
          <w:ilvl w:val="0"/>
          <w:numId w:val="16"/>
        </w:numPr>
      </w:pPr>
      <w:r w:rsidRPr="002B6CD4">
        <w:rPr>
          <w:b/>
          <w:i/>
        </w:rPr>
        <w:t>Mantener una documentación actualizada</w:t>
      </w:r>
      <w:r>
        <w:t xml:space="preserve"> de la configuración del servidor, procedimientos de operación y resolución de problemas.</w:t>
      </w:r>
    </w:p>
    <w:sectPr w:rsidR="001F3FF8" w:rsidRPr="001F3FF8" w:rsidSect="001F3FF8">
      <w:headerReference w:type="default" r:id="rId9"/>
      <w:footerReference w:type="default" r:id="rId10"/>
      <w:pgSz w:w="11906" w:h="16838" w:code="9"/>
      <w:pgMar w:top="1418" w:right="1701" w:bottom="1418" w:left="1701" w:header="680"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6250" w:rsidRDefault="00D56250" w:rsidP="00604736">
      <w:pPr>
        <w:spacing w:before="0" w:after="0"/>
      </w:pPr>
      <w:r>
        <w:separator/>
      </w:r>
    </w:p>
  </w:endnote>
  <w:endnote w:type="continuationSeparator" w:id="0">
    <w:p w:rsidR="00D56250" w:rsidRDefault="00D56250" w:rsidP="0060473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2AC4" w:rsidRPr="00037EF3" w:rsidRDefault="00037EF3">
    <w:pPr>
      <w:pStyle w:val="Piedepgina"/>
      <w:rPr>
        <w:b/>
        <w:i/>
      </w:rPr>
    </w:pPr>
    <w:r w:rsidRPr="00037EF3">
      <w:rPr>
        <w:b/>
        <w:i/>
      </w:rPr>
      <w:fldChar w:fldCharType="begin"/>
    </w:r>
    <w:r w:rsidRPr="00037EF3">
      <w:rPr>
        <w:b/>
        <w:i/>
      </w:rPr>
      <w:instrText>PAGE   \* MERGEFORMAT</w:instrText>
    </w:r>
    <w:r w:rsidRPr="00037EF3">
      <w:rPr>
        <w:b/>
        <w:i/>
      </w:rPr>
      <w:fldChar w:fldCharType="separate"/>
    </w:r>
    <w:r w:rsidR="00330CA8">
      <w:rPr>
        <w:b/>
        <w:i/>
        <w:noProof/>
      </w:rPr>
      <w:t>5</w:t>
    </w:r>
    <w:r w:rsidRPr="00037EF3">
      <w:rPr>
        <w:b/>
        <w:i/>
      </w:rPr>
      <w:fldChar w:fldCharType="end"/>
    </w:r>
    <w:r w:rsidR="00EA2AC4" w:rsidRPr="00037EF3">
      <w:rPr>
        <w:b/>
        <w:i/>
        <w:noProof/>
        <w:lang w:eastAsia="es-ES"/>
      </w:rPr>
      <mc:AlternateContent>
        <mc:Choice Requires="wpg">
          <w:drawing>
            <wp:anchor distT="0" distB="0" distL="114300" distR="114300" simplePos="0" relativeHeight="251662336" behindDoc="0" locked="0" layoutInCell="1" allowOverlap="1">
              <wp:simplePos x="0" y="0"/>
              <wp:positionH relativeFrom="page">
                <wp:align>left</wp:align>
              </wp:positionH>
              <wp:positionV relativeFrom="bottomMargin">
                <wp:posOffset>104775</wp:posOffset>
              </wp:positionV>
              <wp:extent cx="7362825" cy="628650"/>
              <wp:effectExtent l="0" t="0" r="0" b="0"/>
              <wp:wrapNone/>
              <wp:docPr id="155" name="Grupo 155"/>
              <wp:cNvGraphicFramePr/>
              <a:graphic xmlns:a="http://schemas.openxmlformats.org/drawingml/2006/main">
                <a:graphicData uri="http://schemas.microsoft.com/office/word/2010/wordprocessingGroup">
                  <wpg:wgp>
                    <wpg:cNvGrpSpPr/>
                    <wpg:grpSpPr>
                      <a:xfrm>
                        <a:off x="0" y="0"/>
                        <a:ext cx="7362825" cy="628650"/>
                        <a:chOff x="0" y="0"/>
                        <a:chExt cx="5943600" cy="274320"/>
                      </a:xfrm>
                    </wpg:grpSpPr>
                    <wps:wsp>
                      <wps:cNvPr id="156" name="Rectángulo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Cuadro de texto 157"/>
                      <wps:cNvSpPr txBox="1"/>
                      <wps:spPr>
                        <a:xfrm>
                          <a:off x="228600" y="0"/>
                          <a:ext cx="535305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A2AC4" w:rsidRPr="00EA2AC4" w:rsidRDefault="00D56250"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1F3FF8">
                                  <w:rPr>
                                    <w:rFonts w:ascii="Times New Roman" w:hAnsi="Times New Roman" w:cs="Times New Roman"/>
                                    <w:b/>
                                    <w:i/>
                                    <w:sz w:val="28"/>
                                    <w:szCs w:val="28"/>
                                  </w:rPr>
                                  <w:t>Francisco Javier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o 155" o:spid="_x0000_s1058" style="position:absolute;left:0;text-align:left;margin-left:0;margin-top:8.25pt;width:579.75pt;height:49.5pt;z-index:251662336;mso-position-horizontal:left;mso-position-horizontal-relative:page;mso-position-vertical-relative:bottom-margin-area;mso-width-relative:margin;mso-height-relative:margin"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">
              <v:rect id="Rectángulo 156" o:spid="_x0000_s1059"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Cuadro de texto 157" o:spid="_x0000_s1060" type="#_x0000_t202" style="position:absolute;left:2286;width:53530;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rsidR="00EA2AC4" w:rsidRPr="00EA2AC4" w:rsidRDefault="00D56250"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1F3FF8">
                            <w:rPr>
                              <w:rFonts w:ascii="Times New Roman" w:hAnsi="Times New Roman" w:cs="Times New Roman"/>
                              <w:b/>
                              <w:i/>
                              <w:sz w:val="28"/>
                              <w:szCs w:val="28"/>
                            </w:rPr>
                            <w:t>Francisco Javier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6250" w:rsidRDefault="00D56250" w:rsidP="00604736">
      <w:pPr>
        <w:spacing w:before="0" w:after="0"/>
      </w:pPr>
      <w:r>
        <w:separator/>
      </w:r>
    </w:p>
  </w:footnote>
  <w:footnote w:type="continuationSeparator" w:id="0">
    <w:p w:rsidR="00D56250" w:rsidRDefault="00D56250" w:rsidP="00604736">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736" w:rsidRDefault="00604736">
    <w:pPr>
      <w:pStyle w:val="Encabezado"/>
    </w:pPr>
    <w:r>
      <w:rPr>
        <w:noProof/>
        <w:lang w:eastAsia="es-ES"/>
      </w:rPr>
      <mc:AlternateContent>
        <mc:Choice Requires="wps">
          <w:drawing>
            <wp:anchor distT="0" distB="0" distL="114300" distR="114300" simplePos="0" relativeHeight="251660288" behindDoc="0" locked="0" layoutInCell="0" allowOverlap="1">
              <wp:simplePos x="0" y="0"/>
              <wp:positionH relativeFrom="margin">
                <wp:align>right</wp:align>
              </wp:positionH>
              <wp:positionV relativeFrom="topMargin">
                <wp:posOffset>171451</wp:posOffset>
              </wp:positionV>
              <wp:extent cx="5400675" cy="457200"/>
              <wp:effectExtent l="0" t="0" r="0" b="0"/>
              <wp:wrapNone/>
              <wp:docPr id="218" name="Cuadro de texto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imes New Roman" w:hAnsi="Times New Roman" w:cs="Times New Roman"/>
                              <w:b/>
                              <w:i/>
                              <w:sz w:val="44"/>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 w:val="24"/>
                              <w:szCs w:val="22"/>
                              <w:u w:val="none"/>
                            </w:rPr>
                          </w:sdtEndPr>
                          <w:sdtContent>
                            <w:p w:rsidR="00604736" w:rsidRDefault="001F3FF8" w:rsidP="00EA2AC4">
                              <w:pPr>
                                <w:spacing w:after="0"/>
                                <w:jc w:val="center"/>
                              </w:pPr>
                              <w:r>
                                <w:rPr>
                                  <w:rFonts w:ascii="Times New Roman" w:hAnsi="Times New Roman" w:cs="Times New Roman"/>
                                  <w:b/>
                                  <w:i/>
                                  <w:sz w:val="44"/>
                                  <w:szCs w:val="44"/>
                                  <w:u w:val="single"/>
                                </w:rPr>
                                <w:t>Incidencias en el Servidor Multimedia</w:t>
                              </w:r>
                            </w:p>
                          </w:sdtContent>
                        </w:sdt>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218" o:spid="_x0000_s1057" type="#_x0000_t202" style="position:absolute;left:0;text-align:left;margin-left:374.05pt;margin-top:13.5pt;width:425.25pt;height:36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" o:allowincell="f" filled="f" stroked="f">
              <v:textbox inset=",0,,0">
                <w:txbxContent>
                  <w:sdt>
                    <w:sdtPr>
                      <w:rPr>
                        <w:rFonts w:ascii="Times New Roman" w:hAnsi="Times New Roman" w:cs="Times New Roman"/>
                        <w:b/>
                        <w:i/>
                        <w:sz w:val="44"/>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 w:val="24"/>
                        <w:szCs w:val="22"/>
                        <w:u w:val="none"/>
                      </w:rPr>
                    </w:sdtEndPr>
                    <w:sdtContent>
                      <w:p w:rsidR="00604736" w:rsidRDefault="001F3FF8" w:rsidP="00EA2AC4">
                        <w:pPr>
                          <w:spacing w:after="0"/>
                          <w:jc w:val="center"/>
                        </w:pPr>
                        <w:r>
                          <w:rPr>
                            <w:rFonts w:ascii="Times New Roman" w:hAnsi="Times New Roman" w:cs="Times New Roman"/>
                            <w:b/>
                            <w:i/>
                            <w:sz w:val="44"/>
                            <w:szCs w:val="44"/>
                            <w:u w:val="single"/>
                          </w:rPr>
                          <w:t>Incidencias en el Servidor Multimedia</w:t>
                        </w:r>
                      </w:p>
                    </w:sdtContent>
                  </w:sdt>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42482"/>
    <w:multiLevelType w:val="hybridMultilevel"/>
    <w:tmpl w:val="6A9EB1C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1AC1AE9"/>
    <w:multiLevelType w:val="hybridMultilevel"/>
    <w:tmpl w:val="3CCA7AC4"/>
    <w:lvl w:ilvl="0" w:tplc="0C0A0003">
      <w:start w:val="1"/>
      <w:numFmt w:val="bullet"/>
      <w:lvlText w:val="o"/>
      <w:lvlJc w:val="left"/>
      <w:pPr>
        <w:ind w:left="1069" w:hanging="360"/>
      </w:pPr>
      <w:rPr>
        <w:rFonts w:ascii="Courier New" w:hAnsi="Courier New" w:cs="Courier New"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2" w15:restartNumberingAfterBreak="0">
    <w:nsid w:val="1A0435E8"/>
    <w:multiLevelType w:val="hybridMultilevel"/>
    <w:tmpl w:val="861452B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C872CDE"/>
    <w:multiLevelType w:val="hybridMultilevel"/>
    <w:tmpl w:val="D688C9A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37611E6"/>
    <w:multiLevelType w:val="hybridMultilevel"/>
    <w:tmpl w:val="A16C5A8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5" w15:restartNumberingAfterBreak="0">
    <w:nsid w:val="2686178D"/>
    <w:multiLevelType w:val="hybridMultilevel"/>
    <w:tmpl w:val="831EB5F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2AF2BEA"/>
    <w:multiLevelType w:val="hybridMultilevel"/>
    <w:tmpl w:val="DDD61BAE"/>
    <w:lvl w:ilvl="0" w:tplc="8A1E00FE">
      <w:start w:val="1"/>
      <w:numFmt w:val="bullet"/>
      <w:lvlText w:val=""/>
      <w:lvlJc w:val="left"/>
      <w:pPr>
        <w:ind w:left="1353" w:hanging="360"/>
      </w:pPr>
      <w:rPr>
        <w:rFonts w:ascii="Symbol" w:hAnsi="Symbol" w:hint="default"/>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7" w15:restartNumberingAfterBreak="0">
    <w:nsid w:val="351062F3"/>
    <w:multiLevelType w:val="hybridMultilevel"/>
    <w:tmpl w:val="9564BB7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D511969"/>
    <w:multiLevelType w:val="hybridMultilevel"/>
    <w:tmpl w:val="158619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1034EE5"/>
    <w:multiLevelType w:val="hybridMultilevel"/>
    <w:tmpl w:val="BD760492"/>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81A50A7"/>
    <w:multiLevelType w:val="hybridMultilevel"/>
    <w:tmpl w:val="A146AC6A"/>
    <w:lvl w:ilvl="0" w:tplc="0C0A000D">
      <w:start w:val="1"/>
      <w:numFmt w:val="bullet"/>
      <w:lvlText w:val=""/>
      <w:lvlJc w:val="left"/>
      <w:pPr>
        <w:ind w:left="1069" w:hanging="360"/>
      </w:pPr>
      <w:rPr>
        <w:rFonts w:ascii="Wingdings" w:hAnsi="Wingdings"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11" w15:restartNumberingAfterBreak="0">
    <w:nsid w:val="4E892FB9"/>
    <w:multiLevelType w:val="hybridMultilevel"/>
    <w:tmpl w:val="EBB87B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EDD355A"/>
    <w:multiLevelType w:val="hybridMultilevel"/>
    <w:tmpl w:val="E57EC04A"/>
    <w:lvl w:ilvl="0" w:tplc="0C0A0003">
      <w:start w:val="1"/>
      <w:numFmt w:val="bullet"/>
      <w:lvlText w:val="o"/>
      <w:lvlJc w:val="left"/>
      <w:pPr>
        <w:ind w:left="1211" w:hanging="360"/>
      </w:pPr>
      <w:rPr>
        <w:rFonts w:ascii="Courier New" w:hAnsi="Courier New" w:cs="Courier New" w:hint="default"/>
      </w:rPr>
    </w:lvl>
    <w:lvl w:ilvl="1" w:tplc="0C0A0003" w:tentative="1">
      <w:start w:val="1"/>
      <w:numFmt w:val="bullet"/>
      <w:lvlText w:val="o"/>
      <w:lvlJc w:val="left"/>
      <w:pPr>
        <w:ind w:left="1931" w:hanging="360"/>
      </w:pPr>
      <w:rPr>
        <w:rFonts w:ascii="Courier New" w:hAnsi="Courier New" w:cs="Courier New" w:hint="default"/>
      </w:rPr>
    </w:lvl>
    <w:lvl w:ilvl="2" w:tplc="0C0A0005" w:tentative="1">
      <w:start w:val="1"/>
      <w:numFmt w:val="bullet"/>
      <w:lvlText w:val=""/>
      <w:lvlJc w:val="left"/>
      <w:pPr>
        <w:ind w:left="2651" w:hanging="360"/>
      </w:pPr>
      <w:rPr>
        <w:rFonts w:ascii="Wingdings" w:hAnsi="Wingdings" w:hint="default"/>
      </w:rPr>
    </w:lvl>
    <w:lvl w:ilvl="3" w:tplc="0C0A0001" w:tentative="1">
      <w:start w:val="1"/>
      <w:numFmt w:val="bullet"/>
      <w:lvlText w:val=""/>
      <w:lvlJc w:val="left"/>
      <w:pPr>
        <w:ind w:left="3371" w:hanging="360"/>
      </w:pPr>
      <w:rPr>
        <w:rFonts w:ascii="Symbol" w:hAnsi="Symbol" w:hint="default"/>
      </w:rPr>
    </w:lvl>
    <w:lvl w:ilvl="4" w:tplc="0C0A0003" w:tentative="1">
      <w:start w:val="1"/>
      <w:numFmt w:val="bullet"/>
      <w:lvlText w:val="o"/>
      <w:lvlJc w:val="left"/>
      <w:pPr>
        <w:ind w:left="4091" w:hanging="360"/>
      </w:pPr>
      <w:rPr>
        <w:rFonts w:ascii="Courier New" w:hAnsi="Courier New" w:cs="Courier New" w:hint="default"/>
      </w:rPr>
    </w:lvl>
    <w:lvl w:ilvl="5" w:tplc="0C0A0005" w:tentative="1">
      <w:start w:val="1"/>
      <w:numFmt w:val="bullet"/>
      <w:lvlText w:val=""/>
      <w:lvlJc w:val="left"/>
      <w:pPr>
        <w:ind w:left="4811" w:hanging="360"/>
      </w:pPr>
      <w:rPr>
        <w:rFonts w:ascii="Wingdings" w:hAnsi="Wingdings" w:hint="default"/>
      </w:rPr>
    </w:lvl>
    <w:lvl w:ilvl="6" w:tplc="0C0A0001" w:tentative="1">
      <w:start w:val="1"/>
      <w:numFmt w:val="bullet"/>
      <w:lvlText w:val=""/>
      <w:lvlJc w:val="left"/>
      <w:pPr>
        <w:ind w:left="5531" w:hanging="360"/>
      </w:pPr>
      <w:rPr>
        <w:rFonts w:ascii="Symbol" w:hAnsi="Symbol" w:hint="default"/>
      </w:rPr>
    </w:lvl>
    <w:lvl w:ilvl="7" w:tplc="0C0A0003" w:tentative="1">
      <w:start w:val="1"/>
      <w:numFmt w:val="bullet"/>
      <w:lvlText w:val="o"/>
      <w:lvlJc w:val="left"/>
      <w:pPr>
        <w:ind w:left="6251" w:hanging="360"/>
      </w:pPr>
      <w:rPr>
        <w:rFonts w:ascii="Courier New" w:hAnsi="Courier New" w:cs="Courier New" w:hint="default"/>
      </w:rPr>
    </w:lvl>
    <w:lvl w:ilvl="8" w:tplc="0C0A0005" w:tentative="1">
      <w:start w:val="1"/>
      <w:numFmt w:val="bullet"/>
      <w:lvlText w:val=""/>
      <w:lvlJc w:val="left"/>
      <w:pPr>
        <w:ind w:left="6971" w:hanging="360"/>
      </w:pPr>
      <w:rPr>
        <w:rFonts w:ascii="Wingdings" w:hAnsi="Wingdings" w:hint="default"/>
      </w:rPr>
    </w:lvl>
  </w:abstractNum>
  <w:abstractNum w:abstractNumId="13" w15:restartNumberingAfterBreak="0">
    <w:nsid w:val="6B7120A8"/>
    <w:multiLevelType w:val="hybridMultilevel"/>
    <w:tmpl w:val="059815C0"/>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70B93487"/>
    <w:multiLevelType w:val="hybridMultilevel"/>
    <w:tmpl w:val="9FB45328"/>
    <w:lvl w:ilvl="0" w:tplc="0C0A0001">
      <w:start w:val="1"/>
      <w:numFmt w:val="bullet"/>
      <w:lvlText w:val=""/>
      <w:lvlJc w:val="left"/>
      <w:pPr>
        <w:ind w:left="1211" w:hanging="360"/>
      </w:pPr>
      <w:rPr>
        <w:rFonts w:ascii="Symbol" w:hAnsi="Symbol" w:hint="default"/>
      </w:rPr>
    </w:lvl>
    <w:lvl w:ilvl="1" w:tplc="0C0A0003" w:tentative="1">
      <w:start w:val="1"/>
      <w:numFmt w:val="bullet"/>
      <w:lvlText w:val="o"/>
      <w:lvlJc w:val="left"/>
      <w:pPr>
        <w:ind w:left="1931" w:hanging="360"/>
      </w:pPr>
      <w:rPr>
        <w:rFonts w:ascii="Courier New" w:hAnsi="Courier New" w:cs="Courier New" w:hint="default"/>
      </w:rPr>
    </w:lvl>
    <w:lvl w:ilvl="2" w:tplc="0C0A0005" w:tentative="1">
      <w:start w:val="1"/>
      <w:numFmt w:val="bullet"/>
      <w:lvlText w:val=""/>
      <w:lvlJc w:val="left"/>
      <w:pPr>
        <w:ind w:left="2651" w:hanging="360"/>
      </w:pPr>
      <w:rPr>
        <w:rFonts w:ascii="Wingdings" w:hAnsi="Wingdings" w:hint="default"/>
      </w:rPr>
    </w:lvl>
    <w:lvl w:ilvl="3" w:tplc="0C0A0001" w:tentative="1">
      <w:start w:val="1"/>
      <w:numFmt w:val="bullet"/>
      <w:lvlText w:val=""/>
      <w:lvlJc w:val="left"/>
      <w:pPr>
        <w:ind w:left="3371" w:hanging="360"/>
      </w:pPr>
      <w:rPr>
        <w:rFonts w:ascii="Symbol" w:hAnsi="Symbol" w:hint="default"/>
      </w:rPr>
    </w:lvl>
    <w:lvl w:ilvl="4" w:tplc="0C0A0003" w:tentative="1">
      <w:start w:val="1"/>
      <w:numFmt w:val="bullet"/>
      <w:lvlText w:val="o"/>
      <w:lvlJc w:val="left"/>
      <w:pPr>
        <w:ind w:left="4091" w:hanging="360"/>
      </w:pPr>
      <w:rPr>
        <w:rFonts w:ascii="Courier New" w:hAnsi="Courier New" w:cs="Courier New" w:hint="default"/>
      </w:rPr>
    </w:lvl>
    <w:lvl w:ilvl="5" w:tplc="0C0A0005" w:tentative="1">
      <w:start w:val="1"/>
      <w:numFmt w:val="bullet"/>
      <w:lvlText w:val=""/>
      <w:lvlJc w:val="left"/>
      <w:pPr>
        <w:ind w:left="4811" w:hanging="360"/>
      </w:pPr>
      <w:rPr>
        <w:rFonts w:ascii="Wingdings" w:hAnsi="Wingdings" w:hint="default"/>
      </w:rPr>
    </w:lvl>
    <w:lvl w:ilvl="6" w:tplc="0C0A0001" w:tentative="1">
      <w:start w:val="1"/>
      <w:numFmt w:val="bullet"/>
      <w:lvlText w:val=""/>
      <w:lvlJc w:val="left"/>
      <w:pPr>
        <w:ind w:left="5531" w:hanging="360"/>
      </w:pPr>
      <w:rPr>
        <w:rFonts w:ascii="Symbol" w:hAnsi="Symbol" w:hint="default"/>
      </w:rPr>
    </w:lvl>
    <w:lvl w:ilvl="7" w:tplc="0C0A0003" w:tentative="1">
      <w:start w:val="1"/>
      <w:numFmt w:val="bullet"/>
      <w:lvlText w:val="o"/>
      <w:lvlJc w:val="left"/>
      <w:pPr>
        <w:ind w:left="6251" w:hanging="360"/>
      </w:pPr>
      <w:rPr>
        <w:rFonts w:ascii="Courier New" w:hAnsi="Courier New" w:cs="Courier New" w:hint="default"/>
      </w:rPr>
    </w:lvl>
    <w:lvl w:ilvl="8" w:tplc="0C0A0005" w:tentative="1">
      <w:start w:val="1"/>
      <w:numFmt w:val="bullet"/>
      <w:lvlText w:val=""/>
      <w:lvlJc w:val="left"/>
      <w:pPr>
        <w:ind w:left="6971" w:hanging="360"/>
      </w:pPr>
      <w:rPr>
        <w:rFonts w:ascii="Wingdings" w:hAnsi="Wingdings" w:hint="default"/>
      </w:rPr>
    </w:lvl>
  </w:abstractNum>
  <w:abstractNum w:abstractNumId="15" w15:restartNumberingAfterBreak="0">
    <w:nsid w:val="7D6E25C8"/>
    <w:multiLevelType w:val="hybridMultilevel"/>
    <w:tmpl w:val="5ACA7148"/>
    <w:lvl w:ilvl="0" w:tplc="0C0A0013">
      <w:start w:val="1"/>
      <w:numFmt w:val="upperRoman"/>
      <w:lvlText w:val="%1."/>
      <w:lvlJc w:val="righ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15"/>
  </w:num>
  <w:num w:numId="2">
    <w:abstractNumId w:val="11"/>
  </w:num>
  <w:num w:numId="3">
    <w:abstractNumId w:val="8"/>
  </w:num>
  <w:num w:numId="4">
    <w:abstractNumId w:val="1"/>
  </w:num>
  <w:num w:numId="5">
    <w:abstractNumId w:val="6"/>
  </w:num>
  <w:num w:numId="6">
    <w:abstractNumId w:val="12"/>
  </w:num>
  <w:num w:numId="7">
    <w:abstractNumId w:val="7"/>
  </w:num>
  <w:num w:numId="8">
    <w:abstractNumId w:val="3"/>
  </w:num>
  <w:num w:numId="9">
    <w:abstractNumId w:val="9"/>
  </w:num>
  <w:num w:numId="10">
    <w:abstractNumId w:val="5"/>
  </w:num>
  <w:num w:numId="11">
    <w:abstractNumId w:val="13"/>
  </w:num>
  <w:num w:numId="12">
    <w:abstractNumId w:val="14"/>
  </w:num>
  <w:num w:numId="13">
    <w:abstractNumId w:val="4"/>
  </w:num>
  <w:num w:numId="14">
    <w:abstractNumId w:val="2"/>
  </w:num>
  <w:num w:numId="15">
    <w:abstractNumId w:val="0"/>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5C9"/>
    <w:rsid w:val="000265C9"/>
    <w:rsid w:val="00037EF3"/>
    <w:rsid w:val="001C0E7C"/>
    <w:rsid w:val="001F3FF8"/>
    <w:rsid w:val="00235F10"/>
    <w:rsid w:val="002B6CD4"/>
    <w:rsid w:val="00330CA8"/>
    <w:rsid w:val="0040685F"/>
    <w:rsid w:val="004C5D06"/>
    <w:rsid w:val="004E3763"/>
    <w:rsid w:val="00604736"/>
    <w:rsid w:val="00950B4B"/>
    <w:rsid w:val="00A04660"/>
    <w:rsid w:val="00A412EF"/>
    <w:rsid w:val="00AD2297"/>
    <w:rsid w:val="00CF6D0F"/>
    <w:rsid w:val="00D56250"/>
    <w:rsid w:val="00EA2AC4"/>
    <w:rsid w:val="00F466D2"/>
    <w:rsid w:val="00F850D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24D33F"/>
  <w15:chartTrackingRefBased/>
  <w15:docId w15:val="{E7D018B6-56F6-4713-BB7B-F9CA7D23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3FF8"/>
    <w:pPr>
      <w:spacing w:before="240" w:after="240" w:line="240" w:lineRule="auto"/>
      <w:jc w:val="both"/>
    </w:pPr>
    <w:rPr>
      <w:sz w:val="24"/>
    </w:rPr>
  </w:style>
  <w:style w:type="paragraph" w:styleId="Ttulo1">
    <w:name w:val="heading 1"/>
    <w:basedOn w:val="Normal"/>
    <w:next w:val="Normal"/>
    <w:link w:val="Ttulo1Car"/>
    <w:uiPriority w:val="9"/>
    <w:qFormat/>
    <w:rsid w:val="001F3FF8"/>
    <w:pPr>
      <w:keepNext/>
      <w:keepLines/>
      <w:spacing w:before="360"/>
      <w:jc w:val="center"/>
      <w:outlineLvl w:val="0"/>
    </w:pPr>
    <w:rPr>
      <w:rFonts w:eastAsiaTheme="majorEastAsia" w:cstheme="majorBidi"/>
      <w:b/>
      <w:i/>
      <w:sz w:val="52"/>
      <w:szCs w:val="32"/>
      <w:u w:val="single"/>
    </w:rPr>
  </w:style>
  <w:style w:type="paragraph" w:styleId="Ttulo2">
    <w:name w:val="heading 2"/>
    <w:basedOn w:val="Normal"/>
    <w:next w:val="Normal"/>
    <w:link w:val="Ttulo2Car"/>
    <w:uiPriority w:val="9"/>
    <w:semiHidden/>
    <w:unhideWhenUsed/>
    <w:qFormat/>
    <w:rsid w:val="001C0E7C"/>
    <w:pPr>
      <w:keepNext/>
      <w:keepLines/>
      <w:jc w:val="center"/>
      <w:outlineLvl w:val="1"/>
    </w:pPr>
    <w:rPr>
      <w:rFonts w:eastAsiaTheme="majorEastAsia" w:cstheme="majorBidi"/>
      <w:b/>
      <w:color w:val="7F7F7F" w:themeColor="text1" w:themeTint="80"/>
      <w:sz w:val="32"/>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04736"/>
    <w:pPr>
      <w:tabs>
        <w:tab w:val="center" w:pos="4252"/>
        <w:tab w:val="right" w:pos="8504"/>
      </w:tabs>
      <w:spacing w:after="0"/>
    </w:pPr>
  </w:style>
  <w:style w:type="character" w:customStyle="1" w:styleId="EncabezadoCar">
    <w:name w:val="Encabezado Car"/>
    <w:basedOn w:val="Fuentedeprrafopredeter"/>
    <w:link w:val="Encabezado"/>
    <w:uiPriority w:val="99"/>
    <w:rsid w:val="00604736"/>
  </w:style>
  <w:style w:type="paragraph" w:styleId="Piedepgina">
    <w:name w:val="footer"/>
    <w:basedOn w:val="Normal"/>
    <w:link w:val="PiedepginaCar"/>
    <w:uiPriority w:val="99"/>
    <w:unhideWhenUsed/>
    <w:rsid w:val="00604736"/>
    <w:pPr>
      <w:tabs>
        <w:tab w:val="center" w:pos="4252"/>
        <w:tab w:val="right" w:pos="8504"/>
      </w:tabs>
      <w:spacing w:after="0"/>
    </w:pPr>
  </w:style>
  <w:style w:type="character" w:customStyle="1" w:styleId="PiedepginaCar">
    <w:name w:val="Pie de página Car"/>
    <w:basedOn w:val="Fuentedeprrafopredeter"/>
    <w:link w:val="Piedepgina"/>
    <w:uiPriority w:val="99"/>
    <w:rsid w:val="00604736"/>
  </w:style>
  <w:style w:type="character" w:customStyle="1" w:styleId="Ttulo1Car">
    <w:name w:val="Título 1 Car"/>
    <w:basedOn w:val="Fuentedeprrafopredeter"/>
    <w:link w:val="Ttulo1"/>
    <w:uiPriority w:val="9"/>
    <w:rsid w:val="001F3FF8"/>
    <w:rPr>
      <w:rFonts w:eastAsiaTheme="majorEastAsia" w:cstheme="majorBidi"/>
      <w:b/>
      <w:i/>
      <w:sz w:val="52"/>
      <w:szCs w:val="32"/>
      <w:u w:val="single"/>
    </w:rPr>
  </w:style>
  <w:style w:type="character" w:customStyle="1" w:styleId="Ttulo2Car">
    <w:name w:val="Título 2 Car"/>
    <w:basedOn w:val="Fuentedeprrafopredeter"/>
    <w:link w:val="Ttulo2"/>
    <w:uiPriority w:val="9"/>
    <w:semiHidden/>
    <w:rsid w:val="001C0E7C"/>
    <w:rPr>
      <w:rFonts w:eastAsiaTheme="majorEastAsia" w:cstheme="majorBidi"/>
      <w:b/>
      <w:color w:val="7F7F7F" w:themeColor="text1" w:themeTint="80"/>
      <w:sz w:val="32"/>
      <w:szCs w:val="26"/>
    </w:rPr>
  </w:style>
  <w:style w:type="paragraph" w:styleId="Sinespaciado">
    <w:name w:val="No Spacing"/>
    <w:link w:val="SinespaciadoCar"/>
    <w:uiPriority w:val="1"/>
    <w:qFormat/>
    <w:rsid w:val="001F3FF8"/>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1F3FF8"/>
    <w:rPr>
      <w:rFonts w:eastAsiaTheme="minorEastAsia"/>
      <w:lang w:eastAsia="es-ES"/>
    </w:rPr>
  </w:style>
  <w:style w:type="paragraph" w:styleId="Prrafodelista">
    <w:name w:val="List Paragraph"/>
    <w:basedOn w:val="Normal"/>
    <w:uiPriority w:val="34"/>
    <w:qFormat/>
    <w:rsid w:val="001F3F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cuments\Plantillas%20personalizadas%20de%20Office\Doc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2025-06-29T00:00:00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Doc1.dotx</Template>
  <TotalTime>30</TotalTime>
  <Pages>8</Pages>
  <Words>1614</Words>
  <Characters>8878</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Grupo atu</Company>
  <LinksUpToDate>false</LinksUpToDate>
  <CharactersWithSpaces>10472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Incidencias en el Servidor Multimedia</dc:title>
  <dc:subject>Actividad 3</dc:subject>
  <dc:creator>Francisco Javier Otero Herrero</dc:creator>
  <cp:keywords/>
  <dc:description/>
  <cp:lastModifiedBy>Usuario</cp:lastModifiedBy>
  <cp:revision>10</cp:revision>
  <cp:lastPrinted>2025-06-29T18:42:00Z</cp:lastPrinted>
  <dcterms:created xsi:type="dcterms:W3CDTF">2025-06-29T12:28:00Z</dcterms:created>
  <dcterms:modified xsi:type="dcterms:W3CDTF">2025-06-29T18:43:00Z</dcterms:modified>
</cp:coreProperties>
</file>