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34405994"/>
        <w:docPartObj>
          <w:docPartGallery w:val="Cover Pages"/>
          <w:docPartUnique/>
        </w:docPartObj>
      </w:sdtPr>
      <w:sdtEndPr/>
      <w:sdtContent>
        <w:p w:rsidR="00494887" w:rsidRDefault="00494887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0689604" wp14:editId="074FDBB7">
                    <wp:simplePos x="0" y="0"/>
                    <wp:positionH relativeFrom="page">
                      <wp:posOffset>304801</wp:posOffset>
                    </wp:positionH>
                    <wp:positionV relativeFrom="page">
                      <wp:posOffset>0</wp:posOffset>
                    </wp:positionV>
                    <wp:extent cx="7342768" cy="10925175"/>
                    <wp:effectExtent l="0" t="0" r="0" b="9525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42768" cy="10925175"/>
                              <a:chOff x="-4229098" y="0"/>
                              <a:chExt cx="7342768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4887" w:rsidRDefault="00494887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4229098" y="7895940"/>
                                <a:ext cx="7223696" cy="18467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4887" w:rsidRPr="0056566B" w:rsidRDefault="0024633C">
                                  <w:pPr>
                                    <w:pStyle w:val="Sinespaciado"/>
                                    <w:spacing w:line="360" w:lineRule="auto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6"/>
                                      <w:szCs w:val="2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6"/>
                                        <w:szCs w:val="26"/>
                                      </w:rPr>
                                      <w:alias w:val="Autor"/>
                                      <w:id w:val="1380359617"/>
  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494887"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>Francisco J</w:t>
                                      </w:r>
                                      <w:r w:rsid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>.</w:t>
                                      </w:r>
                                      <w:r w:rsidR="00494887"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 xml:space="preserve"> Otero Herrero</w:t>
                                      </w:r>
                                      <w:r w:rsidR="00495F22"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 xml:space="preserve">/ </w:t>
                                      </w:r>
                                      <w:r w:rsidR="00495F22"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 xml:space="preserve">María del Carmen  Pérez Rivas </w:t>
                                      </w:r>
                                      <w:r w:rsid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 xml:space="preserve"> / </w:t>
                                      </w:r>
                                      <w:r w:rsidR="00495F22"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  <w:t>Pedro Ramón</w:t>
                                      </w:r>
                                    </w:sdtContent>
                                  </w:sdt>
                                  <w:r w:rsidR="00495F22" w:rsidRPr="0056566B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6"/>
                                      <w:szCs w:val="26"/>
                                    </w:rPr>
                                    <w:t xml:space="preserve"> Padrón Delgado</w:t>
                                  </w: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36"/>
                                      <w:szCs w:val="28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494887" w:rsidRPr="0056566B" w:rsidRDefault="0049488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36"/>
                                          <w:szCs w:val="28"/>
                                        </w:rPr>
                                      </w:pPr>
                                      <w:r w:rsidRPr="0056566B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36"/>
                                          <w:szCs w:val="28"/>
                                        </w:rPr>
                                        <w:t>Grupo 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36"/>
                                      <w:szCs w:val="28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94887" w:rsidRPr="0056566B" w:rsidRDefault="00E41166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36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36"/>
                                          <w:szCs w:val="28"/>
                                        </w:rPr>
                                        <w:t>26-6-2025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0689604" id="Grupo 453" o:spid="_x0000_s1026" style="position:absolute;left:0;text-align:left;margin-left:24pt;margin-top:0;width:578.15pt;height:860.25pt;z-index:251659264;mso-position-horizontal-relative:page;mso-position-vertical-relative:page" coordorigin="-42290" coordsize="7342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494887" w:rsidRDefault="00494887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ángulo 9" o:spid="_x0000_s1030" style="position:absolute;left:-42290;top:78959;width:72235;height:184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494887" w:rsidRPr="0056566B" w:rsidRDefault="00ED72E4">
                            <w:pPr>
                              <w:pStyle w:val="Sinespaciado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6"/>
                                  <w:szCs w:val="26"/>
                                </w:rPr>
                                <w:alias w:val="Autor"/>
                                <w:id w:val="1380359617"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94887"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>Francisco J</w:t>
                                </w:r>
                                <w:r w:rsid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>.</w:t>
                                </w:r>
                                <w:r w:rsidR="00494887"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 xml:space="preserve"> Otero Herrero</w:t>
                                </w:r>
                                <w:r w:rsidR="00495F22"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 xml:space="preserve">/ </w:t>
                                </w:r>
                                <w:r w:rsidR="00495F22"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 xml:space="preserve">María del Carmen  Pérez Rivas </w:t>
                                </w:r>
                                <w:r w:rsid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 xml:space="preserve"> / </w:t>
                                </w:r>
                                <w:r w:rsidR="00495F22"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>Pedro Ramón</w:t>
                                </w:r>
                              </w:sdtContent>
                            </w:sdt>
                            <w:r w:rsidR="00495F22" w:rsidRPr="0056566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Padrón Delgado</w:t>
                            </w: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28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494887" w:rsidRPr="0056566B" w:rsidRDefault="00494887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36"/>
                                    <w:szCs w:val="28"/>
                                  </w:rPr>
                                </w:pPr>
                                <w:r w:rsidRP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36"/>
                                    <w:szCs w:val="28"/>
                                  </w:rPr>
                                  <w:t>Grupo 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28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94887" w:rsidRPr="0056566B" w:rsidRDefault="00E41166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36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36"/>
                                    <w:szCs w:val="28"/>
                                  </w:rPr>
                                  <w:t>26-6-2025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494887" w:rsidRDefault="00494887">
          <w:pPr>
            <w:spacing w:before="0" w:after="160"/>
            <w:jc w:val="left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DACC12B" wp14:editId="077B3F41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2105025</wp:posOffset>
                    </wp:positionV>
                    <wp:extent cx="7524750" cy="1428750"/>
                    <wp:effectExtent l="0" t="0" r="19050" b="1905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4750" cy="142875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94887" w:rsidRPr="00494887" w:rsidRDefault="00494887" w:rsidP="00494887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494887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Instalación de Servidores de Ficheros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DACC12B" id="Rectángulo 16" o:spid="_x0000_s1031" style="position:absolute;margin-left:1.5pt;margin-top:165.75pt;width:592.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494887" w:rsidRPr="00494887" w:rsidRDefault="00494887" w:rsidP="00494887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49488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80"/>
                                  <w:szCs w:val="80"/>
                                </w:rPr>
                                <w:t>Instalación de Servidores de Ficheros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</w:sdtContent>
    </w:sdt>
    <w:p w:rsidR="00494887" w:rsidRDefault="00494887">
      <w:pPr>
        <w:spacing w:before="0" w:after="160"/>
        <w:jc w:val="left"/>
      </w:pP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55D293C7" wp14:editId="0A7C26C4">
            <wp:simplePos x="0" y="0"/>
            <wp:positionH relativeFrom="margin">
              <wp:align>center</wp:align>
            </wp:positionH>
            <wp:positionV relativeFrom="paragraph">
              <wp:posOffset>2404110</wp:posOffset>
            </wp:positionV>
            <wp:extent cx="4447540" cy="4447540"/>
            <wp:effectExtent l="323850" t="323850" r="314960" b="31496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Unidad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444754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7B7C39" w:rsidRDefault="007B7C39" w:rsidP="007B7C39"/>
    <w:p w:rsidR="007B7C39" w:rsidRDefault="007B7C39">
      <w:pPr>
        <w:spacing w:before="0" w:after="160" w:line="259" w:lineRule="auto"/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</w:rPr>
        <w:id w:val="-314723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B7C39" w:rsidRDefault="007B7C39">
          <w:pPr>
            <w:pStyle w:val="TtuloTDC"/>
          </w:pPr>
          <w:r>
            <w:t>Contenido</w:t>
          </w:r>
        </w:p>
        <w:p w:rsidR="007B7C39" w:rsidRDefault="007B7C39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840084" w:history="1">
            <w:r w:rsidRPr="00CA6E0B">
              <w:rPr>
                <w:rStyle w:val="Hipervnculo"/>
                <w:noProof/>
              </w:rPr>
              <w:t>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_Toc201840084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C39" w:rsidRDefault="007B7C39">
          <w:r>
            <w:rPr>
              <w:b/>
              <w:bCs/>
            </w:rPr>
            <w:fldChar w:fldCharType="end"/>
          </w:r>
        </w:p>
      </w:sdtContent>
    </w:sdt>
    <w:p w:rsidR="00494887" w:rsidRDefault="00494887" w:rsidP="007B7C39">
      <w:r>
        <w:br w:type="page"/>
      </w:r>
    </w:p>
    <w:p w:rsidR="00494887" w:rsidRPr="00494887" w:rsidRDefault="00494887" w:rsidP="00494887">
      <w:pPr>
        <w:rPr>
          <w:b/>
          <w:i/>
        </w:rPr>
      </w:pPr>
      <w:r w:rsidRPr="00494887">
        <w:rPr>
          <w:b/>
          <w:i/>
        </w:rPr>
        <w:lastRenderedPageBreak/>
        <w:t>Esta actividad se realizará de manera grupal, para ello tu tutor-formador creará distintos grupos de trabajo y te indicará a qué grupo perteneces, los miembros que lo forman y el espacio de la plataforma que se habilitará para que podáis desarrollar la actividad.</w:t>
      </w:r>
    </w:p>
    <w:p w:rsidR="00494887" w:rsidRPr="00494887" w:rsidRDefault="00494887" w:rsidP="00494887">
      <w:pPr>
        <w:rPr>
          <w:b/>
          <w:i/>
        </w:rPr>
      </w:pPr>
      <w:r w:rsidRPr="00494887">
        <w:rPr>
          <w:b/>
          <w:i/>
        </w:rPr>
        <w:t>Vamos a realizar la instalación de un servidor de ficheros genérico utili</w:t>
      </w:r>
      <w:r w:rsidR="00E41166">
        <w:rPr>
          <w:b/>
          <w:i/>
        </w:rPr>
        <w:t>zando FileZ</w:t>
      </w:r>
      <w:r w:rsidRPr="00494887">
        <w:rPr>
          <w:b/>
          <w:i/>
        </w:rPr>
        <w:t>illa Server</w:t>
      </w:r>
    </w:p>
    <w:p w:rsidR="00494887" w:rsidRDefault="00494887" w:rsidP="00494887">
      <w:pPr>
        <w:pStyle w:val="Ttulo1"/>
      </w:pPr>
      <w:bookmarkStart w:id="0" w:name="_Toc201840084"/>
      <w:r>
        <w:t>PREGUNTAS</w:t>
      </w:r>
      <w:bookmarkEnd w:id="0"/>
    </w:p>
    <w:p w:rsidR="00494887" w:rsidRDefault="00494887" w:rsidP="00494887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494887">
        <w:rPr>
          <w:b/>
          <w:i/>
          <w:sz w:val="25"/>
          <w:szCs w:val="25"/>
        </w:rPr>
        <w:t>Indicar los requisitos de instalación del servidor.</w:t>
      </w:r>
    </w:p>
    <w:p w:rsidR="00494887" w:rsidRPr="00494887" w:rsidRDefault="00494887" w:rsidP="00494887"/>
    <w:p w:rsidR="00494887" w:rsidRPr="00494887" w:rsidRDefault="00494887" w:rsidP="00494887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494887">
        <w:rPr>
          <w:b/>
          <w:i/>
          <w:sz w:val="25"/>
          <w:szCs w:val="25"/>
        </w:rPr>
        <w:t>Realizar la instalación del servidor de ficheros.</w:t>
      </w:r>
    </w:p>
    <w:p w:rsidR="00494887" w:rsidRPr="00494887" w:rsidRDefault="00494887" w:rsidP="00494887"/>
    <w:p w:rsidR="00494887" w:rsidRDefault="00494887" w:rsidP="00494887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494887">
        <w:rPr>
          <w:b/>
          <w:i/>
          <w:sz w:val="25"/>
          <w:szCs w:val="25"/>
        </w:rPr>
        <w:t>Configurar el servidor de ficheros. Habilitando los mecanismos de autenticación de usuarios y definiendo los recursos de almacenamiento.</w:t>
      </w:r>
    </w:p>
    <w:p w:rsidR="00494887" w:rsidRPr="00494887" w:rsidRDefault="00494887" w:rsidP="00494887"/>
    <w:p w:rsidR="00494887" w:rsidRDefault="00494887" w:rsidP="00494887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494887">
        <w:rPr>
          <w:b/>
          <w:i/>
          <w:sz w:val="25"/>
          <w:szCs w:val="25"/>
        </w:rPr>
        <w:t>Configurar los mecanismos de acceso al servicio (</w:t>
      </w:r>
      <w:proofErr w:type="spellStart"/>
      <w:r w:rsidRPr="00494887">
        <w:rPr>
          <w:b/>
          <w:i/>
          <w:sz w:val="25"/>
          <w:szCs w:val="25"/>
        </w:rPr>
        <w:t>Router</w:t>
      </w:r>
      <w:proofErr w:type="spellEnd"/>
      <w:r w:rsidRPr="00494887">
        <w:rPr>
          <w:b/>
          <w:i/>
          <w:sz w:val="25"/>
          <w:szCs w:val="25"/>
        </w:rPr>
        <w:t>).</w:t>
      </w:r>
    </w:p>
    <w:p w:rsidR="00494887" w:rsidRPr="00494887" w:rsidRDefault="00494887" w:rsidP="00494887"/>
    <w:p w:rsidR="00494887" w:rsidRDefault="00494887" w:rsidP="00494887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494887">
        <w:rPr>
          <w:b/>
          <w:i/>
          <w:sz w:val="25"/>
          <w:szCs w:val="25"/>
        </w:rPr>
        <w:t>Verificar el ser</w:t>
      </w:r>
      <w:r>
        <w:rPr>
          <w:b/>
          <w:i/>
          <w:sz w:val="25"/>
          <w:szCs w:val="25"/>
        </w:rPr>
        <w:t>vicio instalando un cliente.</w:t>
      </w:r>
    </w:p>
    <w:p w:rsidR="004E3763" w:rsidRPr="000D6777" w:rsidRDefault="000D6777" w:rsidP="000D6777">
      <w:pPr>
        <w:jc w:val="center"/>
        <w:rPr>
          <w:color w:val="FF0000"/>
          <w:sz w:val="56"/>
        </w:rPr>
      </w:pPr>
      <w:bookmarkStart w:id="1" w:name="_GoBack"/>
      <w:r w:rsidRPr="000D6777">
        <w:rPr>
          <w:color w:val="FF0000"/>
          <w:sz w:val="56"/>
        </w:rPr>
        <w:t>PRÓXIMAMENTE</w:t>
      </w:r>
      <w:bookmarkEnd w:id="1"/>
    </w:p>
    <w:sectPr w:rsidR="004E3763" w:rsidRPr="000D6777" w:rsidSect="00494887">
      <w:headerReference w:type="default" r:id="rId11"/>
      <w:footerReference w:type="default" r:id="rId12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633C" w:rsidRDefault="0024633C" w:rsidP="00604736">
      <w:pPr>
        <w:spacing w:before="0" w:after="0"/>
      </w:pPr>
      <w:r>
        <w:separator/>
      </w:r>
    </w:p>
  </w:endnote>
  <w:endnote w:type="continuationSeparator" w:id="0">
    <w:p w:rsidR="0024633C" w:rsidRDefault="0024633C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494887" w:rsidRDefault="00494887">
    <w:pPr>
      <w:pStyle w:val="Piedepgina"/>
      <w:rPr>
        <w:b/>
        <w:i/>
      </w:rPr>
    </w:pPr>
    <w:r w:rsidRPr="00494887">
      <w:rPr>
        <w:b/>
        <w:i/>
      </w:rPr>
      <w:fldChar w:fldCharType="begin"/>
    </w:r>
    <w:r w:rsidRPr="00494887">
      <w:rPr>
        <w:b/>
        <w:i/>
      </w:rPr>
      <w:instrText>PAGE   \* MERGEFORMAT</w:instrText>
    </w:r>
    <w:r w:rsidRPr="00494887">
      <w:rPr>
        <w:b/>
        <w:i/>
      </w:rPr>
      <w:fldChar w:fldCharType="separate"/>
    </w:r>
    <w:r w:rsidR="000D6777">
      <w:rPr>
        <w:b/>
        <w:i/>
        <w:noProof/>
      </w:rPr>
      <w:t>3</w:t>
    </w:r>
    <w:r w:rsidRPr="00494887">
      <w:rPr>
        <w:b/>
        <w:i/>
      </w:rPr>
      <w:fldChar w:fldCharType="end"/>
    </w:r>
    <w:r w:rsidR="00EA2AC4" w:rsidRPr="00494887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4F8196" wp14:editId="5B2B27E4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24633C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6566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J. Otero Herrero / María del Carmen  Pérez Rivas  / Pedro Ramón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94887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4F8196"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E8280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56566B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J. Otero Herrero / María del Carmen  Pérez Rivas  / Pedro Ramón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494887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633C" w:rsidRDefault="0024633C" w:rsidP="00604736">
      <w:pPr>
        <w:spacing w:before="0" w:after="0"/>
      </w:pPr>
      <w:r>
        <w:separator/>
      </w:r>
    </w:p>
  </w:footnote>
  <w:footnote w:type="continuationSeparator" w:id="0">
    <w:p w:rsidR="0024633C" w:rsidRDefault="0024633C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4857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494887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Instalación de Servidores de Ficheros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2" type="#_x0000_t202" style="position:absolute;left:0;text-align:left;margin-left:374.05pt;margin-top:12.75pt;width:425.25pt;height:38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494887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Instalación de Servidores de Ficheros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796"/>
    <w:multiLevelType w:val="hybridMultilevel"/>
    <w:tmpl w:val="283273E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E4D62"/>
    <w:multiLevelType w:val="hybridMultilevel"/>
    <w:tmpl w:val="B85881D2"/>
    <w:lvl w:ilvl="0" w:tplc="5EC2AEBE">
      <w:start w:val="1"/>
      <w:numFmt w:val="bullet"/>
      <w:pStyle w:val="Ttulo2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887"/>
    <w:rsid w:val="000D6777"/>
    <w:rsid w:val="001C0E7C"/>
    <w:rsid w:val="0024633C"/>
    <w:rsid w:val="002954CE"/>
    <w:rsid w:val="00494887"/>
    <w:rsid w:val="00495F22"/>
    <w:rsid w:val="004E3763"/>
    <w:rsid w:val="0056566B"/>
    <w:rsid w:val="00604736"/>
    <w:rsid w:val="007B7C39"/>
    <w:rsid w:val="00950B4B"/>
    <w:rsid w:val="00A04660"/>
    <w:rsid w:val="00D069DD"/>
    <w:rsid w:val="00D931FB"/>
    <w:rsid w:val="00E41166"/>
    <w:rsid w:val="00E8280F"/>
    <w:rsid w:val="00EA2AC4"/>
    <w:rsid w:val="00E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C76C4"/>
  <w15:chartTrackingRefBased/>
  <w15:docId w15:val="{C58E3DD4-D9CC-4C30-BC76-1C3ABE76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4887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94887"/>
    <w:pPr>
      <w:keepNext/>
      <w:keepLines/>
      <w:spacing w:before="480" w:after="36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887"/>
    <w:pPr>
      <w:keepNext/>
      <w:keepLines/>
      <w:numPr>
        <w:numId w:val="1"/>
      </w:numPr>
      <w:jc w:val="left"/>
      <w:outlineLvl w:val="1"/>
    </w:pPr>
    <w:rPr>
      <w:rFonts w:eastAsiaTheme="majorEastAsia" w:cstheme="majorBidi"/>
      <w:b/>
      <w:i/>
      <w:sz w:val="40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494887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887"/>
    <w:rPr>
      <w:rFonts w:eastAsiaTheme="majorEastAsia" w:cstheme="majorBidi"/>
      <w:b/>
      <w:i/>
      <w:sz w:val="40"/>
      <w:szCs w:val="26"/>
    </w:rPr>
  </w:style>
  <w:style w:type="paragraph" w:styleId="Sinespaciado">
    <w:name w:val="No Spacing"/>
    <w:link w:val="SinespaciadoCar"/>
    <w:uiPriority w:val="1"/>
    <w:qFormat/>
    <w:rsid w:val="0049488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94887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494887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7B7C3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i w:val="0"/>
      <w:color w:val="276E8B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B7C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B7C39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70DF60-3F42-46AA-985B-05AC3C2B8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24</TotalTime>
  <Pages>4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Servidores de Ficheros</vt:lpstr>
    </vt:vector>
  </TitlesOfParts>
  <Company>Grupo ATU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Servidores de Ficheros</dc:title>
  <dc:subject/>
  <dc:creator>Francisco J. Otero Herrero / María del Carmen  Pérez Rivas  / Pedro Ramón</dc:creator>
  <cp:keywords/>
  <dc:description/>
  <cp:lastModifiedBy>Usuario</cp:lastModifiedBy>
  <cp:revision>7</cp:revision>
  <dcterms:created xsi:type="dcterms:W3CDTF">2025-06-26T12:09:00Z</dcterms:created>
  <dcterms:modified xsi:type="dcterms:W3CDTF">2025-06-26T19:30:00Z</dcterms:modified>
</cp:coreProperties>
</file>