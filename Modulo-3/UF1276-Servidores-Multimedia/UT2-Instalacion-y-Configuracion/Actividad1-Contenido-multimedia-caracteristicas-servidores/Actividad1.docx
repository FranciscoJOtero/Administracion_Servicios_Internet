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51899380"/>
        <w:docPartObj>
          <w:docPartGallery w:val="Cover Pages"/>
          <w:docPartUnique/>
        </w:docPartObj>
      </w:sdtPr>
      <w:sdtEndPr/>
      <w:sdtContent>
        <w:p w:rsidR="002D7654" w:rsidRDefault="009D560A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060F8B0" wp14:editId="13315813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1390650</wp:posOffset>
                    </wp:positionV>
                    <wp:extent cx="7524750" cy="2314575"/>
                    <wp:effectExtent l="0" t="0" r="19050" b="28575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4750" cy="231457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96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D7654" w:rsidRPr="002D7654" w:rsidRDefault="002D7654" w:rsidP="002D7654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96"/>
                                        <w:szCs w:val="72"/>
                                      </w:rPr>
                                    </w:pPr>
                                    <w:r w:rsidRPr="002D765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96"/>
                                        <w:szCs w:val="72"/>
                                      </w:rPr>
                                      <w:t>Contenido Multimedia y Características de los Servidores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060F8B0" id="Rectángulo 16" o:spid="_x0000_s1026" style="position:absolute;left:0;text-align:left;margin-left:1.5pt;margin-top:109.5pt;width:592.5pt;height:182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96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2D7654" w:rsidRPr="002D7654" w:rsidRDefault="002D7654" w:rsidP="002D7654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96"/>
                                  <w:szCs w:val="72"/>
                                </w:rPr>
                              </w:pPr>
                              <w:r w:rsidRPr="002D765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96"/>
                                  <w:szCs w:val="72"/>
                                </w:rPr>
                                <w:t>Contenido Multimedia y Características de los Servidores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D7654"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1E0EC51" wp14:editId="4CD69FA4">
                    <wp:simplePos x="0" y="0"/>
                    <wp:positionH relativeFrom="page">
                      <wp:posOffset>3905250</wp:posOffset>
                    </wp:positionH>
                    <wp:positionV relativeFrom="page">
                      <wp:posOffset>0</wp:posOffset>
                    </wp:positionV>
                    <wp:extent cx="3742055" cy="10067925"/>
                    <wp:effectExtent l="0" t="0" r="0" b="9525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742055" cy="10067925"/>
                              <a:chOff x="-84332" y="0"/>
                              <a:chExt cx="3198002" cy="10067925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D7654" w:rsidRDefault="002D765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84332" y="7600949"/>
                                <a:ext cx="3084219" cy="2466976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D7654" w:rsidRPr="002D7654" w:rsidRDefault="002D7654" w:rsidP="002D7654">
                                      <w:pPr>
                                        <w:pStyle w:val="Sinespaciado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</w:pPr>
                                      <w:r w:rsidRPr="002D765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2D7654" w:rsidRPr="002D7654" w:rsidRDefault="002D7654" w:rsidP="002D7654">
                                      <w:pPr>
                                        <w:pStyle w:val="Sinespaciado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</w:pPr>
                                      <w:r w:rsidRPr="002D7654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  <w:t>Grupo ATU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6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6-25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D7654" w:rsidRPr="002D7654" w:rsidRDefault="009C0459" w:rsidP="002D7654">
                                      <w:pPr>
                                        <w:pStyle w:val="Sinespaciado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  <w:t>25-</w:t>
                                      </w:r>
                                      <w:r w:rsidR="00E922B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6"/>
                                        </w:rPr>
                                        <w:t>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1E0EC51" id="Grupo 453" o:spid="_x0000_s1027" style="position:absolute;left:0;text-align:left;margin-left:307.5pt;margin-top:0;width:294.65pt;height:792.75pt;z-index:251659264;mso-position-horizontal-relative:page;mso-position-vertical-relative:page" coordorigin="-843" coordsize="31980,100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">
                    <v:rect id="Rectángulo 459" o:spid="_x0000_s1028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74b5e4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9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461" o:spid="_x0000_s1030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2D7654" w:rsidRDefault="002D7654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ángulo 9" o:spid="_x0000_s1031" style="position:absolute;left:-843;top:76009;width:30841;height:2467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2D7654" w:rsidRPr="002D7654" w:rsidRDefault="002D7654" w:rsidP="002D7654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</w:pPr>
                                <w:r w:rsidRPr="002D76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2D7654" w:rsidRPr="002D7654" w:rsidRDefault="002D7654" w:rsidP="002D7654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</w:pPr>
                                <w:r w:rsidRPr="002D76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  <w:t>Grupo ATU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6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6-25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D7654" w:rsidRPr="002D7654" w:rsidRDefault="009C0459" w:rsidP="002D7654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  <w:t>25-</w:t>
                                </w:r>
                                <w:r w:rsidR="00E922B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6"/>
                                  </w:rPr>
                                  <w:t>6-2025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2D7654" w:rsidRDefault="002D7654">
          <w:pPr>
            <w:spacing w:before="0" w:after="160" w:line="259" w:lineRule="auto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367D00F7" wp14:editId="749AC4C4">
                <wp:simplePos x="0" y="0"/>
                <wp:positionH relativeFrom="margin">
                  <wp:align>left</wp:align>
                </wp:positionH>
                <wp:positionV relativeFrom="paragraph">
                  <wp:posOffset>2701290</wp:posOffset>
                </wp:positionV>
                <wp:extent cx="4324350" cy="4324350"/>
                <wp:effectExtent l="76200" t="76200" r="76200" b="139065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rtadaUnidad2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4350" cy="4324350"/>
                        </a:xfrm>
                        <a:prstGeom prst="ellipse">
                          <a:avLst/>
                        </a:prstGeom>
                        <a:ln w="63500" cap="rnd">
                          <a:solidFill>
                            <a:srgbClr val="333333"/>
                          </a:solidFill>
                        </a:ln>
                        <a:effectLst>
                          <a:outerShdw blurRad="381000" dist="292100" dir="5400000" sx="-80000" sy="-18000" rotWithShape="0">
                            <a:srgbClr val="000000">
                              <a:alpha val="22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:rsidR="002D7654" w:rsidRDefault="002D7654" w:rsidP="00EA2AC4"/>
    <w:p w:rsidR="002D7654" w:rsidRDefault="002D7654">
      <w:pPr>
        <w:spacing w:before="0" w:after="160" w:line="259" w:lineRule="auto"/>
        <w:jc w:val="left"/>
      </w:pPr>
      <w:bookmarkStart w:id="0" w:name="_GoBack"/>
      <w:bookmarkEnd w:id="0"/>
      <w:r>
        <w:br w:type="page"/>
      </w:r>
    </w:p>
    <w:p w:rsidR="002D7654" w:rsidRPr="002D7654" w:rsidRDefault="002D7654" w:rsidP="002D7654">
      <w:pPr>
        <w:pStyle w:val="Ttulo1"/>
        <w:rPr>
          <w:sz w:val="72"/>
        </w:rPr>
      </w:pPr>
      <w:r w:rsidRPr="002D7654">
        <w:rPr>
          <w:sz w:val="72"/>
        </w:rPr>
        <w:lastRenderedPageBreak/>
        <w:t>PREGUNTA</w:t>
      </w:r>
      <w:r>
        <w:rPr>
          <w:sz w:val="72"/>
        </w:rPr>
        <w:t>S</w:t>
      </w:r>
    </w:p>
    <w:p w:rsidR="004E3763" w:rsidRDefault="002D7654" w:rsidP="002D7654">
      <w:pPr>
        <w:pStyle w:val="Prrafodelista"/>
        <w:numPr>
          <w:ilvl w:val="0"/>
          <w:numId w:val="1"/>
        </w:numPr>
        <w:spacing w:before="360" w:after="240"/>
        <w:ind w:left="357" w:hanging="357"/>
        <w:rPr>
          <w:b/>
          <w:i/>
          <w:sz w:val="25"/>
          <w:szCs w:val="25"/>
        </w:rPr>
      </w:pPr>
      <w:r w:rsidRPr="002D7654">
        <w:rPr>
          <w:b/>
          <w:i/>
          <w:sz w:val="25"/>
          <w:szCs w:val="25"/>
        </w:rPr>
        <w:t>Buscar 3 de los principales servidores multimedia públicos de video y exponer sus principales características. Indica algún servicio para documentos, imágenes y audios.</w:t>
      </w:r>
    </w:p>
    <w:p w:rsidR="002D7654" w:rsidRDefault="002D7654" w:rsidP="002D7654">
      <w:r w:rsidRPr="002D7654">
        <w:t xml:space="preserve">Cuando hablamos de </w:t>
      </w:r>
      <w:r w:rsidRPr="002D7654">
        <w:rPr>
          <w:b/>
          <w:i/>
        </w:rPr>
        <w:t>servidor</w:t>
      </w:r>
      <w:r>
        <w:rPr>
          <w:b/>
          <w:i/>
        </w:rPr>
        <w:t>es multimedia públicos de video</w:t>
      </w:r>
      <w:r w:rsidRPr="002D7654">
        <w:rPr>
          <w:b/>
          <w:i/>
        </w:rPr>
        <w:t>,</w:t>
      </w:r>
      <w:r w:rsidRPr="002D7654">
        <w:t xml:space="preserve"> nos referimos a plataformas online muy conocidas que permiten a cualquier persona subir y compartir vídeos, así como ver los de otros. Estos son básicamente enormes sistemas de servidores que almacenan y distribuyen ese contenido a millones de usuarios.</w:t>
      </w:r>
    </w:p>
    <w:p w:rsidR="002D7654" w:rsidRDefault="002D7654" w:rsidP="002D7654">
      <w:r>
        <w:t>Aquí se presentan 3 de los más importantes y sus características:</w:t>
      </w:r>
    </w:p>
    <w:p w:rsidR="002D7654" w:rsidRDefault="002D7654" w:rsidP="002D7654">
      <w:pPr>
        <w:pStyle w:val="Prrafodelista"/>
        <w:numPr>
          <w:ilvl w:val="0"/>
          <w:numId w:val="2"/>
        </w:numPr>
        <w:rPr>
          <w:b/>
          <w:i/>
          <w:sz w:val="32"/>
        </w:rPr>
      </w:pPr>
      <w:r w:rsidRPr="002D7654">
        <w:rPr>
          <w:b/>
          <w:i/>
          <w:sz w:val="32"/>
        </w:rPr>
        <w:t>YouTube:</w:t>
      </w:r>
    </w:p>
    <w:p w:rsidR="009C0459" w:rsidRPr="002D7654" w:rsidRDefault="009C0459" w:rsidP="009C0459">
      <w:pPr>
        <w:pStyle w:val="Prrafodelista"/>
        <w:ind w:left="360"/>
        <w:rPr>
          <w:b/>
          <w:i/>
          <w:sz w:val="32"/>
        </w:rPr>
      </w:pPr>
    </w:p>
    <w:p w:rsidR="002D7654" w:rsidRDefault="002D7654" w:rsidP="009C0459">
      <w:pPr>
        <w:pStyle w:val="Prrafodelista"/>
        <w:numPr>
          <w:ilvl w:val="0"/>
          <w:numId w:val="3"/>
        </w:numPr>
      </w:pPr>
      <w:r w:rsidRPr="009C0459">
        <w:rPr>
          <w:b/>
          <w:i/>
        </w:rPr>
        <w:t>Características:</w:t>
      </w:r>
      <w:r>
        <w:t xml:space="preserve"> Es el gigante del vídeo. Propiedad de Google, ofrece una variedad inmensa de contenido, desde vid</w:t>
      </w:r>
      <w:r w:rsidR="009C0459">
        <w:t>eoclips musicales, tutoriales, b</w:t>
      </w:r>
      <w:r>
        <w:t>logs, hasta documentales y películas. Permite a los usuarios subir vídeos de forma gratuita y monetizar sus canales. Destaca por su sistema de recomendaciones, su capacidad de búsqueda y su integración con otras plataformas de Google. Es compatible con casi todos los dispositivos y calidades de vídeo, incluyendo 4K y streaming en vivo.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3"/>
        </w:numPr>
      </w:pPr>
      <w:r w:rsidRPr="009C0459">
        <w:rPr>
          <w:b/>
          <w:i/>
        </w:rPr>
        <w:t>Público objetivo:</w:t>
      </w:r>
      <w:r>
        <w:t xml:space="preserve"> Desde creadores de contenido individuales hasta grandes corporaciones y medios de comunicación.</w:t>
      </w:r>
    </w:p>
    <w:p w:rsidR="009C0459" w:rsidRDefault="009C0459" w:rsidP="009C0459">
      <w:pPr>
        <w:pStyle w:val="Prrafodelista"/>
      </w:pPr>
    </w:p>
    <w:p w:rsidR="002D7654" w:rsidRDefault="002D7654" w:rsidP="002D7654">
      <w:pPr>
        <w:pStyle w:val="Prrafodelista"/>
        <w:numPr>
          <w:ilvl w:val="0"/>
          <w:numId w:val="2"/>
        </w:numPr>
        <w:rPr>
          <w:b/>
          <w:i/>
          <w:sz w:val="32"/>
        </w:rPr>
      </w:pPr>
      <w:r w:rsidRPr="002D7654">
        <w:rPr>
          <w:b/>
          <w:i/>
          <w:sz w:val="32"/>
        </w:rPr>
        <w:t>Vimeo:</w:t>
      </w:r>
    </w:p>
    <w:p w:rsidR="009C0459" w:rsidRPr="002D7654" w:rsidRDefault="009C0459" w:rsidP="009C0459">
      <w:pPr>
        <w:pStyle w:val="Prrafodelista"/>
        <w:ind w:left="360"/>
        <w:rPr>
          <w:b/>
          <w:i/>
          <w:sz w:val="32"/>
        </w:rPr>
      </w:pPr>
    </w:p>
    <w:p w:rsidR="002D7654" w:rsidRDefault="002D7654" w:rsidP="009C0459">
      <w:pPr>
        <w:pStyle w:val="Prrafodelista"/>
        <w:numPr>
          <w:ilvl w:val="0"/>
          <w:numId w:val="3"/>
        </w:numPr>
      </w:pPr>
      <w:r w:rsidRPr="009C0459">
        <w:rPr>
          <w:b/>
          <w:i/>
        </w:rPr>
        <w:t>Características:</w:t>
      </w:r>
      <w:r>
        <w:t xml:space="preserve"> A menudo </w:t>
      </w:r>
      <w:r w:rsidR="009C0459">
        <w:t>visto como una alternativa más profesional</w:t>
      </w:r>
      <w:r>
        <w:t xml:space="preserve"> o de alta calidad que YouTube. Se centra en creadores, cineastas y empresas que buscan mostrar sus trabajos con una mayor calidad visual y sin anuncios invasivos. Ofrece opciones de privacidad avanzadas, herramientas de colaboración y la posibilidad de vender o alquilar contenido. Aunque tiene una versión gratuita, muchas de sus </w:t>
      </w:r>
      <w:r w:rsidR="009C0459">
        <w:t xml:space="preserve">mejores </w:t>
      </w:r>
      <w:r>
        <w:t>características están en planes de pago.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3"/>
        </w:numPr>
      </w:pPr>
      <w:r w:rsidRPr="009C0459">
        <w:rPr>
          <w:b/>
          <w:i/>
        </w:rPr>
        <w:t>Público objetivo:</w:t>
      </w:r>
      <w:r>
        <w:t xml:space="preserve"> Creadores audiovisuales, profesionales del vídeo, pequeñas y medianas empresas.</w:t>
      </w:r>
    </w:p>
    <w:p w:rsidR="009C0459" w:rsidRDefault="009C0459" w:rsidP="009C0459">
      <w:pPr>
        <w:spacing w:before="0" w:after="160" w:line="259" w:lineRule="auto"/>
        <w:jc w:val="left"/>
      </w:pPr>
      <w:r>
        <w:br w:type="page"/>
      </w:r>
    </w:p>
    <w:p w:rsidR="002D7654" w:rsidRDefault="002D7654" w:rsidP="002D7654">
      <w:pPr>
        <w:pStyle w:val="Prrafodelista"/>
        <w:numPr>
          <w:ilvl w:val="0"/>
          <w:numId w:val="2"/>
        </w:numPr>
        <w:rPr>
          <w:b/>
          <w:i/>
          <w:sz w:val="32"/>
        </w:rPr>
      </w:pPr>
      <w:r w:rsidRPr="002D7654">
        <w:rPr>
          <w:b/>
          <w:i/>
          <w:sz w:val="32"/>
        </w:rPr>
        <w:lastRenderedPageBreak/>
        <w:t>TikTok:</w:t>
      </w:r>
    </w:p>
    <w:p w:rsidR="009C0459" w:rsidRPr="002D7654" w:rsidRDefault="009C0459" w:rsidP="009C0459">
      <w:pPr>
        <w:pStyle w:val="Prrafodelista"/>
        <w:ind w:left="360"/>
        <w:rPr>
          <w:b/>
          <w:i/>
          <w:sz w:val="32"/>
        </w:rPr>
      </w:pPr>
    </w:p>
    <w:p w:rsidR="002D7654" w:rsidRDefault="002D7654" w:rsidP="009C0459">
      <w:pPr>
        <w:pStyle w:val="Prrafodelista"/>
        <w:numPr>
          <w:ilvl w:val="0"/>
          <w:numId w:val="3"/>
        </w:numPr>
      </w:pPr>
      <w:r w:rsidRPr="009C0459">
        <w:rPr>
          <w:b/>
          <w:i/>
        </w:rPr>
        <w:t>Características:</w:t>
      </w:r>
      <w:r>
        <w:t xml:space="preserve"> Revolucionó el formato de vídeo corto y vertical, ideal para el consumo rápido en dispositivos móviles. </w:t>
      </w:r>
      <w:r w:rsidRPr="009C0459">
        <w:rPr>
          <w:b/>
          <w:i/>
        </w:rPr>
        <w:t>Su algoritmo es extremadamente eficaz para mantener a los usuarios enganchados,</w:t>
      </w:r>
      <w:r>
        <w:t xml:space="preserve"> mostrando contenido muy personalizado. Permite a los usuarios crear vídeos de forma sencilla con música, efectos y filtros. Se ha convertido en una plataforma clave para tendencias virales, música y promoción para artistas y marcas.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3"/>
        </w:numPr>
      </w:pPr>
      <w:r w:rsidRPr="009C0459">
        <w:rPr>
          <w:b/>
          <w:i/>
        </w:rPr>
        <w:t>Público objetivo:</w:t>
      </w:r>
      <w:r>
        <w:t xml:space="preserve"> Principalmente generaciones más jóvenes, pero su uso se ha extendido a todas las edades para entretenimiento y marketing.</w:t>
      </w:r>
    </w:p>
    <w:p w:rsidR="002D7654" w:rsidRPr="009C0459" w:rsidRDefault="002D7654" w:rsidP="002D7654">
      <w:pPr>
        <w:rPr>
          <w:b/>
          <w:i/>
          <w:sz w:val="32"/>
        </w:rPr>
      </w:pPr>
      <w:r w:rsidRPr="009C0459">
        <w:rPr>
          <w:b/>
          <w:i/>
          <w:sz w:val="32"/>
        </w:rPr>
        <w:t>Servicios para otros tipos de contenidos:</w:t>
      </w:r>
    </w:p>
    <w:p w:rsidR="002D7654" w:rsidRDefault="002D7654" w:rsidP="009C0459">
      <w:pPr>
        <w:pStyle w:val="Prrafodelista"/>
        <w:numPr>
          <w:ilvl w:val="0"/>
          <w:numId w:val="4"/>
        </w:numPr>
        <w:rPr>
          <w:b/>
          <w:i/>
          <w:sz w:val="28"/>
        </w:rPr>
      </w:pPr>
      <w:r w:rsidRPr="009C0459">
        <w:rPr>
          <w:b/>
          <w:i/>
          <w:sz w:val="28"/>
        </w:rPr>
        <w:t>Documentos:</w:t>
      </w:r>
    </w:p>
    <w:p w:rsidR="009C0459" w:rsidRPr="009C0459" w:rsidRDefault="009C0459" w:rsidP="009C0459">
      <w:pPr>
        <w:pStyle w:val="Prrafodelista"/>
        <w:ind w:left="502"/>
        <w:rPr>
          <w:b/>
          <w:i/>
          <w:sz w:val="28"/>
        </w:rPr>
      </w:pPr>
    </w:p>
    <w:p w:rsidR="002D7654" w:rsidRDefault="002D7654" w:rsidP="009C0459">
      <w:pPr>
        <w:pStyle w:val="Prrafodelista"/>
        <w:numPr>
          <w:ilvl w:val="0"/>
          <w:numId w:val="5"/>
        </w:numPr>
      </w:pPr>
      <w:r w:rsidRPr="009C0459">
        <w:rPr>
          <w:b/>
          <w:i/>
        </w:rPr>
        <w:t>Google Drive:</w:t>
      </w:r>
      <w:r>
        <w:t xml:space="preserve"> Permite almacenar, crear y compartir documentos (textos, hojas de cálculo, presentaciones) de forma online, con herramientas de colaboración en tiempo real.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5"/>
        </w:numPr>
      </w:pPr>
      <w:r w:rsidRPr="009C0459">
        <w:rPr>
          <w:b/>
          <w:i/>
        </w:rPr>
        <w:t>Dropbox:</w:t>
      </w:r>
      <w:r>
        <w:t xml:space="preserve"> Un servicio de almacenamiento en la nube muy utilizado para guardar y compartir todo tipo de archivos, incluyendo documentos, y sincronizarlos entre diferentes dispositivos.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4"/>
        </w:numPr>
        <w:rPr>
          <w:b/>
          <w:i/>
          <w:sz w:val="28"/>
        </w:rPr>
      </w:pPr>
      <w:r w:rsidRPr="009C0459">
        <w:rPr>
          <w:b/>
          <w:i/>
          <w:sz w:val="28"/>
        </w:rPr>
        <w:t>Imágenes:</w:t>
      </w:r>
    </w:p>
    <w:p w:rsidR="009C0459" w:rsidRPr="009C0459" w:rsidRDefault="009C0459" w:rsidP="009C0459">
      <w:pPr>
        <w:pStyle w:val="Prrafodelista"/>
        <w:ind w:left="502"/>
        <w:rPr>
          <w:b/>
          <w:i/>
          <w:sz w:val="28"/>
        </w:rPr>
      </w:pPr>
    </w:p>
    <w:p w:rsidR="002D7654" w:rsidRDefault="002D7654" w:rsidP="009C0459">
      <w:pPr>
        <w:pStyle w:val="Prrafodelista"/>
        <w:numPr>
          <w:ilvl w:val="0"/>
          <w:numId w:val="5"/>
        </w:numPr>
      </w:pPr>
      <w:r w:rsidRPr="009C0459">
        <w:rPr>
          <w:b/>
          <w:i/>
        </w:rPr>
        <w:t>Instagram:</w:t>
      </w:r>
      <w:r>
        <w:t xml:space="preserve"> Es la plataforma más popular para compartir fotos (y vídeos cortos). Se enfoca en la edición visua</w:t>
      </w:r>
      <w:r w:rsidR="009C0459">
        <w:t xml:space="preserve">l y la interacción a través de </w:t>
      </w:r>
      <w:r w:rsidRPr="009C0459">
        <w:rPr>
          <w:b/>
          <w:i/>
        </w:rPr>
        <w:t>me gustas</w:t>
      </w:r>
      <w:r>
        <w:t xml:space="preserve"> y comentarios.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5"/>
        </w:numPr>
      </w:pPr>
      <w:r w:rsidRPr="009C0459">
        <w:rPr>
          <w:b/>
          <w:i/>
        </w:rPr>
        <w:t>Flickr:</w:t>
      </w:r>
      <w:r>
        <w:t xml:space="preserve"> Un servicio clásico para compartir y almacenar fotos de alta resolución, muy popular entre fotógrafos profesionales y aficionados. Ofrece opciones de organización y comunidad.</w:t>
      </w:r>
    </w:p>
    <w:p w:rsidR="009C0459" w:rsidRDefault="009C0459" w:rsidP="009C0459">
      <w:pPr>
        <w:pStyle w:val="Prrafodelista"/>
      </w:pPr>
    </w:p>
    <w:p w:rsidR="002D7654" w:rsidRDefault="002D7654" w:rsidP="009C0459">
      <w:pPr>
        <w:pStyle w:val="Prrafodelista"/>
        <w:numPr>
          <w:ilvl w:val="0"/>
          <w:numId w:val="4"/>
        </w:numPr>
        <w:rPr>
          <w:b/>
          <w:i/>
          <w:sz w:val="28"/>
        </w:rPr>
      </w:pPr>
      <w:r w:rsidRPr="009C0459">
        <w:rPr>
          <w:b/>
          <w:i/>
          <w:sz w:val="28"/>
        </w:rPr>
        <w:t>Audios:</w:t>
      </w:r>
    </w:p>
    <w:p w:rsidR="009C0459" w:rsidRPr="009C0459" w:rsidRDefault="009C0459" w:rsidP="009C0459">
      <w:pPr>
        <w:pStyle w:val="Prrafodelista"/>
        <w:ind w:left="502"/>
        <w:rPr>
          <w:b/>
          <w:i/>
          <w:sz w:val="28"/>
        </w:rPr>
      </w:pPr>
    </w:p>
    <w:p w:rsidR="009C0459" w:rsidRDefault="002D7654" w:rsidP="009C0459">
      <w:pPr>
        <w:pStyle w:val="Prrafodelista"/>
        <w:numPr>
          <w:ilvl w:val="0"/>
          <w:numId w:val="5"/>
        </w:numPr>
      </w:pPr>
      <w:r w:rsidRPr="009C0459">
        <w:rPr>
          <w:b/>
          <w:i/>
        </w:rPr>
        <w:t>Spotify:</w:t>
      </w:r>
      <w:r>
        <w:t xml:space="preserve"> El servicio de streaming de música más grande a nivel mundial, que ofrece acceso a millones de canciones y podcasts. Permite escuchar música bajo demanda con opciones gratuitas (con anuncios) y de pago (sin anuncios y con descargas).</w:t>
      </w:r>
    </w:p>
    <w:p w:rsidR="009C0459" w:rsidRDefault="009C0459" w:rsidP="009C0459">
      <w:pPr>
        <w:pStyle w:val="Prrafodelista"/>
      </w:pPr>
    </w:p>
    <w:p w:rsidR="002D7654" w:rsidRPr="002D7654" w:rsidRDefault="002D7654" w:rsidP="009C0459">
      <w:pPr>
        <w:pStyle w:val="Prrafodelista"/>
        <w:numPr>
          <w:ilvl w:val="0"/>
          <w:numId w:val="5"/>
        </w:numPr>
      </w:pPr>
      <w:r w:rsidRPr="009C0459">
        <w:rPr>
          <w:b/>
          <w:i/>
        </w:rPr>
        <w:t>SoundCloud:</w:t>
      </w:r>
      <w:r>
        <w:t xml:space="preserve"> Una plataforma muy popular entre artistas independientes y DJs para subir, compartir y descubrir música. Permite a los usuarios comentar en momentos específicos de la pista de audio.</w:t>
      </w:r>
    </w:p>
    <w:sectPr w:rsidR="002D7654" w:rsidRPr="002D7654" w:rsidSect="002D7654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914" w:rsidRDefault="00857914" w:rsidP="00604736">
      <w:pPr>
        <w:spacing w:before="0" w:after="0"/>
      </w:pPr>
      <w:r>
        <w:separator/>
      </w:r>
    </w:p>
  </w:endnote>
  <w:endnote w:type="continuationSeparator" w:id="0">
    <w:p w:rsidR="00857914" w:rsidRDefault="00857914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9C0459" w:rsidRDefault="009C0459">
    <w:pPr>
      <w:pStyle w:val="Piedepgina"/>
      <w:rPr>
        <w:b/>
        <w:i/>
      </w:rPr>
    </w:pPr>
    <w:r w:rsidRPr="009C0459">
      <w:rPr>
        <w:b/>
        <w:i/>
      </w:rPr>
      <w:fldChar w:fldCharType="begin"/>
    </w:r>
    <w:r w:rsidRPr="009C0459">
      <w:rPr>
        <w:b/>
        <w:i/>
      </w:rPr>
      <w:instrText>PAGE   \* MERGEFORMAT</w:instrText>
    </w:r>
    <w:r w:rsidRPr="009C0459">
      <w:rPr>
        <w:b/>
        <w:i/>
      </w:rPr>
      <w:fldChar w:fldCharType="separate"/>
    </w:r>
    <w:r w:rsidR="00E922BF">
      <w:rPr>
        <w:b/>
        <w:i/>
        <w:noProof/>
      </w:rPr>
      <w:t>1</w:t>
    </w:r>
    <w:r w:rsidRPr="009C0459">
      <w:rPr>
        <w:b/>
        <w:i/>
      </w:rPr>
      <w:fldChar w:fldCharType="end"/>
    </w:r>
    <w:r w:rsidR="00EA2AC4" w:rsidRPr="009C0459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857914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D76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D76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3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5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857914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2D7654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2D765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914" w:rsidRDefault="00857914" w:rsidP="00604736">
      <w:pPr>
        <w:spacing w:before="0" w:after="0"/>
      </w:pPr>
      <w:r>
        <w:separator/>
      </w:r>
    </w:p>
  </w:footnote>
  <w:footnote w:type="continuationSeparator" w:id="0">
    <w:p w:rsidR="00857914" w:rsidRDefault="00857914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104775</wp:posOffset>
              </wp:positionV>
              <wp:extent cx="5400675" cy="58102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81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32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2D7654" w:rsidRDefault="002D7654" w:rsidP="00EA2AC4">
                              <w:pPr>
                                <w:spacing w:after="0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765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  <w:szCs w:val="44"/>
                                  <w:u w:val="single"/>
                                </w:rPr>
                                <w:t>Contenido Multimedia y Características de los Servidores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2" type="#_x0000_t202" style="position:absolute;left:0;text-align:left;margin-left:374.05pt;margin-top:8.25pt;width:425.25pt;height:45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32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2D7654" w:rsidRDefault="002D7654" w:rsidP="00EA2AC4">
                        <w:pPr>
                          <w:spacing w:after="0"/>
                          <w:jc w:val="center"/>
                          <w:rPr>
                            <w:sz w:val="18"/>
                          </w:rPr>
                        </w:pPr>
                        <w:r w:rsidRPr="002D7654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  <w:szCs w:val="44"/>
                            <w:u w:val="single"/>
                          </w:rPr>
                          <w:t>Contenido Multimedia y Características de los Servidores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E3FEA"/>
    <w:multiLevelType w:val="hybridMultilevel"/>
    <w:tmpl w:val="7EAC00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81F7D"/>
    <w:multiLevelType w:val="hybridMultilevel"/>
    <w:tmpl w:val="779072EE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77EC9"/>
    <w:multiLevelType w:val="hybridMultilevel"/>
    <w:tmpl w:val="7924C706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B77E0A"/>
    <w:multiLevelType w:val="hybridMultilevel"/>
    <w:tmpl w:val="401E3218"/>
    <w:lvl w:ilvl="0" w:tplc="0C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9086D63"/>
    <w:multiLevelType w:val="hybridMultilevel"/>
    <w:tmpl w:val="8D32307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654"/>
    <w:rsid w:val="001C0E7C"/>
    <w:rsid w:val="002D7654"/>
    <w:rsid w:val="0036798F"/>
    <w:rsid w:val="004E3763"/>
    <w:rsid w:val="00604736"/>
    <w:rsid w:val="00840514"/>
    <w:rsid w:val="00857914"/>
    <w:rsid w:val="00950B4B"/>
    <w:rsid w:val="009C0459"/>
    <w:rsid w:val="009D560A"/>
    <w:rsid w:val="00A04660"/>
    <w:rsid w:val="00E922BF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63E3C"/>
  <w15:chartTrackingRefBased/>
  <w15:docId w15:val="{5BABA258-75A1-48FD-9C66-3E3C5BA7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654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D7654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2D7654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2D765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D7654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D7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20</TotalTime>
  <Pages>4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Contenido Multimedia y Características de los Servidores</dc:title>
  <dc:subject/>
  <dc:creator>Francisco Javier Otero Herrero</dc:creator>
  <cp:keywords/>
  <dc:description/>
  <cp:lastModifiedBy>Usuario</cp:lastModifiedBy>
  <cp:revision>5</cp:revision>
  <dcterms:created xsi:type="dcterms:W3CDTF">2025-06-25T16:02:00Z</dcterms:created>
  <dcterms:modified xsi:type="dcterms:W3CDTF">2025-06-25T16:23:00Z</dcterms:modified>
</cp:coreProperties>
</file>